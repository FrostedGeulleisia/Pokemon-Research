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853"/>
        <w:tblW w:w="4371" w:type="pct"/>
        <w:tblLayout w:type="fixed"/>
        <w:tblCellMar>
          <w:left w:w="115" w:type="dxa"/>
          <w:right w:w="115" w:type="dxa"/>
        </w:tblCellMar>
        <w:tblLook w:val="0600" w:firstRow="0" w:lastRow="0" w:firstColumn="0" w:lastColumn="0" w:noHBand="1" w:noVBand="1"/>
      </w:tblPr>
      <w:tblGrid>
        <w:gridCol w:w="743"/>
        <w:gridCol w:w="7311"/>
        <w:gridCol w:w="466"/>
      </w:tblGrid>
      <w:tr w:rsidR="009565E6" w:rsidRPr="00172947" w14:paraId="4220BEC6" w14:textId="77777777" w:rsidTr="009565E6">
        <w:trPr>
          <w:trHeight w:val="1055"/>
        </w:trPr>
        <w:tc>
          <w:tcPr>
            <w:tcW w:w="8520" w:type="dxa"/>
            <w:gridSpan w:val="3"/>
            <w:vAlign w:val="center"/>
          </w:tcPr>
          <w:p w14:paraId="07CF98AC" w14:textId="77777777" w:rsidR="009565E6" w:rsidRPr="000D4B79" w:rsidRDefault="000F6083" w:rsidP="009565E6">
            <w:pPr>
              <w:pStyle w:val="Title"/>
              <w:rPr>
                <w:noProof/>
                <w:lang w:val="en-GB"/>
              </w:rPr>
            </w:pPr>
            <w:sdt>
              <w:sdtPr>
                <w:rPr>
                  <w:noProof/>
                  <w:lang w:val="en-GB"/>
                </w:rPr>
                <w:alias w:val="Titel"/>
                <w:tag w:val=""/>
                <w:id w:val="2016188051"/>
                <w:placeholder>
                  <w:docPart w:val="9324F63406134C82A38B796C4B4EEBE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565E6" w:rsidRPr="000D4B79">
                  <w:rPr>
                    <w:noProof/>
                    <w:lang w:val="en-GB"/>
                  </w:rPr>
                  <w:t xml:space="preserve">Pokémon Diamond and Pearl: </w:t>
                </w:r>
                <w:r w:rsidR="00C90AEE" w:rsidRPr="000D4B79">
                  <w:rPr>
                    <w:noProof/>
                    <w:lang w:val="en-GB"/>
                  </w:rPr>
                  <w:t>Void Routing Guide</w:t>
                </w:r>
              </w:sdtContent>
            </w:sdt>
          </w:p>
        </w:tc>
      </w:tr>
      <w:tr w:rsidR="009565E6" w:rsidRPr="00172947" w14:paraId="7BCF6EA1" w14:textId="77777777" w:rsidTr="009565E6">
        <w:trPr>
          <w:trHeight w:val="131"/>
        </w:trPr>
        <w:tc>
          <w:tcPr>
            <w:tcW w:w="743" w:type="dxa"/>
            <w:shd w:val="clear" w:color="auto" w:fill="auto"/>
          </w:tcPr>
          <w:p w14:paraId="7D4385EC" w14:textId="77777777" w:rsidR="009565E6" w:rsidRPr="000D4B79" w:rsidRDefault="009565E6" w:rsidP="009565E6">
            <w:pPr>
              <w:spacing w:before="0" w:after="0"/>
              <w:rPr>
                <w:noProof/>
                <w:sz w:val="10"/>
                <w:szCs w:val="10"/>
                <w:lang w:val="en-GB"/>
              </w:rPr>
            </w:pPr>
          </w:p>
        </w:tc>
        <w:tc>
          <w:tcPr>
            <w:tcW w:w="7311" w:type="dxa"/>
            <w:shd w:val="clear" w:color="auto" w:fill="F0CDA1" w:themeFill="accent1"/>
            <w:vAlign w:val="center"/>
          </w:tcPr>
          <w:p w14:paraId="2275A054" w14:textId="77777777" w:rsidR="009565E6" w:rsidRPr="000D4B79" w:rsidRDefault="009565E6" w:rsidP="009565E6">
            <w:pPr>
              <w:spacing w:before="0" w:after="0"/>
              <w:rPr>
                <w:noProof/>
                <w:sz w:val="10"/>
                <w:szCs w:val="10"/>
                <w:lang w:val="en-GB"/>
              </w:rPr>
            </w:pPr>
          </w:p>
        </w:tc>
        <w:tc>
          <w:tcPr>
            <w:tcW w:w="466" w:type="dxa"/>
            <w:shd w:val="clear" w:color="auto" w:fill="auto"/>
          </w:tcPr>
          <w:p w14:paraId="15947815" w14:textId="77777777" w:rsidR="009565E6" w:rsidRPr="000D4B79" w:rsidRDefault="009565E6" w:rsidP="009565E6">
            <w:pPr>
              <w:spacing w:before="0" w:after="0"/>
              <w:rPr>
                <w:noProof/>
                <w:sz w:val="10"/>
                <w:szCs w:val="10"/>
                <w:lang w:val="en-GB"/>
              </w:rPr>
            </w:pPr>
          </w:p>
        </w:tc>
      </w:tr>
      <w:tr w:rsidR="009565E6" w:rsidRPr="00172947" w14:paraId="6546A3C1" w14:textId="77777777" w:rsidTr="009565E6">
        <w:trPr>
          <w:trHeight w:val="1220"/>
        </w:trPr>
        <w:tc>
          <w:tcPr>
            <w:tcW w:w="8520" w:type="dxa"/>
            <w:gridSpan w:val="3"/>
            <w:shd w:val="clear" w:color="auto" w:fill="auto"/>
          </w:tcPr>
          <w:p w14:paraId="5FD40EBF" w14:textId="77777777" w:rsidR="009565E6" w:rsidRPr="000D4B79" w:rsidRDefault="009565E6" w:rsidP="009565E6">
            <w:pPr>
              <w:pStyle w:val="Subtitle"/>
              <w:jc w:val="left"/>
              <w:rPr>
                <w:noProof/>
                <w:lang w:val="en-GB"/>
              </w:rPr>
            </w:pPr>
          </w:p>
        </w:tc>
      </w:tr>
    </w:tbl>
    <w:p w14:paraId="6205124E" w14:textId="77777777" w:rsidR="00BD0C60" w:rsidRPr="000D4B79" w:rsidRDefault="009570E1" w:rsidP="005854DB">
      <w:pPr>
        <w:pStyle w:val="Heading1"/>
        <w:rPr>
          <w:noProof/>
          <w:lang w:val="en-GB"/>
        </w:rPr>
      </w:pPr>
      <w:r w:rsidRPr="000D4B79">
        <w:rPr>
          <w:noProof/>
          <w:lang w:val="en-GB"/>
        </w:rPr>
        <w:t>Table of Contents</w:t>
      </w:r>
    </w:p>
    <w:p w14:paraId="779C2974" w14:textId="77777777" w:rsidR="003351F2" w:rsidRPr="000D4B79" w:rsidRDefault="00A809ED" w:rsidP="00C00379">
      <w:pPr>
        <w:pStyle w:val="ListParagraph"/>
        <w:numPr>
          <w:ilvl w:val="0"/>
          <w:numId w:val="47"/>
        </w:numPr>
        <w:rPr>
          <w:noProof/>
          <w:sz w:val="20"/>
          <w:szCs w:val="18"/>
          <w:lang w:val="en-GB"/>
        </w:rPr>
      </w:pPr>
      <w:r w:rsidRPr="000D4B79">
        <w:rPr>
          <w:noProof/>
          <w:sz w:val="20"/>
          <w:szCs w:val="18"/>
          <w:lang w:val="en-GB"/>
        </w:rPr>
        <w:t>Introduction</w:t>
      </w:r>
    </w:p>
    <w:p w14:paraId="3CEF2F4B" w14:textId="77777777" w:rsidR="003351F2" w:rsidRPr="000D4B79" w:rsidRDefault="00C85AFA" w:rsidP="00C00379">
      <w:pPr>
        <w:pStyle w:val="ListParagraph"/>
        <w:numPr>
          <w:ilvl w:val="1"/>
          <w:numId w:val="47"/>
        </w:numPr>
        <w:rPr>
          <w:noProof/>
          <w:sz w:val="20"/>
          <w:szCs w:val="18"/>
          <w:lang w:val="en-GB"/>
        </w:rPr>
      </w:pPr>
      <w:r w:rsidRPr="000D4B79">
        <w:rPr>
          <w:noProof/>
          <w:sz w:val="20"/>
          <w:szCs w:val="18"/>
          <w:lang w:val="en-GB"/>
        </w:rPr>
        <w:t xml:space="preserve">The </w:t>
      </w:r>
      <w:r w:rsidR="00A809ED" w:rsidRPr="000D4B79">
        <w:rPr>
          <w:noProof/>
          <w:sz w:val="20"/>
          <w:szCs w:val="18"/>
          <w:lang w:val="en-GB"/>
        </w:rPr>
        <w:t>Void Glitch</w:t>
      </w:r>
    </w:p>
    <w:p w14:paraId="3EF6164E" w14:textId="77777777" w:rsidR="00AD09B3" w:rsidRPr="000D4B79" w:rsidRDefault="00C91032" w:rsidP="00AD09B3">
      <w:pPr>
        <w:pStyle w:val="ListParagraph"/>
        <w:numPr>
          <w:ilvl w:val="0"/>
          <w:numId w:val="47"/>
        </w:numPr>
        <w:rPr>
          <w:noProof/>
          <w:sz w:val="20"/>
          <w:szCs w:val="18"/>
          <w:lang w:val="en-GB"/>
        </w:rPr>
      </w:pPr>
      <w:r w:rsidRPr="000D4B79">
        <w:rPr>
          <w:noProof/>
          <w:sz w:val="20"/>
          <w:szCs w:val="18"/>
          <w:lang w:val="en-GB"/>
        </w:rPr>
        <w:t>Resources</w:t>
      </w:r>
    </w:p>
    <w:p w14:paraId="01C281CF" w14:textId="77777777" w:rsidR="00AD09B3" w:rsidRPr="000D4B79" w:rsidRDefault="00AD09B3" w:rsidP="00AD09B3">
      <w:pPr>
        <w:pStyle w:val="ListParagraph"/>
        <w:numPr>
          <w:ilvl w:val="1"/>
          <w:numId w:val="47"/>
        </w:numPr>
        <w:rPr>
          <w:noProof/>
          <w:sz w:val="20"/>
          <w:szCs w:val="18"/>
          <w:lang w:val="en-GB"/>
        </w:rPr>
      </w:pPr>
      <w:r w:rsidRPr="000D4B79">
        <w:rPr>
          <w:noProof/>
          <w:sz w:val="20"/>
          <w:szCs w:val="18"/>
          <w:lang w:val="en-GB"/>
        </w:rPr>
        <w:t>Scripts and Dumps</w:t>
      </w:r>
    </w:p>
    <w:p w14:paraId="1DFAA304" w14:textId="77777777" w:rsidR="003351F2" w:rsidRPr="000D4B79" w:rsidRDefault="003351F2" w:rsidP="00C00379">
      <w:pPr>
        <w:pStyle w:val="ListParagraph"/>
        <w:numPr>
          <w:ilvl w:val="0"/>
          <w:numId w:val="47"/>
        </w:numPr>
        <w:rPr>
          <w:noProof/>
          <w:sz w:val="20"/>
          <w:szCs w:val="18"/>
          <w:lang w:val="en-GB"/>
        </w:rPr>
      </w:pPr>
      <w:r w:rsidRPr="000D4B79">
        <w:rPr>
          <w:noProof/>
          <w:sz w:val="20"/>
          <w:szCs w:val="18"/>
          <w:lang w:val="en-GB"/>
        </w:rPr>
        <w:t>Entrance Points</w:t>
      </w:r>
    </w:p>
    <w:p w14:paraId="334C8881" w14:textId="77777777" w:rsidR="003351F2" w:rsidRPr="000D4B79" w:rsidRDefault="003351F2" w:rsidP="00C00379">
      <w:pPr>
        <w:pStyle w:val="ListParagraph"/>
        <w:numPr>
          <w:ilvl w:val="1"/>
          <w:numId w:val="47"/>
        </w:numPr>
        <w:rPr>
          <w:noProof/>
          <w:sz w:val="20"/>
          <w:szCs w:val="18"/>
          <w:lang w:val="en-GB"/>
        </w:rPr>
      </w:pPr>
      <w:r w:rsidRPr="000D4B79">
        <w:rPr>
          <w:noProof/>
          <w:sz w:val="20"/>
          <w:szCs w:val="18"/>
          <w:lang w:val="en-GB"/>
        </w:rPr>
        <w:t>Tweaking</w:t>
      </w:r>
      <w:r w:rsidR="00883CC7" w:rsidRPr="000D4B79">
        <w:rPr>
          <w:noProof/>
          <w:sz w:val="20"/>
          <w:szCs w:val="18"/>
          <w:lang w:val="en-GB"/>
        </w:rPr>
        <w:t xml:space="preserve"> Glitch</w:t>
      </w:r>
    </w:p>
    <w:p w14:paraId="1A1D8240" w14:textId="77777777" w:rsidR="003351F2" w:rsidRPr="000D4B79" w:rsidRDefault="003351F2" w:rsidP="00C00379">
      <w:pPr>
        <w:pStyle w:val="ListParagraph"/>
        <w:numPr>
          <w:ilvl w:val="1"/>
          <w:numId w:val="47"/>
        </w:numPr>
        <w:rPr>
          <w:noProof/>
          <w:sz w:val="20"/>
          <w:szCs w:val="18"/>
          <w:lang w:val="en-GB"/>
        </w:rPr>
      </w:pPr>
      <w:r w:rsidRPr="000D4B79">
        <w:rPr>
          <w:noProof/>
          <w:sz w:val="20"/>
          <w:szCs w:val="18"/>
          <w:lang w:val="en-GB"/>
        </w:rPr>
        <w:t>Surf Glitch (J</w:t>
      </w:r>
      <w:r w:rsidR="00883CC7" w:rsidRPr="000D4B79">
        <w:rPr>
          <w:noProof/>
          <w:sz w:val="20"/>
          <w:szCs w:val="18"/>
          <w:lang w:val="en-GB"/>
        </w:rPr>
        <w:t>P</w:t>
      </w:r>
      <w:r w:rsidRPr="000D4B79">
        <w:rPr>
          <w:noProof/>
          <w:sz w:val="20"/>
          <w:szCs w:val="18"/>
          <w:lang w:val="en-GB"/>
        </w:rPr>
        <w:t xml:space="preserve"> exclusive)</w:t>
      </w:r>
    </w:p>
    <w:p w14:paraId="791A8C5E" w14:textId="77777777" w:rsidR="00256485" w:rsidRPr="000D4B79" w:rsidRDefault="00883CC7" w:rsidP="00256485">
      <w:pPr>
        <w:pStyle w:val="ListParagraph"/>
        <w:numPr>
          <w:ilvl w:val="0"/>
          <w:numId w:val="47"/>
        </w:numPr>
        <w:rPr>
          <w:noProof/>
          <w:sz w:val="20"/>
          <w:szCs w:val="18"/>
          <w:lang w:val="en-GB"/>
        </w:rPr>
      </w:pPr>
      <w:r w:rsidRPr="000D4B79">
        <w:rPr>
          <w:noProof/>
          <w:sz w:val="20"/>
          <w:szCs w:val="18"/>
          <w:lang w:val="en-GB"/>
        </w:rPr>
        <w:t>Void Glitch Basics</w:t>
      </w:r>
    </w:p>
    <w:p w14:paraId="0A87D80E" w14:textId="77777777" w:rsidR="00256485" w:rsidRPr="000D4B79" w:rsidRDefault="001D46E1" w:rsidP="00256485">
      <w:pPr>
        <w:pStyle w:val="ListParagraph"/>
        <w:numPr>
          <w:ilvl w:val="1"/>
          <w:numId w:val="47"/>
        </w:numPr>
        <w:rPr>
          <w:noProof/>
          <w:sz w:val="20"/>
          <w:szCs w:val="18"/>
          <w:lang w:val="en-GB"/>
        </w:rPr>
      </w:pPr>
      <w:r w:rsidRPr="000D4B79">
        <w:rPr>
          <w:noProof/>
          <w:sz w:val="20"/>
          <w:szCs w:val="18"/>
          <w:lang w:val="en-GB"/>
        </w:rPr>
        <w:t>Traversing through RAM</w:t>
      </w:r>
    </w:p>
    <w:p w14:paraId="187845C3" w14:textId="77777777" w:rsidR="00256485" w:rsidRPr="000D4B79" w:rsidRDefault="001D46E1" w:rsidP="00256485">
      <w:pPr>
        <w:pStyle w:val="ListParagraph"/>
        <w:numPr>
          <w:ilvl w:val="1"/>
          <w:numId w:val="47"/>
        </w:numPr>
        <w:rPr>
          <w:noProof/>
          <w:sz w:val="20"/>
          <w:szCs w:val="18"/>
          <w:lang w:val="en-GB"/>
        </w:rPr>
      </w:pPr>
      <w:r w:rsidRPr="000D4B79">
        <w:rPr>
          <w:noProof/>
          <w:sz w:val="20"/>
          <w:szCs w:val="18"/>
          <w:lang w:val="en-GB"/>
        </w:rPr>
        <w:t>BSOD</w:t>
      </w:r>
      <w:r w:rsidR="004D7D29" w:rsidRPr="000D4B79">
        <w:rPr>
          <w:noProof/>
          <w:sz w:val="20"/>
          <w:szCs w:val="18"/>
          <w:lang w:val="en-GB"/>
        </w:rPr>
        <w:t>, crashes and softlocks</w:t>
      </w:r>
    </w:p>
    <w:p w14:paraId="591917EA" w14:textId="77777777" w:rsidR="00883CC7" w:rsidRPr="000D4B79" w:rsidRDefault="001D46E1" w:rsidP="00256485">
      <w:pPr>
        <w:pStyle w:val="ListParagraph"/>
        <w:numPr>
          <w:ilvl w:val="1"/>
          <w:numId w:val="47"/>
        </w:numPr>
        <w:rPr>
          <w:noProof/>
          <w:sz w:val="20"/>
          <w:szCs w:val="18"/>
          <w:lang w:val="en-GB"/>
        </w:rPr>
      </w:pPr>
      <w:r w:rsidRPr="000D4B79">
        <w:rPr>
          <w:noProof/>
          <w:sz w:val="20"/>
          <w:szCs w:val="18"/>
          <w:lang w:val="en-GB"/>
        </w:rPr>
        <w:t>Basic routing techniques</w:t>
      </w:r>
    </w:p>
    <w:p w14:paraId="32B75030" w14:textId="77777777" w:rsidR="00D8086C" w:rsidRPr="000D4B79" w:rsidRDefault="00F4210B" w:rsidP="00430FAB">
      <w:pPr>
        <w:pStyle w:val="ListParagraph"/>
        <w:numPr>
          <w:ilvl w:val="2"/>
          <w:numId w:val="47"/>
        </w:numPr>
        <w:rPr>
          <w:noProof/>
          <w:sz w:val="20"/>
          <w:szCs w:val="18"/>
          <w:lang w:val="en-GB"/>
        </w:rPr>
      </w:pPr>
      <w:r w:rsidRPr="000D4B79">
        <w:rPr>
          <w:noProof/>
          <w:sz w:val="20"/>
          <w:szCs w:val="18"/>
          <w:lang w:val="en-GB"/>
        </w:rPr>
        <w:t xml:space="preserve"> </w:t>
      </w:r>
      <w:r w:rsidR="00D8086C" w:rsidRPr="000D4B79">
        <w:rPr>
          <w:noProof/>
          <w:sz w:val="20"/>
          <w:szCs w:val="18"/>
          <w:lang w:val="en-GB"/>
        </w:rPr>
        <w:t>Static Values</w:t>
      </w:r>
    </w:p>
    <w:p w14:paraId="3D8C15A8" w14:textId="77777777" w:rsidR="00430FAB" w:rsidRPr="000D4B79" w:rsidRDefault="00F4210B" w:rsidP="00430FAB">
      <w:pPr>
        <w:pStyle w:val="ListParagraph"/>
        <w:numPr>
          <w:ilvl w:val="2"/>
          <w:numId w:val="47"/>
        </w:numPr>
        <w:rPr>
          <w:noProof/>
          <w:sz w:val="20"/>
          <w:szCs w:val="18"/>
          <w:lang w:val="en-GB"/>
        </w:rPr>
      </w:pPr>
      <w:r w:rsidRPr="000D4B79">
        <w:rPr>
          <w:noProof/>
          <w:sz w:val="20"/>
          <w:szCs w:val="18"/>
          <w:lang w:val="en-GB"/>
        </w:rPr>
        <w:t xml:space="preserve"> </w:t>
      </w:r>
      <w:r w:rsidR="00256485" w:rsidRPr="000D4B79">
        <w:rPr>
          <w:noProof/>
          <w:sz w:val="20"/>
          <w:szCs w:val="18"/>
          <w:lang w:val="en-GB"/>
        </w:rPr>
        <w:t>Mapdata</w:t>
      </w:r>
    </w:p>
    <w:p w14:paraId="692DF32D" w14:textId="49EA458C" w:rsidR="003D3744" w:rsidRPr="000D4B79" w:rsidRDefault="00F4210B" w:rsidP="003D3744">
      <w:pPr>
        <w:pStyle w:val="ListParagraph"/>
        <w:numPr>
          <w:ilvl w:val="2"/>
          <w:numId w:val="47"/>
        </w:numPr>
        <w:rPr>
          <w:noProof/>
          <w:sz w:val="20"/>
          <w:szCs w:val="18"/>
          <w:lang w:val="en-GB"/>
        </w:rPr>
      </w:pPr>
      <w:r w:rsidRPr="000D4B79">
        <w:rPr>
          <w:noProof/>
          <w:sz w:val="20"/>
          <w:szCs w:val="18"/>
          <w:lang w:val="en-GB"/>
        </w:rPr>
        <w:t xml:space="preserve"> </w:t>
      </w:r>
      <w:r w:rsidR="00737EB8" w:rsidRPr="000D4B79">
        <w:rPr>
          <w:noProof/>
          <w:sz w:val="20"/>
          <w:szCs w:val="18"/>
          <w:lang w:val="en-GB"/>
        </w:rPr>
        <w:t>Matrix</w:t>
      </w:r>
      <w:r w:rsidR="003D3744" w:rsidRPr="000D4B79">
        <w:rPr>
          <w:noProof/>
          <w:sz w:val="20"/>
          <w:szCs w:val="18"/>
          <w:lang w:val="en-GB"/>
        </w:rPr>
        <w:t xml:space="preserve"> ID routing</w:t>
      </w:r>
    </w:p>
    <w:p w14:paraId="1449AB79" w14:textId="6446B733" w:rsidR="00FC6021" w:rsidRPr="000D4B79" w:rsidRDefault="00F4210B" w:rsidP="00C27784">
      <w:pPr>
        <w:pStyle w:val="ListParagraph"/>
        <w:numPr>
          <w:ilvl w:val="2"/>
          <w:numId w:val="47"/>
        </w:numPr>
        <w:rPr>
          <w:noProof/>
          <w:sz w:val="20"/>
          <w:szCs w:val="18"/>
          <w:lang w:val="en-GB"/>
        </w:rPr>
      </w:pPr>
      <w:r w:rsidRPr="000D4B79">
        <w:rPr>
          <w:noProof/>
          <w:sz w:val="20"/>
          <w:szCs w:val="18"/>
          <w:lang w:val="en-GB"/>
        </w:rPr>
        <w:t xml:space="preserve"> </w:t>
      </w:r>
      <w:r w:rsidR="00FC6021" w:rsidRPr="000D4B79">
        <w:rPr>
          <w:noProof/>
          <w:sz w:val="20"/>
          <w:szCs w:val="18"/>
          <w:lang w:val="en-GB"/>
        </w:rPr>
        <w:t>Chunk Dislocation</w:t>
      </w:r>
    </w:p>
    <w:p w14:paraId="07515CD3" w14:textId="75AFDF58" w:rsidR="00C27784" w:rsidRPr="000D4B79" w:rsidRDefault="00610FD7" w:rsidP="00C27784">
      <w:pPr>
        <w:pStyle w:val="ListParagraph"/>
        <w:numPr>
          <w:ilvl w:val="2"/>
          <w:numId w:val="47"/>
        </w:numPr>
        <w:rPr>
          <w:noProof/>
          <w:sz w:val="20"/>
          <w:szCs w:val="18"/>
          <w:lang w:val="en-GB"/>
        </w:rPr>
      </w:pPr>
      <w:r w:rsidRPr="000D4B79">
        <w:rPr>
          <w:noProof/>
          <w:sz w:val="20"/>
          <w:szCs w:val="18"/>
          <w:lang w:val="en-GB"/>
        </w:rPr>
        <w:t xml:space="preserve"> </w:t>
      </w:r>
      <w:r w:rsidR="0015139E" w:rsidRPr="000D4B79">
        <w:rPr>
          <w:noProof/>
          <w:sz w:val="20"/>
          <w:szCs w:val="18"/>
          <w:lang w:val="en-GB"/>
        </w:rPr>
        <w:t>Fake Sinnoh</w:t>
      </w:r>
    </w:p>
    <w:p w14:paraId="1765BFC1" w14:textId="77777777" w:rsidR="00883CC7" w:rsidRPr="000D4B79" w:rsidRDefault="00883CC7" w:rsidP="00C00379">
      <w:pPr>
        <w:pStyle w:val="ListParagraph"/>
        <w:numPr>
          <w:ilvl w:val="0"/>
          <w:numId w:val="47"/>
        </w:numPr>
        <w:rPr>
          <w:noProof/>
          <w:sz w:val="20"/>
          <w:szCs w:val="18"/>
          <w:lang w:val="en-GB"/>
        </w:rPr>
      </w:pPr>
      <w:r w:rsidRPr="000D4B79">
        <w:rPr>
          <w:noProof/>
          <w:sz w:val="20"/>
          <w:szCs w:val="18"/>
          <w:lang w:val="en-GB"/>
        </w:rPr>
        <w:t>Wrong Warp</w:t>
      </w:r>
      <w:r w:rsidR="00256485" w:rsidRPr="000D4B79">
        <w:rPr>
          <w:noProof/>
          <w:sz w:val="20"/>
          <w:szCs w:val="18"/>
          <w:lang w:val="en-GB"/>
        </w:rPr>
        <w:t>s</w:t>
      </w:r>
    </w:p>
    <w:p w14:paraId="357A1699" w14:textId="60361493" w:rsidR="00256485" w:rsidRPr="000D4B79" w:rsidRDefault="00256485" w:rsidP="00256485">
      <w:pPr>
        <w:pStyle w:val="ListParagraph"/>
        <w:numPr>
          <w:ilvl w:val="1"/>
          <w:numId w:val="47"/>
        </w:numPr>
        <w:rPr>
          <w:noProof/>
          <w:sz w:val="20"/>
          <w:szCs w:val="18"/>
          <w:lang w:val="en-GB"/>
        </w:rPr>
      </w:pPr>
      <w:r w:rsidRPr="000D4B79">
        <w:rPr>
          <w:noProof/>
          <w:sz w:val="20"/>
          <w:szCs w:val="18"/>
          <w:lang w:val="en-GB"/>
        </w:rPr>
        <w:t>Main Wrong Warp</w:t>
      </w:r>
    </w:p>
    <w:p w14:paraId="15C03701" w14:textId="6D9ED78A" w:rsidR="00B96278" w:rsidRPr="000D4B79" w:rsidRDefault="00B96278" w:rsidP="00B96278">
      <w:pPr>
        <w:pStyle w:val="ListParagraph"/>
        <w:numPr>
          <w:ilvl w:val="2"/>
          <w:numId w:val="47"/>
        </w:numPr>
        <w:rPr>
          <w:noProof/>
          <w:sz w:val="20"/>
          <w:szCs w:val="18"/>
          <w:lang w:val="en-GB"/>
        </w:rPr>
      </w:pPr>
      <w:r w:rsidRPr="000D4B79">
        <w:rPr>
          <w:noProof/>
          <w:sz w:val="20"/>
          <w:szCs w:val="18"/>
          <w:lang w:val="en-GB"/>
        </w:rPr>
        <w:t xml:space="preserve"> The 3 Fake Sinnohs</w:t>
      </w:r>
    </w:p>
    <w:p w14:paraId="27C1C101" w14:textId="77777777" w:rsidR="00256485" w:rsidRPr="000D4B79" w:rsidRDefault="00256485" w:rsidP="00256485">
      <w:pPr>
        <w:pStyle w:val="ListParagraph"/>
        <w:numPr>
          <w:ilvl w:val="1"/>
          <w:numId w:val="47"/>
        </w:numPr>
        <w:rPr>
          <w:noProof/>
          <w:sz w:val="20"/>
          <w:szCs w:val="18"/>
          <w:lang w:val="en-GB"/>
        </w:rPr>
      </w:pPr>
      <w:r w:rsidRPr="000D4B79">
        <w:rPr>
          <w:noProof/>
          <w:sz w:val="20"/>
          <w:szCs w:val="18"/>
          <w:lang w:val="en-GB"/>
        </w:rPr>
        <w:t>Overworld Wrong Warp</w:t>
      </w:r>
    </w:p>
    <w:p w14:paraId="4F15F989" w14:textId="39BA4C3D" w:rsidR="00256485" w:rsidRDefault="00256485" w:rsidP="00256485">
      <w:pPr>
        <w:pStyle w:val="ListParagraph"/>
        <w:numPr>
          <w:ilvl w:val="1"/>
          <w:numId w:val="47"/>
        </w:numPr>
        <w:rPr>
          <w:noProof/>
          <w:sz w:val="20"/>
          <w:szCs w:val="18"/>
          <w:lang w:val="en-GB"/>
        </w:rPr>
      </w:pPr>
      <w:r w:rsidRPr="000D4B79">
        <w:rPr>
          <w:noProof/>
          <w:sz w:val="20"/>
          <w:szCs w:val="18"/>
          <w:lang w:val="en-GB"/>
        </w:rPr>
        <w:t>Japanese Exlcusive Wrong Warp</w:t>
      </w:r>
    </w:p>
    <w:p w14:paraId="3B0B8AB7" w14:textId="40F543E7" w:rsidR="006428D5" w:rsidRPr="000D4B79" w:rsidRDefault="006428D5" w:rsidP="00256485">
      <w:pPr>
        <w:pStyle w:val="ListParagraph"/>
        <w:numPr>
          <w:ilvl w:val="1"/>
          <w:numId w:val="47"/>
        </w:numPr>
        <w:rPr>
          <w:noProof/>
          <w:sz w:val="20"/>
          <w:szCs w:val="18"/>
          <w:lang w:val="en-GB"/>
        </w:rPr>
      </w:pPr>
      <w:r>
        <w:rPr>
          <w:noProof/>
          <w:sz w:val="20"/>
          <w:szCs w:val="18"/>
          <w:lang w:val="en-GB"/>
        </w:rPr>
        <w:t>Spear Pillar Wrong Warps</w:t>
      </w:r>
    </w:p>
    <w:p w14:paraId="5E9B6A90" w14:textId="16772C48" w:rsidR="005F70AE" w:rsidRPr="000D4B79" w:rsidRDefault="005F70AE" w:rsidP="00256485">
      <w:pPr>
        <w:pStyle w:val="ListParagraph"/>
        <w:numPr>
          <w:ilvl w:val="1"/>
          <w:numId w:val="47"/>
        </w:numPr>
        <w:rPr>
          <w:noProof/>
          <w:sz w:val="20"/>
          <w:szCs w:val="18"/>
          <w:lang w:val="en-GB"/>
        </w:rPr>
      </w:pPr>
      <w:r w:rsidRPr="000D4B79">
        <w:rPr>
          <w:noProof/>
          <w:sz w:val="20"/>
          <w:szCs w:val="18"/>
          <w:lang w:val="en-GB"/>
        </w:rPr>
        <w:t>Other Wrong Warps</w:t>
      </w:r>
    </w:p>
    <w:p w14:paraId="1912E320" w14:textId="3E8E7C7B" w:rsidR="001D46E1" w:rsidRPr="000D4B79" w:rsidRDefault="001D46E1" w:rsidP="00256485">
      <w:pPr>
        <w:pStyle w:val="ListParagraph"/>
        <w:numPr>
          <w:ilvl w:val="0"/>
          <w:numId w:val="47"/>
        </w:numPr>
        <w:rPr>
          <w:noProof/>
          <w:sz w:val="20"/>
          <w:szCs w:val="18"/>
          <w:lang w:val="en-GB"/>
        </w:rPr>
      </w:pPr>
      <w:r w:rsidRPr="000D4B79">
        <w:rPr>
          <w:noProof/>
          <w:sz w:val="20"/>
          <w:szCs w:val="18"/>
          <w:lang w:val="en-GB"/>
        </w:rPr>
        <w:t>Battle</w:t>
      </w:r>
      <w:r w:rsidR="00BB1A33" w:rsidRPr="000D4B79">
        <w:rPr>
          <w:noProof/>
          <w:sz w:val="20"/>
          <w:szCs w:val="18"/>
          <w:lang w:val="en-GB"/>
        </w:rPr>
        <w:t xml:space="preserve"> T</w:t>
      </w:r>
      <w:r w:rsidRPr="000D4B79">
        <w:rPr>
          <w:noProof/>
          <w:sz w:val="20"/>
          <w:szCs w:val="18"/>
          <w:lang w:val="en-GB"/>
        </w:rPr>
        <w:t>ower</w:t>
      </w:r>
      <w:r w:rsidR="0073083A" w:rsidRPr="000D4B79">
        <w:rPr>
          <w:noProof/>
          <w:sz w:val="20"/>
          <w:szCs w:val="18"/>
          <w:lang w:val="en-GB"/>
        </w:rPr>
        <w:t xml:space="preserve"> Void</w:t>
      </w:r>
    </w:p>
    <w:p w14:paraId="62EF3DB6" w14:textId="621524EA" w:rsidR="00B51A24" w:rsidRPr="000D4B79" w:rsidRDefault="00B96278" w:rsidP="00B51A24">
      <w:pPr>
        <w:pStyle w:val="ListParagraph"/>
        <w:numPr>
          <w:ilvl w:val="1"/>
          <w:numId w:val="47"/>
        </w:numPr>
        <w:rPr>
          <w:noProof/>
          <w:sz w:val="20"/>
          <w:szCs w:val="18"/>
          <w:lang w:val="en-GB"/>
        </w:rPr>
      </w:pPr>
      <w:r w:rsidRPr="000D4B79">
        <w:rPr>
          <w:noProof/>
          <w:sz w:val="20"/>
          <w:szCs w:val="18"/>
          <w:lang w:val="en-GB"/>
        </w:rPr>
        <w:t>Routing to indoor areas</w:t>
      </w:r>
    </w:p>
    <w:p w14:paraId="049FFAC0" w14:textId="77777777" w:rsidR="00A809ED" w:rsidRPr="000D4B79" w:rsidRDefault="00A809ED" w:rsidP="00C00379">
      <w:pPr>
        <w:pStyle w:val="ListParagraph"/>
        <w:numPr>
          <w:ilvl w:val="0"/>
          <w:numId w:val="47"/>
        </w:numPr>
        <w:rPr>
          <w:noProof/>
          <w:sz w:val="20"/>
          <w:szCs w:val="18"/>
          <w:lang w:val="en-GB"/>
        </w:rPr>
      </w:pPr>
      <w:r w:rsidRPr="000D4B79">
        <w:rPr>
          <w:noProof/>
          <w:sz w:val="20"/>
          <w:szCs w:val="18"/>
          <w:lang w:val="en-GB"/>
        </w:rPr>
        <w:t>Tilewriting</w:t>
      </w:r>
      <w:r w:rsidR="00F46C89" w:rsidRPr="000D4B79">
        <w:rPr>
          <w:noProof/>
          <w:sz w:val="20"/>
          <w:szCs w:val="18"/>
          <w:lang w:val="en-GB"/>
        </w:rPr>
        <w:t xml:space="preserve"> Basics</w:t>
      </w:r>
    </w:p>
    <w:p w14:paraId="08634D1A"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Explanation</w:t>
      </w:r>
    </w:p>
    <w:p w14:paraId="64919E82"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Applications</w:t>
      </w:r>
    </w:p>
    <w:p w14:paraId="417AC6AE" w14:textId="77777777" w:rsidR="00A809ED" w:rsidRPr="000D4B79" w:rsidRDefault="00A809ED" w:rsidP="00C00379">
      <w:pPr>
        <w:pStyle w:val="ListParagraph"/>
        <w:numPr>
          <w:ilvl w:val="1"/>
          <w:numId w:val="47"/>
        </w:numPr>
        <w:rPr>
          <w:noProof/>
          <w:sz w:val="20"/>
          <w:szCs w:val="18"/>
          <w:lang w:val="en-GB"/>
        </w:rPr>
      </w:pPr>
      <w:r w:rsidRPr="000D4B79">
        <w:rPr>
          <w:noProof/>
          <w:sz w:val="20"/>
          <w:szCs w:val="18"/>
          <w:lang w:val="en-GB"/>
        </w:rPr>
        <w:t>Manipulation</w:t>
      </w:r>
    </w:p>
    <w:p w14:paraId="1E24D8CE" w14:textId="77777777" w:rsidR="00A809ED" w:rsidRPr="000D4B79" w:rsidRDefault="00256485" w:rsidP="00256485">
      <w:pPr>
        <w:pStyle w:val="ListParagraph"/>
        <w:numPr>
          <w:ilvl w:val="0"/>
          <w:numId w:val="47"/>
        </w:numPr>
        <w:rPr>
          <w:noProof/>
          <w:sz w:val="20"/>
          <w:szCs w:val="18"/>
          <w:lang w:val="en-GB"/>
        </w:rPr>
      </w:pPr>
      <w:r w:rsidRPr="000D4B79">
        <w:rPr>
          <w:noProof/>
          <w:sz w:val="20"/>
          <w:szCs w:val="18"/>
          <w:lang w:val="en-GB"/>
        </w:rPr>
        <w:t>Ledgecancelling</w:t>
      </w:r>
    </w:p>
    <w:p w14:paraId="78DAC4D2" w14:textId="545C8EA8" w:rsidR="001E1A40" w:rsidRPr="000D4B79" w:rsidRDefault="001E1A40" w:rsidP="0073083A">
      <w:pPr>
        <w:pStyle w:val="ListParagraph"/>
        <w:numPr>
          <w:ilvl w:val="1"/>
          <w:numId w:val="47"/>
        </w:numPr>
        <w:rPr>
          <w:noProof/>
          <w:sz w:val="20"/>
          <w:szCs w:val="18"/>
          <w:lang w:val="en-GB"/>
        </w:rPr>
      </w:pPr>
      <w:r w:rsidRPr="000D4B79">
        <w:rPr>
          <w:noProof/>
          <w:sz w:val="20"/>
          <w:szCs w:val="18"/>
          <w:lang w:val="en-GB"/>
        </w:rPr>
        <w:t>ASLR setup</w:t>
      </w:r>
    </w:p>
    <w:p w14:paraId="7DD9B07F" w14:textId="79E86D91" w:rsidR="00664CD9" w:rsidRPr="000D4B79" w:rsidRDefault="00664CD9" w:rsidP="0073083A">
      <w:pPr>
        <w:pStyle w:val="ListParagraph"/>
        <w:numPr>
          <w:ilvl w:val="1"/>
          <w:numId w:val="47"/>
        </w:numPr>
        <w:rPr>
          <w:noProof/>
          <w:sz w:val="20"/>
          <w:szCs w:val="18"/>
          <w:lang w:val="en-GB"/>
        </w:rPr>
      </w:pPr>
      <w:r w:rsidRPr="000D4B79">
        <w:rPr>
          <w:noProof/>
          <w:sz w:val="20"/>
          <w:szCs w:val="18"/>
          <w:lang w:val="en-GB"/>
        </w:rPr>
        <w:t>Consistent setups</w:t>
      </w:r>
    </w:p>
    <w:p w14:paraId="069E1747" w14:textId="46CB0DC2" w:rsidR="0041774E" w:rsidRPr="000D4B79" w:rsidRDefault="0073083A" w:rsidP="0073083A">
      <w:pPr>
        <w:pStyle w:val="ListParagraph"/>
        <w:numPr>
          <w:ilvl w:val="1"/>
          <w:numId w:val="47"/>
        </w:numPr>
        <w:rPr>
          <w:noProof/>
          <w:sz w:val="20"/>
          <w:szCs w:val="18"/>
          <w:lang w:val="en-GB"/>
        </w:rPr>
      </w:pPr>
      <w:r w:rsidRPr="000D4B79">
        <w:rPr>
          <w:noProof/>
          <w:sz w:val="20"/>
          <w:szCs w:val="18"/>
          <w:lang w:val="en-GB"/>
        </w:rPr>
        <w:t>Chunk</w:t>
      </w:r>
      <w:r w:rsidR="00A730BD" w:rsidRPr="000D4B79">
        <w:rPr>
          <w:noProof/>
          <w:sz w:val="20"/>
          <w:szCs w:val="18"/>
          <w:lang w:val="en-GB"/>
        </w:rPr>
        <w:t xml:space="preserve"> S</w:t>
      </w:r>
      <w:r w:rsidRPr="000D4B79">
        <w:rPr>
          <w:noProof/>
          <w:sz w:val="20"/>
          <w:szCs w:val="18"/>
          <w:lang w:val="en-GB"/>
        </w:rPr>
        <w:t>torage</w:t>
      </w:r>
    </w:p>
    <w:p w14:paraId="79EFBA5C" w14:textId="77777777" w:rsidR="0073083A" w:rsidRPr="000D4B79" w:rsidRDefault="0073083A" w:rsidP="0073083A">
      <w:pPr>
        <w:pStyle w:val="ListParagraph"/>
        <w:numPr>
          <w:ilvl w:val="1"/>
          <w:numId w:val="47"/>
        </w:numPr>
        <w:rPr>
          <w:noProof/>
          <w:sz w:val="20"/>
          <w:szCs w:val="18"/>
          <w:lang w:val="en-GB"/>
        </w:rPr>
      </w:pPr>
      <w:r w:rsidRPr="000D4B79">
        <w:rPr>
          <w:noProof/>
          <w:sz w:val="20"/>
          <w:szCs w:val="18"/>
          <w:lang w:val="en-GB"/>
        </w:rPr>
        <w:t>Walk Through Walls</w:t>
      </w:r>
    </w:p>
    <w:p w14:paraId="7CCD44C5" w14:textId="77777777" w:rsidR="0073083A" w:rsidRPr="000D4B79" w:rsidRDefault="0073083A" w:rsidP="0073083A">
      <w:pPr>
        <w:pStyle w:val="ListParagraph"/>
        <w:numPr>
          <w:ilvl w:val="1"/>
          <w:numId w:val="47"/>
        </w:numPr>
        <w:rPr>
          <w:noProof/>
          <w:sz w:val="20"/>
          <w:szCs w:val="18"/>
          <w:lang w:val="en-GB"/>
        </w:rPr>
      </w:pPr>
      <w:r w:rsidRPr="000D4B79">
        <w:rPr>
          <w:noProof/>
          <w:sz w:val="20"/>
          <w:szCs w:val="18"/>
          <w:lang w:val="en-GB"/>
        </w:rPr>
        <w:t>Window Map Swapping</w:t>
      </w:r>
    </w:p>
    <w:p w14:paraId="69D42264" w14:textId="77777777" w:rsidR="0073083A" w:rsidRPr="000D4B79" w:rsidRDefault="0073083A" w:rsidP="00F46C89">
      <w:pPr>
        <w:pStyle w:val="ListParagraph"/>
        <w:numPr>
          <w:ilvl w:val="0"/>
          <w:numId w:val="47"/>
        </w:numPr>
        <w:rPr>
          <w:noProof/>
          <w:sz w:val="20"/>
          <w:szCs w:val="18"/>
          <w:lang w:val="en-GB"/>
        </w:rPr>
      </w:pPr>
      <w:r w:rsidRPr="000D4B79">
        <w:rPr>
          <w:noProof/>
          <w:sz w:val="20"/>
          <w:szCs w:val="18"/>
          <w:lang w:val="en-GB"/>
        </w:rPr>
        <w:t>Advanced Tilewriting</w:t>
      </w:r>
    </w:p>
    <w:p w14:paraId="0A3834AB" w14:textId="3E32F70A" w:rsidR="00F46C89" w:rsidRPr="000D4B79" w:rsidRDefault="00F46C89" w:rsidP="00F46C89">
      <w:pPr>
        <w:pStyle w:val="ListParagraph"/>
        <w:numPr>
          <w:ilvl w:val="0"/>
          <w:numId w:val="47"/>
        </w:numPr>
        <w:rPr>
          <w:noProof/>
          <w:sz w:val="20"/>
          <w:szCs w:val="18"/>
          <w:lang w:val="en-GB"/>
        </w:rPr>
      </w:pPr>
      <w:r w:rsidRPr="000D4B79">
        <w:rPr>
          <w:sz w:val="20"/>
          <w:szCs w:val="18"/>
          <w:lang w:val="en-GB"/>
        </w:rPr>
        <w:t>Script Execution</w:t>
      </w:r>
    </w:p>
    <w:p w14:paraId="443C0197" w14:textId="38FBCAAA" w:rsidR="00AE147F" w:rsidRPr="000D4B79" w:rsidRDefault="00AE147F" w:rsidP="00F46C89">
      <w:pPr>
        <w:pStyle w:val="ListParagraph"/>
        <w:numPr>
          <w:ilvl w:val="0"/>
          <w:numId w:val="47"/>
        </w:numPr>
        <w:rPr>
          <w:noProof/>
          <w:sz w:val="20"/>
          <w:szCs w:val="18"/>
          <w:lang w:val="en-GB"/>
        </w:rPr>
      </w:pPr>
      <w:r w:rsidRPr="000D4B79">
        <w:rPr>
          <w:sz w:val="20"/>
          <w:szCs w:val="18"/>
          <w:lang w:val="en-GB"/>
        </w:rPr>
        <w:t>Troubleshooting</w:t>
      </w:r>
    </w:p>
    <w:p w14:paraId="29492B89" w14:textId="358D2DA9" w:rsidR="006F1352" w:rsidRPr="000D4B79" w:rsidRDefault="00A5062F" w:rsidP="006F1352">
      <w:pPr>
        <w:pStyle w:val="ListParagraph"/>
        <w:numPr>
          <w:ilvl w:val="0"/>
          <w:numId w:val="47"/>
        </w:numPr>
        <w:rPr>
          <w:noProof/>
          <w:sz w:val="20"/>
          <w:szCs w:val="18"/>
          <w:lang w:val="en-GB"/>
        </w:rPr>
      </w:pPr>
      <w:r w:rsidRPr="000D4B79">
        <w:rPr>
          <w:sz w:val="20"/>
          <w:szCs w:val="18"/>
          <w:lang w:val="en-GB"/>
        </w:rPr>
        <w:lastRenderedPageBreak/>
        <w:t>Glossary</w:t>
      </w:r>
      <w:r w:rsidR="001200A3" w:rsidRPr="000D4B79">
        <w:rPr>
          <w:sz w:val="20"/>
          <w:szCs w:val="18"/>
          <w:lang w:val="en-GB"/>
        </w:rPr>
        <w:t xml:space="preserve"> </w:t>
      </w:r>
      <w:r w:rsidR="006F1352" w:rsidRPr="000D4B79">
        <w:rPr>
          <w:sz w:val="20"/>
          <w:szCs w:val="18"/>
          <w:lang w:val="en-GB"/>
        </w:rPr>
        <w:br/>
      </w:r>
      <w:r w:rsidR="006F1352" w:rsidRPr="000D4B79">
        <w:rPr>
          <w:sz w:val="20"/>
          <w:szCs w:val="18"/>
          <w:lang w:val="en-GB"/>
        </w:rPr>
        <w:br/>
      </w:r>
    </w:p>
    <w:p w14:paraId="7717EF13" w14:textId="77777777" w:rsidR="00685B4E" w:rsidRPr="000D4B79" w:rsidRDefault="00561BFA" w:rsidP="00C85AFA">
      <w:pPr>
        <w:pStyle w:val="Heading1"/>
        <w:numPr>
          <w:ilvl w:val="0"/>
          <w:numId w:val="48"/>
        </w:numPr>
        <w:rPr>
          <w:noProof/>
          <w:lang w:val="en-GB"/>
        </w:rPr>
      </w:pPr>
      <w:r w:rsidRPr="000D4B79">
        <w:rPr>
          <w:noProof/>
          <w:lang w:val="en-GB"/>
        </w:rPr>
        <w:t>Introduction</w:t>
      </w:r>
    </w:p>
    <w:p w14:paraId="6C3B909B" w14:textId="77777777" w:rsidR="00685B4E" w:rsidRPr="000D4B79" w:rsidRDefault="00C85AFA" w:rsidP="00C85AFA">
      <w:pPr>
        <w:pStyle w:val="ListParagraph"/>
        <w:numPr>
          <w:ilvl w:val="1"/>
          <w:numId w:val="48"/>
        </w:numPr>
        <w:rPr>
          <w:noProof/>
          <w:color w:val="083740" w:themeColor="accent2" w:themeShade="80"/>
          <w:lang w:val="en-GB"/>
        </w:rPr>
      </w:pPr>
      <w:r w:rsidRPr="000D4B79">
        <w:rPr>
          <w:noProof/>
          <w:color w:val="083740" w:themeColor="accent2" w:themeShade="80"/>
          <w:lang w:val="en-GB"/>
        </w:rPr>
        <w:t>The void Glitch</w:t>
      </w:r>
    </w:p>
    <w:p w14:paraId="442768F1" w14:textId="77777777" w:rsidR="00C85AFA" w:rsidRPr="000D4B79" w:rsidRDefault="00C85AFA" w:rsidP="00C85AFA">
      <w:pPr>
        <w:ind w:left="360"/>
        <w:rPr>
          <w:noProof/>
          <w:lang w:val="en-GB"/>
        </w:rPr>
      </w:pPr>
      <w:r w:rsidRPr="000D4B79">
        <w:rPr>
          <w:noProof/>
          <w:lang w:val="en-GB"/>
        </w:rPr>
        <w:t xml:space="preserve">The </w:t>
      </w:r>
      <w:r w:rsidR="009565E6" w:rsidRPr="000D4B79">
        <w:rPr>
          <w:noProof/>
          <w:lang w:val="en-GB"/>
        </w:rPr>
        <w:t>V</w:t>
      </w:r>
      <w:r w:rsidRPr="000D4B79">
        <w:rPr>
          <w:noProof/>
          <w:lang w:val="en-GB"/>
        </w:rPr>
        <w:t xml:space="preserve">oid </w:t>
      </w:r>
      <w:r w:rsidR="009565E6" w:rsidRPr="000D4B79">
        <w:rPr>
          <w:noProof/>
          <w:lang w:val="en-GB"/>
        </w:rPr>
        <w:t>G</w:t>
      </w:r>
      <w:r w:rsidRPr="000D4B79">
        <w:rPr>
          <w:noProof/>
          <w:lang w:val="en-GB"/>
        </w:rPr>
        <w:t xml:space="preserve">litch is the </w:t>
      </w:r>
      <w:r w:rsidR="009565E6" w:rsidRPr="000D4B79">
        <w:rPr>
          <w:noProof/>
          <w:lang w:val="en-GB"/>
        </w:rPr>
        <w:t>most infamous glitch in the gen 4 Pokémon games</w:t>
      </w:r>
      <w:r w:rsidR="00175175" w:rsidRPr="000D4B79">
        <w:rPr>
          <w:noProof/>
          <w:lang w:val="en-GB"/>
        </w:rPr>
        <w:t>,</w:t>
      </w:r>
      <w:r w:rsidR="009565E6" w:rsidRPr="000D4B79">
        <w:rPr>
          <w:noProof/>
          <w:lang w:val="en-GB"/>
        </w:rPr>
        <w:t xml:space="preserve"> Diamond and Pearl. By exploiting glitches it is possible to reach the out of bounds areas of the game. This area appears black</w:t>
      </w:r>
      <w:r w:rsidR="009565E6" w:rsidRPr="000D4B79">
        <w:rPr>
          <w:rStyle w:val="FootnoteReference"/>
          <w:noProof/>
          <w:lang w:val="en-GB"/>
        </w:rPr>
        <w:footnoteReference w:id="1"/>
      </w:r>
      <w:r w:rsidR="004D7D29" w:rsidRPr="000D4B79">
        <w:rPr>
          <w:noProof/>
          <w:lang w:val="en-GB"/>
        </w:rPr>
        <w:t xml:space="preserve"> </w:t>
      </w:r>
      <w:r w:rsidR="009565E6" w:rsidRPr="000D4B79">
        <w:rPr>
          <w:noProof/>
          <w:lang w:val="en-GB"/>
        </w:rPr>
        <w:t>and was therefore dubbed the Void. Through the years, this glitch has been researched thoroughly and has allowed players to capture unreleased event Pokémon like Darkrai, Shaymin</w:t>
      </w:r>
      <w:r w:rsidR="00175175" w:rsidRPr="000D4B79">
        <w:rPr>
          <w:noProof/>
          <w:lang w:val="en-GB"/>
        </w:rPr>
        <w:t>,</w:t>
      </w:r>
      <w:r w:rsidR="009565E6" w:rsidRPr="000D4B79">
        <w:rPr>
          <w:noProof/>
          <w:lang w:val="en-GB"/>
        </w:rPr>
        <w:t xml:space="preserve"> and almost a decade later even Arceus. </w:t>
      </w:r>
      <w:r w:rsidRPr="000D4B79">
        <w:rPr>
          <w:noProof/>
          <w:lang w:val="en-GB"/>
        </w:rPr>
        <w:t xml:space="preserve"> </w:t>
      </w:r>
    </w:p>
    <w:p w14:paraId="05DC5737" w14:textId="5A03D611" w:rsidR="009565E6" w:rsidRPr="000D4B79" w:rsidRDefault="002A6C3F" w:rsidP="00C85AFA">
      <w:pPr>
        <w:ind w:left="360"/>
        <w:rPr>
          <w:noProof/>
          <w:lang w:val="en-GB"/>
        </w:rPr>
      </w:pPr>
      <w:r w:rsidRPr="000D4B79">
        <w:rPr>
          <w:noProof/>
          <w:lang w:val="en-GB"/>
        </w:rPr>
        <w:t>After the hunt for Arceus was over, the goal became to break open the gen 4 games as much as possible. Voidroutes became more optimized and new glitches continued to be found. In this paper I will attempt to explain how the Void behaves and how it can be exploited</w:t>
      </w:r>
      <w:r w:rsidR="00053165" w:rsidRPr="000D4B79">
        <w:rPr>
          <w:noProof/>
          <w:lang w:val="en-GB"/>
        </w:rPr>
        <w:t>.</w:t>
      </w:r>
      <w:r w:rsidR="009B49CB" w:rsidRPr="000D4B79">
        <w:rPr>
          <w:noProof/>
          <w:lang w:val="en-GB"/>
        </w:rPr>
        <w:t xml:space="preserve"> The aim of this paper is to preserve the research</w:t>
      </w:r>
      <w:r w:rsidR="00164055" w:rsidRPr="000D4B79">
        <w:rPr>
          <w:noProof/>
          <w:lang w:val="en-GB"/>
        </w:rPr>
        <w:t xml:space="preserve"> the Voidmatrix and Hall Of Origin groups have conducted</w:t>
      </w:r>
      <w:r w:rsidR="005E7F1D" w:rsidRPr="000D4B79">
        <w:rPr>
          <w:noProof/>
          <w:lang w:val="en-GB"/>
        </w:rPr>
        <w:t>.</w:t>
      </w:r>
    </w:p>
    <w:p w14:paraId="710A839D" w14:textId="77777777" w:rsidR="00685B4E" w:rsidRPr="000D4B79" w:rsidRDefault="00C0481C" w:rsidP="00C0481C">
      <w:pPr>
        <w:pStyle w:val="Heading1"/>
        <w:numPr>
          <w:ilvl w:val="0"/>
          <w:numId w:val="48"/>
        </w:numPr>
        <w:rPr>
          <w:noProof/>
          <w:lang w:val="en-GB"/>
        </w:rPr>
      </w:pPr>
      <w:r w:rsidRPr="000D4B79">
        <w:rPr>
          <w:noProof/>
          <w:lang w:val="en-GB"/>
        </w:rPr>
        <w:t>Resources</w:t>
      </w:r>
    </w:p>
    <w:p w14:paraId="3B680570" w14:textId="1A45E602" w:rsidR="00AD09B3" w:rsidRPr="000D4B79" w:rsidRDefault="00AD09B3" w:rsidP="00AD09B3">
      <w:pPr>
        <w:ind w:firstLine="360"/>
        <w:rPr>
          <w:color w:val="083740" w:themeColor="accent2" w:themeShade="80"/>
          <w:lang w:val="en-GB"/>
        </w:rPr>
      </w:pPr>
      <w:r w:rsidRPr="000D4B79">
        <w:rPr>
          <w:color w:val="083740" w:themeColor="accent2" w:themeShade="80"/>
          <w:lang w:val="en-GB"/>
        </w:rPr>
        <w:t>2.1 Scripts</w:t>
      </w:r>
      <w:r w:rsidR="00A61944" w:rsidRPr="000D4B79">
        <w:rPr>
          <w:color w:val="083740" w:themeColor="accent2" w:themeShade="80"/>
          <w:lang w:val="en-GB"/>
        </w:rPr>
        <w:t xml:space="preserve">, </w:t>
      </w:r>
      <w:r w:rsidR="00485E6F" w:rsidRPr="000D4B79">
        <w:rPr>
          <w:color w:val="083740" w:themeColor="accent2" w:themeShade="80"/>
          <w:lang w:val="en-GB"/>
        </w:rPr>
        <w:t>Dumps,</w:t>
      </w:r>
      <w:r w:rsidR="00A61944" w:rsidRPr="000D4B79">
        <w:rPr>
          <w:color w:val="083740" w:themeColor="accent2" w:themeShade="80"/>
          <w:lang w:val="en-GB"/>
        </w:rPr>
        <w:t xml:space="preserve"> and documentation</w:t>
      </w:r>
    </w:p>
    <w:p w14:paraId="20A566A4" w14:textId="77777777" w:rsidR="008456BF" w:rsidRPr="000D4B79" w:rsidRDefault="008456BF" w:rsidP="00C0481C">
      <w:pPr>
        <w:ind w:left="360"/>
        <w:rPr>
          <w:lang w:val="en-GB"/>
        </w:rPr>
      </w:pPr>
      <w:r w:rsidRPr="000D4B79">
        <w:rPr>
          <w:lang w:val="en-GB"/>
        </w:rPr>
        <w:t>Since 2017</w:t>
      </w:r>
      <w:r w:rsidR="00C0481C" w:rsidRPr="000D4B79">
        <w:rPr>
          <w:lang w:val="en-GB"/>
        </w:rPr>
        <w:t xml:space="preserve"> the research in gen 4 games has become increasingly more technical</w:t>
      </w:r>
      <w:r w:rsidR="00BE7DBC" w:rsidRPr="000D4B79">
        <w:rPr>
          <w:lang w:val="en-GB"/>
        </w:rPr>
        <w:t>.</w:t>
      </w:r>
      <w:r w:rsidR="00C0481C" w:rsidRPr="000D4B79">
        <w:rPr>
          <w:lang w:val="en-GB"/>
        </w:rPr>
        <w:t xml:space="preserve"> </w:t>
      </w:r>
      <w:r w:rsidR="00BE7DBC" w:rsidRPr="000D4B79">
        <w:rPr>
          <w:lang w:val="en-GB"/>
        </w:rPr>
        <w:t>A</w:t>
      </w:r>
      <w:r w:rsidR="00C0481C" w:rsidRPr="000D4B79">
        <w:rPr>
          <w:lang w:val="en-GB"/>
        </w:rPr>
        <w:t>s a result</w:t>
      </w:r>
      <w:r w:rsidR="00175175" w:rsidRPr="000D4B79">
        <w:rPr>
          <w:lang w:val="en-GB"/>
        </w:rPr>
        <w:t xml:space="preserve">, </w:t>
      </w:r>
      <w:r w:rsidR="00BE7DBC" w:rsidRPr="000D4B79">
        <w:rPr>
          <w:lang w:val="en-GB"/>
        </w:rPr>
        <w:t>scripts have been written by multiple members</w:t>
      </w:r>
      <w:r w:rsidRPr="000D4B79">
        <w:rPr>
          <w:lang w:val="en-GB"/>
        </w:rPr>
        <w:t xml:space="preserve"> to assist in the finding of exploits</w:t>
      </w:r>
      <w:r w:rsidR="00BE7DBC" w:rsidRPr="000D4B79">
        <w:rPr>
          <w:lang w:val="en-GB"/>
        </w:rPr>
        <w:t>. In the following section a list of useful scripts, dumps and similar</w:t>
      </w:r>
      <w:r w:rsidR="00175175" w:rsidRPr="000D4B79">
        <w:rPr>
          <w:lang w:val="en-GB"/>
        </w:rPr>
        <w:t xml:space="preserve"> </w:t>
      </w:r>
      <w:r w:rsidR="00BE7DBC" w:rsidRPr="000D4B79">
        <w:rPr>
          <w:lang w:val="en-GB"/>
        </w:rPr>
        <w:t xml:space="preserve">resources </w:t>
      </w:r>
      <w:r w:rsidRPr="000D4B79">
        <w:rPr>
          <w:lang w:val="en-GB"/>
        </w:rPr>
        <w:t>are listed along with the authors of the works.</w:t>
      </w:r>
    </w:p>
    <w:p w14:paraId="045F69F6" w14:textId="60E950ED" w:rsidR="00C0481C" w:rsidRPr="000D4B79" w:rsidRDefault="008456BF" w:rsidP="008456BF">
      <w:pPr>
        <w:pStyle w:val="ListParagraph"/>
        <w:numPr>
          <w:ilvl w:val="0"/>
          <w:numId w:val="49"/>
        </w:numPr>
        <w:rPr>
          <w:lang w:val="en-GB"/>
        </w:rPr>
      </w:pPr>
      <w:r w:rsidRPr="000D4B79">
        <w:rPr>
          <w:lang w:val="en-GB"/>
        </w:rPr>
        <w:t xml:space="preserve">Routing Script </w:t>
      </w:r>
      <w:r w:rsidR="00665033" w:rsidRPr="000D4B79">
        <w:rPr>
          <w:lang w:val="en-GB"/>
        </w:rPr>
        <w:t>for</w:t>
      </w:r>
      <w:r w:rsidRPr="000D4B79">
        <w:rPr>
          <w:lang w:val="en-GB"/>
        </w:rPr>
        <w:t xml:space="preserve"> Dummies.</w:t>
      </w:r>
      <w:r w:rsidR="00E053B4" w:rsidRPr="000D4B79">
        <w:rPr>
          <w:lang w:val="en-GB"/>
        </w:rPr>
        <w:t xml:space="preserve"> / </w:t>
      </w:r>
      <w:r w:rsidR="00E053B4" w:rsidRPr="000D4B79">
        <w:rPr>
          <w:i/>
          <w:iCs/>
          <w:lang w:val="en-GB"/>
        </w:rPr>
        <w:t xml:space="preserve">RSFD.lua </w:t>
      </w:r>
      <w:r w:rsidRPr="000D4B79">
        <w:rPr>
          <w:lang w:val="en-GB"/>
        </w:rPr>
        <w:br/>
        <w:t>This script has combine</w:t>
      </w:r>
      <w:r w:rsidR="00175175" w:rsidRPr="000D4B79">
        <w:rPr>
          <w:lang w:val="en-GB"/>
        </w:rPr>
        <w:t>d</w:t>
      </w:r>
      <w:r w:rsidRPr="000D4B79">
        <w:rPr>
          <w:lang w:val="en-GB"/>
        </w:rPr>
        <w:t xml:space="preserve"> all the most important resources from previous </w:t>
      </w:r>
      <w:r w:rsidR="00665033" w:rsidRPr="000D4B79">
        <w:rPr>
          <w:lang w:val="en-GB"/>
        </w:rPr>
        <w:t>scripts and</w:t>
      </w:r>
      <w:r w:rsidRPr="000D4B79">
        <w:rPr>
          <w:lang w:val="en-GB"/>
        </w:rPr>
        <w:t xml:space="preserve"> has added several new applications. </w:t>
      </w:r>
      <w:r w:rsidR="00E053B4" w:rsidRPr="000D4B79">
        <w:rPr>
          <w:lang w:val="en-GB"/>
        </w:rPr>
        <w:t>It is compatible with DPPt and HGSS.</w:t>
      </w:r>
      <w:r w:rsidRPr="000D4B79">
        <w:rPr>
          <w:lang w:val="en-GB"/>
        </w:rPr>
        <w:br/>
      </w:r>
      <w:r w:rsidRPr="000D4B79">
        <w:rPr>
          <w:lang w:val="en-GB"/>
        </w:rPr>
        <w:br/>
        <w:t xml:space="preserve">Author: </w:t>
      </w:r>
      <w:r w:rsidR="00E053B4" w:rsidRPr="000D4B79">
        <w:rPr>
          <w:lang w:val="en-GB"/>
        </w:rPr>
        <w:br/>
      </w:r>
      <w:r w:rsidRPr="000D4B79">
        <w:rPr>
          <w:lang w:val="en-GB"/>
        </w:rPr>
        <w:t>RETIRE</w:t>
      </w:r>
      <w:r w:rsidRPr="000D4B79">
        <w:rPr>
          <w:lang w:val="en-GB"/>
        </w:rPr>
        <w:br/>
        <w:t>Co-Authors:</w:t>
      </w:r>
      <w:r w:rsidRPr="000D4B79">
        <w:rPr>
          <w:lang w:val="en-GB"/>
        </w:rPr>
        <w:br/>
      </w:r>
      <w:r w:rsidR="00E053B4" w:rsidRPr="000D4B79">
        <w:rPr>
          <w:lang w:val="en-GB"/>
        </w:rPr>
        <w:t>M</w:t>
      </w:r>
      <w:r w:rsidR="008951E1" w:rsidRPr="000D4B79">
        <w:rPr>
          <w:lang w:val="en-GB"/>
        </w:rPr>
        <w:t>K</w:t>
      </w:r>
      <w:r w:rsidR="00E053B4" w:rsidRPr="000D4B79">
        <w:rPr>
          <w:lang w:val="en-GB"/>
        </w:rPr>
        <w:t xml:space="preserve">Dasher: </w:t>
      </w:r>
      <w:r w:rsidR="00E053B4" w:rsidRPr="000D4B79">
        <w:rPr>
          <w:i/>
          <w:iCs/>
          <w:lang w:val="en-GB"/>
        </w:rPr>
        <w:t>Void.lua</w:t>
      </w:r>
      <w:r w:rsidR="00E053B4" w:rsidRPr="000D4B79">
        <w:rPr>
          <w:lang w:val="en-GB"/>
        </w:rPr>
        <w:t xml:space="preserve"> and </w:t>
      </w:r>
      <w:r w:rsidR="00E053B4" w:rsidRPr="000D4B79">
        <w:rPr>
          <w:i/>
          <w:iCs/>
          <w:lang w:val="en-GB"/>
        </w:rPr>
        <w:t>Loadlines.lua</w:t>
      </w:r>
      <w:r w:rsidR="00E053B4" w:rsidRPr="000D4B79">
        <w:rPr>
          <w:lang w:val="en-GB"/>
        </w:rPr>
        <w:br/>
        <w:t xml:space="preserve">Ganix: </w:t>
      </w:r>
      <w:r w:rsidR="00E053B4" w:rsidRPr="000D4B79">
        <w:rPr>
          <w:i/>
          <w:iCs/>
          <w:lang w:val="en-GB"/>
        </w:rPr>
        <w:t>VET.lua</w:t>
      </w:r>
      <w:r w:rsidR="00C330E6" w:rsidRPr="000D4B79">
        <w:rPr>
          <w:lang w:val="en-GB"/>
        </w:rPr>
        <w:br/>
      </w:r>
      <w:r w:rsidR="00835ED4" w:rsidRPr="000D4B79">
        <w:rPr>
          <w:lang w:val="en-GB"/>
        </w:rPr>
        <w:t>Martmist:</w:t>
      </w:r>
      <w:r w:rsidR="00810953" w:rsidRPr="000D4B79">
        <w:rPr>
          <w:lang w:val="en-GB"/>
        </w:rPr>
        <w:t xml:space="preserve"> </w:t>
      </w:r>
      <w:r w:rsidR="00357717" w:rsidRPr="000D4B79">
        <w:rPr>
          <w:lang w:val="en-GB"/>
        </w:rPr>
        <w:t>RETIRE execution</w:t>
      </w:r>
    </w:p>
    <w:p w14:paraId="5B70C7AD" w14:textId="77777777" w:rsidR="00E053B4" w:rsidRPr="000D4B79" w:rsidRDefault="00E053B4" w:rsidP="00E053B4">
      <w:pPr>
        <w:pStyle w:val="ListParagraph"/>
        <w:ind w:left="1080"/>
        <w:rPr>
          <w:lang w:val="en-GB"/>
        </w:rPr>
      </w:pPr>
    </w:p>
    <w:p w14:paraId="6C91A46D" w14:textId="5DC484E7" w:rsidR="00B93EF4" w:rsidRPr="000D4B79" w:rsidRDefault="00EF69A1" w:rsidP="00B93EF4">
      <w:pPr>
        <w:pStyle w:val="ListParagraph"/>
        <w:numPr>
          <w:ilvl w:val="0"/>
          <w:numId w:val="49"/>
        </w:numPr>
        <w:rPr>
          <w:lang w:val="en-GB"/>
        </w:rPr>
      </w:pPr>
      <w:r w:rsidRPr="000D4B79">
        <w:rPr>
          <w:lang w:val="en-GB"/>
        </w:rPr>
        <w:t>DeSmuME</w:t>
      </w:r>
      <w:r w:rsidR="00B93EF4" w:rsidRPr="000D4B79">
        <w:rPr>
          <w:lang w:val="en-GB"/>
        </w:rPr>
        <w:br/>
      </w:r>
      <w:r w:rsidR="00B93EF4" w:rsidRPr="000D4B79">
        <w:rPr>
          <w:lang w:val="en-GB"/>
        </w:rPr>
        <w:br/>
        <w:t xml:space="preserve">While this emulator is generally disliked because of </w:t>
      </w:r>
      <w:r w:rsidR="00AF77A3" w:rsidRPr="000D4B79">
        <w:rPr>
          <w:lang w:val="en-GB"/>
        </w:rPr>
        <w:t>its</w:t>
      </w:r>
      <w:r w:rsidR="00B93EF4" w:rsidRPr="000D4B79">
        <w:rPr>
          <w:lang w:val="en-GB"/>
        </w:rPr>
        <w:t xml:space="preserve"> emulation of inaccessible ram as echo ram and other emulation issues,</w:t>
      </w:r>
      <w:r w:rsidR="00312C0C" w:rsidRPr="000D4B79">
        <w:rPr>
          <w:lang w:val="en-GB"/>
        </w:rPr>
        <w:t xml:space="preserve"> it is what we use for our routing. </w:t>
      </w:r>
    </w:p>
    <w:p w14:paraId="6451DAE4" w14:textId="77777777" w:rsidR="00EF69A1" w:rsidRPr="000D4B79" w:rsidRDefault="00EF69A1" w:rsidP="00EF69A1">
      <w:pPr>
        <w:pStyle w:val="ListParagraph"/>
        <w:rPr>
          <w:i/>
          <w:iCs/>
          <w:lang w:val="en-GB"/>
        </w:rPr>
      </w:pPr>
    </w:p>
    <w:p w14:paraId="10A9125D" w14:textId="3FD2D2A1" w:rsidR="008951E1" w:rsidRPr="000D4B79" w:rsidRDefault="00A61944" w:rsidP="008951E1">
      <w:pPr>
        <w:pStyle w:val="ListParagraph"/>
        <w:numPr>
          <w:ilvl w:val="0"/>
          <w:numId w:val="49"/>
        </w:numPr>
        <w:rPr>
          <w:lang w:val="en-GB"/>
        </w:rPr>
      </w:pPr>
      <w:r w:rsidRPr="000D4B79">
        <w:rPr>
          <w:i/>
          <w:iCs/>
          <w:lang w:val="en-GB"/>
        </w:rPr>
        <w:t>RNG.lua</w:t>
      </w:r>
      <w:r w:rsidRPr="000D4B79">
        <w:rPr>
          <w:lang w:val="en-GB"/>
        </w:rPr>
        <w:t xml:space="preserve"> </w:t>
      </w:r>
      <w:r w:rsidRPr="000D4B79">
        <w:rPr>
          <w:lang w:val="en-GB"/>
        </w:rPr>
        <w:br/>
      </w:r>
      <w:r w:rsidRPr="000D4B79">
        <w:rPr>
          <w:lang w:val="en-GB"/>
        </w:rPr>
        <w:br/>
        <w:t>This script shows the possible encounters of wild Pokémon in the area. It also shows the stats of your party Pokémon and opponents</w:t>
      </w:r>
      <w:r w:rsidR="000B1160" w:rsidRPr="000D4B79">
        <w:rPr>
          <w:lang w:val="en-GB"/>
        </w:rPr>
        <w:t>.</w:t>
      </w:r>
      <w:r w:rsidRPr="000D4B79">
        <w:rPr>
          <w:lang w:val="en-GB"/>
        </w:rPr>
        <w:t xml:space="preserve"> </w:t>
      </w:r>
      <w:r w:rsidR="008951E1" w:rsidRPr="000D4B79">
        <w:rPr>
          <w:lang w:val="en-GB"/>
        </w:rPr>
        <w:br/>
      </w:r>
      <w:r w:rsidR="008951E1" w:rsidRPr="000D4B79">
        <w:rPr>
          <w:lang w:val="en-GB"/>
        </w:rPr>
        <w:br/>
        <w:t>Author: MKDasher</w:t>
      </w:r>
    </w:p>
    <w:p w14:paraId="41323D72" w14:textId="77777777" w:rsidR="00A61944" w:rsidRPr="000D4B79" w:rsidRDefault="00A61944" w:rsidP="00A61944">
      <w:pPr>
        <w:pStyle w:val="ListParagraph"/>
        <w:rPr>
          <w:lang w:val="en-GB"/>
        </w:rPr>
      </w:pPr>
    </w:p>
    <w:p w14:paraId="3F6C1914" w14:textId="5C3DA957" w:rsidR="00A61944" w:rsidRPr="000D4B79" w:rsidRDefault="00E053B4" w:rsidP="00A61944">
      <w:pPr>
        <w:pStyle w:val="ListParagraph"/>
        <w:numPr>
          <w:ilvl w:val="0"/>
          <w:numId w:val="49"/>
        </w:numPr>
        <w:rPr>
          <w:lang w:val="en-GB"/>
        </w:rPr>
      </w:pPr>
      <w:r w:rsidRPr="000D4B79">
        <w:rPr>
          <w:lang w:val="en-GB"/>
        </w:rPr>
        <w:t>Mapdata Dump</w:t>
      </w:r>
      <w:r w:rsidR="00A61944" w:rsidRPr="000D4B79">
        <w:rPr>
          <w:lang w:val="en-GB"/>
        </w:rPr>
        <w:br/>
      </w:r>
      <w:r w:rsidR="00A61944" w:rsidRPr="000D4B79">
        <w:rPr>
          <w:lang w:val="en-GB"/>
        </w:rPr>
        <w:br/>
      </w:r>
      <w:r w:rsidRPr="000D4B79">
        <w:rPr>
          <w:lang w:val="en-GB"/>
        </w:rPr>
        <w:t xml:space="preserve">This is a dump of NPC and Warprelated data that is loaded when entering a new </w:t>
      </w:r>
      <w:r w:rsidR="00AF67E6" w:rsidRPr="000D4B79">
        <w:rPr>
          <w:lang w:val="en-GB"/>
        </w:rPr>
        <w:t>Map ID</w:t>
      </w:r>
      <w:r w:rsidRPr="000D4B79">
        <w:rPr>
          <w:lang w:val="en-GB"/>
        </w:rPr>
        <w:t>. It is heavily utilized in Void</w:t>
      </w:r>
      <w:r w:rsidR="00AB0372" w:rsidRPr="000D4B79">
        <w:rPr>
          <w:lang w:val="en-GB"/>
        </w:rPr>
        <w:t xml:space="preserve"> </w:t>
      </w:r>
      <w:r w:rsidRPr="000D4B79">
        <w:rPr>
          <w:lang w:val="en-GB"/>
        </w:rPr>
        <w:t>routing.</w:t>
      </w:r>
      <w:r w:rsidR="00A61944" w:rsidRPr="000D4B79">
        <w:rPr>
          <w:lang w:val="en-GB"/>
        </w:rPr>
        <w:br/>
      </w:r>
      <w:r w:rsidR="00A61944" w:rsidRPr="000D4B79">
        <w:rPr>
          <w:lang w:val="en-GB"/>
        </w:rPr>
        <w:br/>
        <w:t>Author</w:t>
      </w:r>
      <w:r w:rsidRPr="000D4B79">
        <w:rPr>
          <w:lang w:val="en-GB"/>
        </w:rPr>
        <w:t>: Ganix</w:t>
      </w:r>
    </w:p>
    <w:p w14:paraId="310AE5DD" w14:textId="77777777" w:rsidR="009E6031" w:rsidRPr="000D4B79" w:rsidRDefault="009E6031" w:rsidP="009E6031">
      <w:pPr>
        <w:pStyle w:val="ListParagraph"/>
        <w:rPr>
          <w:lang w:val="en-GB"/>
        </w:rPr>
      </w:pPr>
    </w:p>
    <w:p w14:paraId="0A2121B6" w14:textId="77777777" w:rsidR="0033257B" w:rsidRPr="000D4B79" w:rsidRDefault="009E6031" w:rsidP="0033257B">
      <w:pPr>
        <w:pStyle w:val="ListParagraph"/>
        <w:numPr>
          <w:ilvl w:val="0"/>
          <w:numId w:val="49"/>
        </w:numPr>
        <w:rPr>
          <w:lang w:val="en-GB"/>
        </w:rPr>
      </w:pPr>
      <w:r w:rsidRPr="000D4B79">
        <w:rPr>
          <w:lang w:val="en-GB"/>
        </w:rPr>
        <w:t>Mapscripts Dump</w:t>
      </w:r>
      <w:r w:rsidRPr="000D4B79">
        <w:rPr>
          <w:lang w:val="en-GB"/>
        </w:rPr>
        <w:br/>
      </w:r>
      <w:r w:rsidRPr="000D4B79">
        <w:rPr>
          <w:lang w:val="en-GB"/>
        </w:rPr>
        <w:br/>
        <w:t>This is a dump of mapscripts, and what their</w:t>
      </w:r>
      <w:r w:rsidR="0033257B" w:rsidRPr="000D4B79">
        <w:rPr>
          <w:lang w:val="en-GB"/>
        </w:rPr>
        <w:t xml:space="preserve"> </w:t>
      </w:r>
      <w:r w:rsidR="00175175" w:rsidRPr="000D4B79">
        <w:rPr>
          <w:lang w:val="en-GB"/>
        </w:rPr>
        <w:t>ID</w:t>
      </w:r>
      <w:r w:rsidR="0033257B" w:rsidRPr="000D4B79">
        <w:rPr>
          <w:lang w:val="en-GB"/>
        </w:rPr>
        <w:t xml:space="preserve"> in runtime is. It is an essential document for understanding Script Execution.</w:t>
      </w:r>
      <w:r w:rsidR="0033257B" w:rsidRPr="000D4B79">
        <w:rPr>
          <w:lang w:val="en-GB"/>
        </w:rPr>
        <w:br/>
      </w:r>
      <w:r w:rsidR="0033257B" w:rsidRPr="000D4B79">
        <w:rPr>
          <w:lang w:val="en-GB"/>
        </w:rPr>
        <w:br/>
        <w:t>Author: Ganix</w:t>
      </w:r>
    </w:p>
    <w:p w14:paraId="3416EF1A" w14:textId="77777777" w:rsidR="0033257B" w:rsidRPr="000D4B79" w:rsidRDefault="0033257B" w:rsidP="0033257B">
      <w:pPr>
        <w:pStyle w:val="ListParagraph"/>
        <w:rPr>
          <w:lang w:val="en-GB"/>
        </w:rPr>
      </w:pPr>
    </w:p>
    <w:p w14:paraId="6EDF83D2" w14:textId="77777777" w:rsidR="00B96D41" w:rsidRPr="000D4B79" w:rsidRDefault="0033257B" w:rsidP="00B96D41">
      <w:pPr>
        <w:pStyle w:val="ListParagraph"/>
        <w:numPr>
          <w:ilvl w:val="0"/>
          <w:numId w:val="49"/>
        </w:numPr>
        <w:rPr>
          <w:lang w:val="en-GB"/>
        </w:rPr>
      </w:pPr>
      <w:r w:rsidRPr="000D4B79">
        <w:rPr>
          <w:lang w:val="en-GB"/>
        </w:rPr>
        <w:t xml:space="preserve"> </w:t>
      </w:r>
      <w:r w:rsidR="00B96D41" w:rsidRPr="000D4B79">
        <w:rPr>
          <w:lang w:val="en-GB"/>
        </w:rPr>
        <w:t>RAM documentation</w:t>
      </w:r>
      <w:r w:rsidR="00B96D41" w:rsidRPr="000D4B79">
        <w:rPr>
          <w:lang w:val="en-GB"/>
        </w:rPr>
        <w:br/>
      </w:r>
      <w:r w:rsidR="00B96D41" w:rsidRPr="000D4B79">
        <w:rPr>
          <w:lang w:val="en-GB"/>
        </w:rPr>
        <w:br/>
        <w:t>Author: MAP</w:t>
      </w:r>
      <w:r w:rsidR="00B96D41" w:rsidRPr="000D4B79">
        <w:rPr>
          <w:lang w:val="en-GB"/>
        </w:rPr>
        <w:br/>
        <w:t xml:space="preserve">Co-Authors: </w:t>
      </w:r>
      <w:r w:rsidR="00B96D41" w:rsidRPr="000D4B79">
        <w:rPr>
          <w:lang w:val="en-GB"/>
        </w:rPr>
        <w:br/>
        <w:t>Martmist</w:t>
      </w:r>
      <w:r w:rsidR="00B96D41" w:rsidRPr="000D4B79">
        <w:rPr>
          <w:lang w:val="en-GB"/>
        </w:rPr>
        <w:br/>
        <w:t>RETIRE</w:t>
      </w:r>
      <w:r w:rsidR="00B96D41" w:rsidRPr="000D4B79">
        <w:rPr>
          <w:lang w:val="en-GB"/>
        </w:rPr>
        <w:br/>
        <w:t>FlederKiari</w:t>
      </w:r>
      <w:r w:rsidR="00B96D41" w:rsidRPr="000D4B79">
        <w:rPr>
          <w:lang w:val="en-GB"/>
        </w:rPr>
        <w:br/>
        <w:t>Ganix</w:t>
      </w:r>
    </w:p>
    <w:p w14:paraId="0FD10528" w14:textId="77777777" w:rsidR="00B96D41" w:rsidRPr="000D4B79" w:rsidRDefault="00B96D41" w:rsidP="00B96D41">
      <w:pPr>
        <w:pStyle w:val="ListParagraph"/>
        <w:rPr>
          <w:lang w:val="en-GB"/>
        </w:rPr>
      </w:pPr>
    </w:p>
    <w:p w14:paraId="60BF785E" w14:textId="77777777" w:rsidR="00B96D41" w:rsidRPr="000D4B79" w:rsidRDefault="004D7D29" w:rsidP="00B96D41">
      <w:pPr>
        <w:pStyle w:val="ListParagraph"/>
        <w:numPr>
          <w:ilvl w:val="0"/>
          <w:numId w:val="49"/>
        </w:numPr>
        <w:rPr>
          <w:lang w:val="en-GB"/>
        </w:rPr>
      </w:pPr>
      <w:r w:rsidRPr="000D4B79">
        <w:rPr>
          <w:lang w:val="en-GB"/>
        </w:rPr>
        <w:t>Script opcodes</w:t>
      </w:r>
    </w:p>
    <w:p w14:paraId="2C7987C4" w14:textId="77777777" w:rsidR="004D7D29" w:rsidRPr="000D4B79" w:rsidRDefault="004D7D29" w:rsidP="004D7D29">
      <w:pPr>
        <w:pStyle w:val="ListParagraph"/>
        <w:rPr>
          <w:lang w:val="en-GB"/>
        </w:rPr>
      </w:pPr>
    </w:p>
    <w:p w14:paraId="666A958F" w14:textId="5E92DDDD" w:rsidR="00EF69A1" w:rsidRPr="000D4B79" w:rsidRDefault="004D7D29" w:rsidP="005E7F1D">
      <w:pPr>
        <w:pStyle w:val="ListParagraph"/>
        <w:numPr>
          <w:ilvl w:val="0"/>
          <w:numId w:val="49"/>
        </w:numPr>
        <w:rPr>
          <w:lang w:val="en-GB"/>
        </w:rPr>
      </w:pPr>
      <w:r w:rsidRPr="000D4B79">
        <w:rPr>
          <w:lang w:val="en-GB"/>
        </w:rPr>
        <w:t>Diamond Decompilation</w:t>
      </w:r>
    </w:p>
    <w:p w14:paraId="1695DDD9" w14:textId="77777777" w:rsidR="00685B4E" w:rsidRPr="000D4B79" w:rsidRDefault="00F46C89" w:rsidP="00F46C89">
      <w:pPr>
        <w:pStyle w:val="Heading1"/>
        <w:pageBreakBefore/>
        <w:numPr>
          <w:ilvl w:val="0"/>
          <w:numId w:val="48"/>
        </w:numPr>
        <w:rPr>
          <w:noProof/>
          <w:lang w:val="en-GB"/>
        </w:rPr>
      </w:pPr>
      <w:r w:rsidRPr="000D4B79">
        <w:rPr>
          <w:noProof/>
          <w:lang w:val="en-GB"/>
        </w:rPr>
        <w:lastRenderedPageBreak/>
        <w:t>Entrance Points</w:t>
      </w:r>
    </w:p>
    <w:p w14:paraId="0E6C9AF0" w14:textId="77777777" w:rsidR="00297227" w:rsidRPr="000D4B79" w:rsidRDefault="00297227" w:rsidP="00297227">
      <w:pPr>
        <w:pStyle w:val="ListParagraph"/>
        <w:numPr>
          <w:ilvl w:val="1"/>
          <w:numId w:val="48"/>
        </w:numPr>
        <w:rPr>
          <w:color w:val="083740" w:themeColor="accent2" w:themeShade="80"/>
          <w:lang w:val="en-GB"/>
        </w:rPr>
      </w:pPr>
      <w:r w:rsidRPr="000D4B79">
        <w:rPr>
          <w:noProof/>
          <w:lang w:val="en-GB"/>
        </w:rPr>
        <w:drawing>
          <wp:anchor distT="0" distB="0" distL="114300" distR="114300" simplePos="0" relativeHeight="251658240" behindDoc="1" locked="0" layoutInCell="1" allowOverlap="1" wp14:anchorId="27D85329" wp14:editId="242B27BB">
            <wp:simplePos x="0" y="0"/>
            <wp:positionH relativeFrom="column">
              <wp:posOffset>4069080</wp:posOffset>
            </wp:positionH>
            <wp:positionV relativeFrom="paragraph">
              <wp:posOffset>205740</wp:posOffset>
            </wp:positionV>
            <wp:extent cx="2144395" cy="1608455"/>
            <wp:effectExtent l="0" t="0" r="8255" b="0"/>
            <wp:wrapSquare wrapText="bothSides"/>
            <wp:docPr id="7" name="Video 7" descr="tweaking gif ganix">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tweaking gif ganix">
                      <a:hlinkClick r:id="rId11"/>
                    </pic:cNvPr>
                    <pic:cNvPicPr/>
                  </pic:nvPicPr>
                  <pic:blipFill>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_-DShT1GLyY?feature=oembed&quot; frameborder=&quot;0&quot; allow=&quot;accelerometer; autoplay; encrypted-media; gyroscope; picture-in-picture&quot; allowfullscreen=&quot;&quot;&gt;&lt;/iframe&gt;" h="344" w="459"/>
                        </a:ext>
                      </a:extLst>
                    </a:blip>
                    <a:stretch>
                      <a:fillRect/>
                    </a:stretch>
                  </pic:blipFill>
                  <pic:spPr>
                    <a:xfrm>
                      <a:off x="0" y="0"/>
                      <a:ext cx="2144395" cy="1608455"/>
                    </a:xfrm>
                    <a:prstGeom prst="rect">
                      <a:avLst/>
                    </a:prstGeom>
                  </pic:spPr>
                </pic:pic>
              </a:graphicData>
            </a:graphic>
            <wp14:sizeRelH relativeFrom="margin">
              <wp14:pctWidth>0</wp14:pctWidth>
            </wp14:sizeRelH>
            <wp14:sizeRelV relativeFrom="margin">
              <wp14:pctHeight>0</wp14:pctHeight>
            </wp14:sizeRelV>
          </wp:anchor>
        </w:drawing>
      </w:r>
      <w:r w:rsidRPr="000D4B79">
        <w:rPr>
          <w:noProof/>
          <w:lang w:val="en-GB"/>
        </w:rPr>
        <mc:AlternateContent>
          <mc:Choice Requires="wps">
            <w:drawing>
              <wp:anchor distT="0" distB="0" distL="114300" distR="114300" simplePos="0" relativeHeight="251659264" behindDoc="0" locked="0" layoutInCell="1" allowOverlap="1" wp14:anchorId="0B67DF15" wp14:editId="4916BA96">
                <wp:simplePos x="0" y="0"/>
                <wp:positionH relativeFrom="column">
                  <wp:posOffset>-101600</wp:posOffset>
                </wp:positionH>
                <wp:positionV relativeFrom="paragraph">
                  <wp:posOffset>248073</wp:posOffset>
                </wp:positionV>
                <wp:extent cx="4038177" cy="1608667"/>
                <wp:effectExtent l="0" t="0" r="635" b="0"/>
                <wp:wrapNone/>
                <wp:docPr id="8" name="Tekstvak 8"/>
                <wp:cNvGraphicFramePr/>
                <a:graphic xmlns:a="http://schemas.openxmlformats.org/drawingml/2006/main">
                  <a:graphicData uri="http://schemas.microsoft.com/office/word/2010/wordprocessingShape">
                    <wps:wsp>
                      <wps:cNvSpPr txBox="1"/>
                      <wps:spPr>
                        <a:xfrm>
                          <a:off x="0" y="0"/>
                          <a:ext cx="4038177" cy="1608667"/>
                        </a:xfrm>
                        <a:prstGeom prst="rect">
                          <a:avLst/>
                        </a:prstGeom>
                        <a:solidFill>
                          <a:schemeClr val="lt1"/>
                        </a:solidFill>
                        <a:ln w="6350">
                          <a:noFill/>
                        </a:ln>
                      </wps:spPr>
                      <wps:txbx>
                        <w:txbxContent>
                          <w:p w14:paraId="23334143" w14:textId="77777777" w:rsidR="00B91DDB" w:rsidRDefault="00B91DDB" w:rsidP="00297227">
                            <w:pPr>
                              <w:ind w:left="360"/>
                              <w:rPr>
                                <w:lang w:val="en-US"/>
                              </w:rPr>
                            </w:pPr>
                            <w:r w:rsidRPr="009F36CD">
                              <w:rPr>
                                <w:lang w:val="en-US"/>
                              </w:rPr>
                              <w:t>The tweaking glitch is</w:t>
                            </w:r>
                            <w:r>
                              <w:rPr>
                                <w:lang w:val="en-US"/>
                              </w:rPr>
                              <w:t xml:space="preserve"> the only currently known glitch that allows the player to enter the void without prior setup on all versions of Diamond and Pearl. It abuses the loading of new chunks in the game. At any given time, exactly 4 chunks should be loaded. By crossing the loadlines the game uses in quick succession, it is possible to misplace chunks. </w:t>
                            </w:r>
                            <w:r>
                              <w:rPr>
                                <w:lang w:val="en-US"/>
                              </w:rPr>
                              <w:br/>
                            </w:r>
                          </w:p>
                          <w:p w14:paraId="005B7B0A" w14:textId="77777777" w:rsidR="00B91DDB" w:rsidRPr="00C330E6" w:rsidRDefault="00B91DD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B67DF15" id="_x0000_t202" coordsize="21600,21600" o:spt="202" path="m,l,21600r21600,l21600,xe">
                <v:stroke joinstyle="miter"/>
                <v:path gradientshapeok="t" o:connecttype="rect"/>
              </v:shapetype>
              <v:shape id="Tekstvak 8" o:spid="_x0000_s1026" type="#_x0000_t202" style="position:absolute;left:0;text-align:left;margin-left:-8pt;margin-top:19.55pt;width:317.95pt;height:126.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" fillcolor="white [3201]" stroked="f" strokeweight=".5pt">
                <v:textbox>
                  <w:txbxContent>
                    <w:p w14:paraId="23334143" w14:textId="77777777" w:rsidR="00B91DDB" w:rsidRDefault="00B91DDB" w:rsidP="00297227">
                      <w:pPr>
                        <w:ind w:left="360"/>
                        <w:rPr>
                          <w:lang w:val="en-US"/>
                        </w:rPr>
                      </w:pPr>
                      <w:r w:rsidRPr="009F36CD">
                        <w:rPr>
                          <w:lang w:val="en-US"/>
                        </w:rPr>
                        <w:t>The tweaking glitch is</w:t>
                      </w:r>
                      <w:r>
                        <w:rPr>
                          <w:lang w:val="en-US"/>
                        </w:rPr>
                        <w:t xml:space="preserve"> the only currently known glitch that allows the player to enter the void without prior setup on all versions of Diamond and Pearl. It abuses the loading of new chunks in the game. At any given time, exactly 4 chunks should be loaded. By crossing the loadlines the game uses in quick succession, it is possible to misplace chunks. </w:t>
                      </w:r>
                      <w:r>
                        <w:rPr>
                          <w:lang w:val="en-US"/>
                        </w:rPr>
                        <w:br/>
                      </w:r>
                    </w:p>
                    <w:p w14:paraId="005B7B0A" w14:textId="77777777" w:rsidR="00B91DDB" w:rsidRPr="00C330E6" w:rsidRDefault="00B91DDB">
                      <w:pPr>
                        <w:rPr>
                          <w:lang w:val="en-GB"/>
                        </w:rPr>
                      </w:pPr>
                    </w:p>
                  </w:txbxContent>
                </v:textbox>
              </v:shape>
            </w:pict>
          </mc:Fallback>
        </mc:AlternateContent>
      </w:r>
      <w:r w:rsidR="009F36CD" w:rsidRPr="000D4B79">
        <w:rPr>
          <w:color w:val="083740" w:themeColor="accent2" w:themeShade="80"/>
          <w:lang w:val="en-GB"/>
        </w:rPr>
        <w:t>Tweaking Glitc</w:t>
      </w:r>
      <w:r w:rsidRPr="000D4B79">
        <w:rPr>
          <w:color w:val="083740" w:themeColor="accent2" w:themeShade="80"/>
          <w:lang w:val="en-GB"/>
        </w:rPr>
        <w:t>h</w:t>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r w:rsidRPr="000D4B79">
        <w:rPr>
          <w:color w:val="083740" w:themeColor="accent2" w:themeShade="80"/>
          <w:lang w:val="en-GB"/>
        </w:rPr>
        <w:br/>
      </w:r>
    </w:p>
    <w:p w14:paraId="508BDDFD" w14:textId="77777777" w:rsidR="005A6537" w:rsidRPr="000D4B79" w:rsidRDefault="00404995" w:rsidP="00297227">
      <w:pPr>
        <w:ind w:left="360"/>
        <w:rPr>
          <w:lang w:val="en-GB"/>
        </w:rPr>
      </w:pPr>
      <w:r w:rsidRPr="000D4B79">
        <w:rPr>
          <w:lang w:val="en-GB"/>
        </w:rPr>
        <w:t>You cross</w:t>
      </w:r>
      <w:r w:rsidR="00805224" w:rsidRPr="000D4B79">
        <w:rPr>
          <w:lang w:val="en-GB"/>
        </w:rPr>
        <w:t xml:space="preserve"> a loadline to </w:t>
      </w:r>
      <w:r w:rsidR="00842A7B" w:rsidRPr="000D4B79">
        <w:rPr>
          <w:lang w:val="en-GB"/>
        </w:rPr>
        <w:t>write</w:t>
      </w:r>
      <w:r w:rsidR="00805224" w:rsidRPr="000D4B79">
        <w:rPr>
          <w:lang w:val="en-GB"/>
        </w:rPr>
        <w:t xml:space="preserve"> a chunk into a temporary buffer</w:t>
      </w:r>
      <w:r w:rsidR="00842A7B" w:rsidRPr="000D4B79">
        <w:rPr>
          <w:lang w:val="en-GB"/>
        </w:rPr>
        <w:t xml:space="preserve">. </w:t>
      </w:r>
      <w:r w:rsidRPr="000D4B79">
        <w:rPr>
          <w:lang w:val="en-GB"/>
        </w:rPr>
        <w:t>Y</w:t>
      </w:r>
      <w:r w:rsidR="00842A7B" w:rsidRPr="000D4B79">
        <w:rPr>
          <w:lang w:val="en-GB"/>
        </w:rPr>
        <w:t xml:space="preserve">ou </w:t>
      </w:r>
      <w:r w:rsidR="00805224" w:rsidRPr="000D4B79">
        <w:rPr>
          <w:lang w:val="en-GB"/>
        </w:rPr>
        <w:t xml:space="preserve">then cross more loadlines to delay </w:t>
      </w:r>
      <w:r w:rsidR="00842A7B" w:rsidRPr="000D4B79">
        <w:rPr>
          <w:lang w:val="en-GB"/>
        </w:rPr>
        <w:t xml:space="preserve">that </w:t>
      </w:r>
      <w:r w:rsidR="00805224" w:rsidRPr="000D4B79">
        <w:rPr>
          <w:lang w:val="en-GB"/>
        </w:rPr>
        <w:t xml:space="preserve">buffer from being written to the designated section in memory. After </w:t>
      </w:r>
      <w:r w:rsidR="00842A7B" w:rsidRPr="000D4B79">
        <w:rPr>
          <w:lang w:val="en-GB"/>
        </w:rPr>
        <w:t xml:space="preserve">you stop moving the game will catch up and write </w:t>
      </w:r>
      <w:r w:rsidRPr="000D4B79">
        <w:rPr>
          <w:lang w:val="en-GB"/>
        </w:rPr>
        <w:t>the buffer to memory.</w:t>
      </w:r>
      <w:r w:rsidR="00805224" w:rsidRPr="000D4B79">
        <w:rPr>
          <w:lang w:val="en-GB"/>
        </w:rPr>
        <w:t xml:space="preserve"> </w:t>
      </w:r>
      <w:r w:rsidRPr="000D4B79">
        <w:rPr>
          <w:lang w:val="en-GB"/>
        </w:rPr>
        <w:t>However, it will overwrite the last loaded chunks as a result.</w:t>
      </w:r>
      <w:r w:rsidR="00297227" w:rsidRPr="000D4B79">
        <w:rPr>
          <w:lang w:val="en-GB"/>
        </w:rPr>
        <w:t xml:space="preserve"> In the video</w:t>
      </w:r>
      <w:r w:rsidR="00C85023" w:rsidRPr="000D4B79">
        <w:rPr>
          <w:lang w:val="en-GB"/>
        </w:rPr>
        <w:t>,</w:t>
      </w:r>
      <w:r w:rsidR="00297227" w:rsidRPr="000D4B79">
        <w:rPr>
          <w:lang w:val="en-GB"/>
        </w:rPr>
        <w:t xml:space="preserve"> you see the most commonly used twea</w:t>
      </w:r>
      <w:r w:rsidR="008F63AF" w:rsidRPr="000D4B79">
        <w:rPr>
          <w:lang w:val="en-GB"/>
        </w:rPr>
        <w:t xml:space="preserve">k. If you slow the footage down, you can see the left area loaded correctly for a split second before being overwritten by the chunks </w:t>
      </w:r>
      <w:r w:rsidR="00891BE9" w:rsidRPr="000D4B79">
        <w:rPr>
          <w:lang w:val="en-GB"/>
        </w:rPr>
        <w:t>that were still in the buffer.</w:t>
      </w:r>
    </w:p>
    <w:p w14:paraId="20D004F6" w14:textId="79AEB6A8" w:rsidR="009F36CD" w:rsidRPr="000D4B79" w:rsidRDefault="00623757" w:rsidP="005643DE">
      <w:pPr>
        <w:ind w:left="360"/>
        <w:rPr>
          <w:lang w:val="en-GB"/>
        </w:rPr>
      </w:pPr>
      <w:r w:rsidRPr="000D4B79">
        <w:rPr>
          <w:lang w:val="en-GB"/>
        </w:rPr>
        <w:t xml:space="preserve">This tweaking then allows you to move through this irregularly located chunk, which is called an Abyss. To fix this glitch, you simply </w:t>
      </w:r>
      <w:r w:rsidR="00485E6F" w:rsidRPr="000D4B79">
        <w:rPr>
          <w:lang w:val="en-GB"/>
        </w:rPr>
        <w:t>must</w:t>
      </w:r>
      <w:r w:rsidRPr="000D4B79">
        <w:rPr>
          <w:lang w:val="en-GB"/>
        </w:rPr>
        <w:t xml:space="preserve"> reload the chunks. This can be done by opening and closing menus, sav</w:t>
      </w:r>
      <w:r w:rsidR="00511271" w:rsidRPr="000D4B79">
        <w:rPr>
          <w:lang w:val="en-GB"/>
        </w:rPr>
        <w:t>ing and</w:t>
      </w:r>
      <w:r w:rsidRPr="000D4B79">
        <w:rPr>
          <w:lang w:val="en-GB"/>
        </w:rPr>
        <w:t xml:space="preserve"> resetting or crossing new loadlines. </w:t>
      </w:r>
      <w:r w:rsidR="00BB5618" w:rsidRPr="000D4B79">
        <w:rPr>
          <w:lang w:val="en-GB"/>
        </w:rPr>
        <w:t xml:space="preserve">To go out of bounds, you want to move to where a door should be located under normal circumstances. You then open and close a menu to load the correct chunks, and you can enter the door from above. Doing this will load the player in the building, but will automatically move you 1 step down, into the out of bounds area called the Void. </w:t>
      </w:r>
      <w:r w:rsidR="00040A3B" w:rsidRPr="000D4B79">
        <w:rPr>
          <w:lang w:val="en-GB"/>
        </w:rPr>
        <w:br/>
      </w:r>
      <w:r w:rsidR="005D253B" w:rsidRPr="000D4B79">
        <w:rPr>
          <w:lang w:val="en-GB"/>
        </w:rPr>
        <w:t xml:space="preserve"> </w:t>
      </w:r>
    </w:p>
    <w:p w14:paraId="675B0F42" w14:textId="77777777" w:rsidR="009F36CD" w:rsidRPr="000D4B79" w:rsidRDefault="009F36CD" w:rsidP="009F36CD">
      <w:pPr>
        <w:pStyle w:val="ListParagraph"/>
        <w:numPr>
          <w:ilvl w:val="1"/>
          <w:numId w:val="48"/>
        </w:numPr>
        <w:rPr>
          <w:color w:val="083740" w:themeColor="accent2" w:themeShade="80"/>
          <w:lang w:val="en-GB"/>
        </w:rPr>
      </w:pPr>
      <w:r w:rsidRPr="000D4B79">
        <w:rPr>
          <w:color w:val="083740" w:themeColor="accent2" w:themeShade="80"/>
          <w:lang w:val="en-GB"/>
        </w:rPr>
        <w:t>Surf Glitch (JP exclusive)</w:t>
      </w:r>
    </w:p>
    <w:p w14:paraId="2B65322A" w14:textId="12152CC7" w:rsidR="005643DE" w:rsidRPr="000D4B79" w:rsidRDefault="005643DE" w:rsidP="005643DE">
      <w:pPr>
        <w:ind w:left="360"/>
        <w:rPr>
          <w:lang w:val="en-GB"/>
        </w:rPr>
      </w:pPr>
      <w:r w:rsidRPr="000D4B79">
        <w:rPr>
          <w:lang w:val="en-GB"/>
        </w:rPr>
        <w:t>The Surf Glitch is an oversight that is present in the Japanese Games but was patched out from the international releases. In the chunk</w:t>
      </w:r>
      <w:r w:rsidR="00371E95" w:rsidRPr="000D4B79">
        <w:rPr>
          <w:lang w:val="en-GB"/>
        </w:rPr>
        <w:t xml:space="preserve"> </w:t>
      </w:r>
      <w:r w:rsidRPr="000D4B79">
        <w:rPr>
          <w:lang w:val="en-GB"/>
        </w:rPr>
        <w:t xml:space="preserve">data of all Japanese Elite 4 rooms of Diamond and Pearl, a single water tile is present on the bottom door. </w:t>
      </w:r>
      <w:r w:rsidR="000E21F7" w:rsidRPr="000D4B79">
        <w:rPr>
          <w:lang w:val="en-GB"/>
        </w:rPr>
        <w:t xml:space="preserve">You </w:t>
      </w:r>
      <w:r w:rsidR="00485E6F" w:rsidRPr="000D4B79">
        <w:rPr>
          <w:lang w:val="en-GB"/>
        </w:rPr>
        <w:t>cannot</w:t>
      </w:r>
      <w:r w:rsidR="000E21F7" w:rsidRPr="000D4B79">
        <w:rPr>
          <w:lang w:val="en-GB"/>
        </w:rPr>
        <w:t xml:space="preserve"> directly interact with it by pressing A. This is because the bottom door is an NPC, and it has priority over interacting with the tile it stands on. However, you can still open the Pokémon </w:t>
      </w:r>
      <w:r w:rsidR="00351CF9" w:rsidRPr="000D4B79">
        <w:rPr>
          <w:lang w:val="en-GB"/>
        </w:rPr>
        <w:t>m</w:t>
      </w:r>
      <w:r w:rsidR="000E21F7" w:rsidRPr="000D4B79">
        <w:rPr>
          <w:lang w:val="en-GB"/>
        </w:rPr>
        <w:t>enu and select surf there, which will allow you to surf into the door and hop out of bounds.</w:t>
      </w:r>
      <w:r w:rsidR="003666B7" w:rsidRPr="000D4B79">
        <w:rPr>
          <w:lang w:val="en-GB"/>
        </w:rPr>
        <w:t xml:space="preserve"> </w:t>
      </w:r>
    </w:p>
    <w:p w14:paraId="64425145" w14:textId="77777777" w:rsidR="003666B7" w:rsidRPr="000D4B79" w:rsidRDefault="003666B7" w:rsidP="005643DE">
      <w:pPr>
        <w:ind w:left="360"/>
        <w:rPr>
          <w:lang w:val="en-GB"/>
        </w:rPr>
      </w:pPr>
    </w:p>
    <w:p w14:paraId="5F34A000" w14:textId="77777777" w:rsidR="009355C2" w:rsidRPr="000D4B79" w:rsidRDefault="003666B7" w:rsidP="000366B7">
      <w:pPr>
        <w:ind w:left="360"/>
        <w:rPr>
          <w:lang w:val="en-GB"/>
        </w:rPr>
      </w:pPr>
      <w:r w:rsidRPr="000D4B79">
        <w:rPr>
          <w:lang w:val="en-GB"/>
        </w:rPr>
        <w:t xml:space="preserve">There is one more </w:t>
      </w:r>
      <w:r w:rsidR="00371E95" w:rsidRPr="000D4B79">
        <w:rPr>
          <w:lang w:val="en-GB"/>
        </w:rPr>
        <w:t>entrance point</w:t>
      </w:r>
      <w:r w:rsidRPr="000D4B79">
        <w:rPr>
          <w:lang w:val="en-GB"/>
        </w:rPr>
        <w:t xml:space="preserve"> for the Japanese game which is explained under </w:t>
      </w:r>
      <w:r w:rsidRPr="000D4B79">
        <w:rPr>
          <w:lang w:val="en-GB"/>
        </w:rPr>
        <w:br/>
        <w:t>5. Wrong Warps</w:t>
      </w:r>
    </w:p>
    <w:p w14:paraId="00EB1B56" w14:textId="77777777" w:rsidR="00685B4E" w:rsidRPr="000D4B79" w:rsidRDefault="00F46C89" w:rsidP="00F46C89">
      <w:pPr>
        <w:pStyle w:val="Heading1"/>
        <w:numPr>
          <w:ilvl w:val="0"/>
          <w:numId w:val="48"/>
        </w:numPr>
        <w:rPr>
          <w:noProof/>
          <w:lang w:val="en-GB"/>
        </w:rPr>
      </w:pPr>
      <w:r w:rsidRPr="000D4B79">
        <w:rPr>
          <w:noProof/>
          <w:lang w:val="en-GB"/>
        </w:rPr>
        <w:lastRenderedPageBreak/>
        <w:t>Void Glitch Basics</w:t>
      </w:r>
    </w:p>
    <w:p w14:paraId="568464F8" w14:textId="77777777" w:rsidR="00D623AF" w:rsidRPr="000D4B79" w:rsidRDefault="00D623AF" w:rsidP="00D623AF">
      <w:pPr>
        <w:pStyle w:val="ListParagraph"/>
        <w:numPr>
          <w:ilvl w:val="1"/>
          <w:numId w:val="48"/>
        </w:numPr>
        <w:rPr>
          <w:color w:val="083740" w:themeColor="accent2" w:themeShade="80"/>
          <w:lang w:val="en-GB"/>
        </w:rPr>
      </w:pPr>
      <w:r w:rsidRPr="000D4B79">
        <w:rPr>
          <w:color w:val="083740" w:themeColor="accent2" w:themeShade="80"/>
          <w:lang w:val="en-GB"/>
        </w:rPr>
        <w:t>Traversing through RAM</w:t>
      </w:r>
    </w:p>
    <w:p w14:paraId="302256D0" w14:textId="77777777" w:rsidR="00B96D41" w:rsidRPr="000D4B79" w:rsidRDefault="00D623AF" w:rsidP="00B96D41">
      <w:pPr>
        <w:ind w:left="360"/>
        <w:rPr>
          <w:noProof/>
          <w:lang w:val="en-GB"/>
        </w:rPr>
      </w:pPr>
      <w:r w:rsidRPr="000D4B79">
        <w:rPr>
          <w:noProof/>
          <w:lang w:val="en-GB"/>
        </w:rPr>
        <w:t xml:space="preserve">The Void is essentially the game’s RAM. It interprets the game’s memory as </w:t>
      </w:r>
      <w:r w:rsidR="00D85730" w:rsidRPr="000D4B79">
        <w:rPr>
          <w:noProof/>
          <w:lang w:val="en-GB"/>
        </w:rPr>
        <w:t>Map IDs</w:t>
      </w:r>
      <w:r w:rsidRPr="000D4B79">
        <w:rPr>
          <w:noProof/>
          <w:lang w:val="en-GB"/>
        </w:rPr>
        <w:t xml:space="preserve">, and therefore any action you take directly influences the </w:t>
      </w:r>
      <w:r w:rsidR="00B96D41" w:rsidRPr="000D4B79">
        <w:rPr>
          <w:noProof/>
          <w:lang w:val="en-GB"/>
        </w:rPr>
        <w:t>V</w:t>
      </w:r>
      <w:r w:rsidRPr="000D4B79">
        <w:rPr>
          <w:noProof/>
          <w:lang w:val="en-GB"/>
        </w:rPr>
        <w:t>oid</w:t>
      </w:r>
      <w:r w:rsidR="0015139E" w:rsidRPr="000D4B79">
        <w:rPr>
          <w:noProof/>
          <w:lang w:val="en-GB"/>
        </w:rPr>
        <w:t>.</w:t>
      </w:r>
      <w:r w:rsidR="003E7074" w:rsidRPr="000D4B79">
        <w:rPr>
          <w:noProof/>
          <w:lang w:val="en-GB"/>
        </w:rPr>
        <w:t xml:space="preserve"> By loading the correct data, we can manipulate what </w:t>
      </w:r>
      <w:r w:rsidR="00D85730" w:rsidRPr="000D4B79">
        <w:rPr>
          <w:noProof/>
          <w:lang w:val="en-GB"/>
        </w:rPr>
        <w:t>Map IDs</w:t>
      </w:r>
      <w:r w:rsidR="003E7074" w:rsidRPr="000D4B79">
        <w:rPr>
          <w:noProof/>
          <w:lang w:val="en-GB"/>
        </w:rPr>
        <w:t xml:space="preserve"> appear</w:t>
      </w:r>
      <w:r w:rsidR="00C85023" w:rsidRPr="000D4B79">
        <w:rPr>
          <w:noProof/>
          <w:lang w:val="en-GB"/>
        </w:rPr>
        <w:t xml:space="preserve">, </w:t>
      </w:r>
      <w:r w:rsidR="003E7074" w:rsidRPr="000D4B79">
        <w:rPr>
          <w:noProof/>
          <w:lang w:val="en-GB"/>
        </w:rPr>
        <w:t>and therefore we can route to essentially anywhere in the game.</w:t>
      </w:r>
      <w:r w:rsidR="00AA1585" w:rsidRPr="000D4B79">
        <w:rPr>
          <w:noProof/>
          <w:lang w:val="en-GB"/>
        </w:rPr>
        <w:t xml:space="preserve"> </w:t>
      </w:r>
    </w:p>
    <w:p w14:paraId="30692AE7" w14:textId="22413460" w:rsidR="000366B7" w:rsidRPr="000D4B79" w:rsidRDefault="00401E0F" w:rsidP="00B96D41">
      <w:pPr>
        <w:ind w:left="360"/>
        <w:rPr>
          <w:noProof/>
          <w:lang w:val="en-GB"/>
        </w:rPr>
      </w:pPr>
      <w:r w:rsidRPr="000D4B79">
        <w:rPr>
          <w:noProof/>
          <w:lang w:val="en-GB"/>
        </w:rPr>
        <w:t xml:space="preserve">Every </w:t>
      </w:r>
      <w:r w:rsidR="00AF67E6" w:rsidRPr="000D4B79">
        <w:rPr>
          <w:noProof/>
          <w:lang w:val="en-GB"/>
        </w:rPr>
        <w:t>Map ID</w:t>
      </w:r>
      <w:r w:rsidR="00D761B0" w:rsidRPr="000D4B79">
        <w:rPr>
          <w:noProof/>
          <w:lang w:val="en-GB"/>
        </w:rPr>
        <w:t xml:space="preserve"> </w:t>
      </w:r>
      <w:r w:rsidRPr="000D4B79">
        <w:rPr>
          <w:noProof/>
          <w:lang w:val="en-GB"/>
        </w:rPr>
        <w:t>is a 2</w:t>
      </w:r>
      <w:r w:rsidR="003E7799" w:rsidRPr="000D4B79">
        <w:rPr>
          <w:noProof/>
          <w:lang w:val="en-GB"/>
        </w:rPr>
        <w:t xml:space="preserve"> </w:t>
      </w:r>
      <w:r w:rsidRPr="000D4B79">
        <w:rPr>
          <w:noProof/>
          <w:lang w:val="en-GB"/>
        </w:rPr>
        <w:t>byte value</w:t>
      </w:r>
      <w:r w:rsidR="00F31348" w:rsidRPr="000D4B79">
        <w:rPr>
          <w:noProof/>
          <w:lang w:val="en-GB"/>
        </w:rPr>
        <w:t xml:space="preserve">, </w:t>
      </w:r>
      <w:r w:rsidR="00C9518F" w:rsidRPr="000D4B79">
        <w:rPr>
          <w:noProof/>
          <w:lang w:val="en-GB"/>
        </w:rPr>
        <w:t xml:space="preserve">between </w:t>
      </w:r>
      <w:r w:rsidR="00F31348" w:rsidRPr="000D4B79">
        <w:rPr>
          <w:noProof/>
          <w:lang w:val="en-GB"/>
        </w:rPr>
        <w:t xml:space="preserve">0 </w:t>
      </w:r>
      <w:r w:rsidR="00C9518F" w:rsidRPr="000D4B79">
        <w:rPr>
          <w:noProof/>
          <w:lang w:val="en-GB"/>
        </w:rPr>
        <w:t>and</w:t>
      </w:r>
      <w:r w:rsidR="00F31348" w:rsidRPr="000D4B79">
        <w:rPr>
          <w:noProof/>
          <w:lang w:val="en-GB"/>
        </w:rPr>
        <w:t xml:space="preserve"> 65535</w:t>
      </w:r>
      <w:r w:rsidRPr="000D4B79">
        <w:rPr>
          <w:noProof/>
          <w:lang w:val="en-GB"/>
        </w:rPr>
        <w:t xml:space="preserve">. </w:t>
      </w:r>
      <w:r w:rsidR="009D7B45" w:rsidRPr="000D4B79">
        <w:rPr>
          <w:noProof/>
          <w:lang w:val="en-GB"/>
        </w:rPr>
        <w:t xml:space="preserve">The valid </w:t>
      </w:r>
      <w:r w:rsidR="00D85730" w:rsidRPr="000D4B79">
        <w:rPr>
          <w:noProof/>
          <w:lang w:val="en-GB"/>
        </w:rPr>
        <w:t>Map IDs</w:t>
      </w:r>
      <w:r w:rsidR="009D7B45" w:rsidRPr="000D4B79">
        <w:rPr>
          <w:noProof/>
          <w:lang w:val="en-GB"/>
        </w:rPr>
        <w:t xml:space="preserve"> range from 0 to 558.</w:t>
      </w:r>
      <w:r w:rsidR="005A2B13" w:rsidRPr="000D4B79">
        <w:rPr>
          <w:noProof/>
          <w:lang w:val="en-GB"/>
        </w:rPr>
        <w:t xml:space="preserve"> Everything beyond that </w:t>
      </w:r>
      <w:r w:rsidR="00062611" w:rsidRPr="000D4B79">
        <w:rPr>
          <w:noProof/>
          <w:lang w:val="en-GB"/>
        </w:rPr>
        <w:t xml:space="preserve">gets </w:t>
      </w:r>
      <w:r w:rsidR="005A2B13" w:rsidRPr="000D4B79">
        <w:rPr>
          <w:noProof/>
          <w:lang w:val="en-GB"/>
        </w:rPr>
        <w:t xml:space="preserve">converted </w:t>
      </w:r>
      <w:r w:rsidR="00062611" w:rsidRPr="000D4B79">
        <w:rPr>
          <w:noProof/>
          <w:lang w:val="en-GB"/>
        </w:rPr>
        <w:t xml:space="preserve">automatically </w:t>
      </w:r>
      <w:r w:rsidR="005A2B13" w:rsidRPr="000D4B79">
        <w:rPr>
          <w:noProof/>
          <w:lang w:val="en-GB"/>
        </w:rPr>
        <w:t xml:space="preserve">to </w:t>
      </w:r>
      <w:r w:rsidR="00AF67E6" w:rsidRPr="000D4B79">
        <w:rPr>
          <w:noProof/>
          <w:lang w:val="en-GB"/>
        </w:rPr>
        <w:t>Map ID</w:t>
      </w:r>
      <w:r w:rsidR="005A2B13" w:rsidRPr="000D4B79">
        <w:rPr>
          <w:noProof/>
          <w:lang w:val="en-GB"/>
        </w:rPr>
        <w:t xml:space="preserve"> 3, which is Jubilife City.</w:t>
      </w:r>
      <w:r w:rsidRPr="000D4B79">
        <w:rPr>
          <w:noProof/>
          <w:lang w:val="en-GB"/>
        </w:rPr>
        <w:t xml:space="preserve"> </w:t>
      </w:r>
    </w:p>
    <w:p w14:paraId="4D9FA261" w14:textId="01C5DE66" w:rsidR="000366B7" w:rsidRPr="000D4B79" w:rsidRDefault="009F22F1" w:rsidP="00B96D41">
      <w:pPr>
        <w:ind w:left="360"/>
        <w:rPr>
          <w:noProof/>
          <w:lang w:val="en-GB"/>
        </w:rPr>
      </w:pPr>
      <w:r w:rsidRPr="000D4B79">
        <w:rPr>
          <w:noProof/>
          <w:lang w:val="en-GB"/>
        </w:rPr>
        <w:t>Moving</w:t>
      </w:r>
      <w:r w:rsidR="000366B7" w:rsidRPr="000D4B79">
        <w:rPr>
          <w:noProof/>
          <w:lang w:val="en-GB"/>
        </w:rPr>
        <w:t xml:space="preserve"> through the Void</w:t>
      </w:r>
      <w:r w:rsidRPr="000D4B79">
        <w:rPr>
          <w:noProof/>
          <w:lang w:val="en-GB"/>
        </w:rPr>
        <w:t xml:space="preserve"> is </w:t>
      </w:r>
      <w:r w:rsidR="002338E3" w:rsidRPr="000D4B79">
        <w:rPr>
          <w:noProof/>
          <w:lang w:val="en-GB"/>
        </w:rPr>
        <w:t>like moving in an Excel grid</w:t>
      </w:r>
      <w:r w:rsidR="000366B7" w:rsidRPr="000D4B79">
        <w:rPr>
          <w:noProof/>
          <w:lang w:val="en-GB"/>
        </w:rPr>
        <w:t xml:space="preserve">, </w:t>
      </w:r>
      <w:r w:rsidR="002338E3" w:rsidRPr="000D4B79">
        <w:rPr>
          <w:noProof/>
          <w:lang w:val="en-GB"/>
        </w:rPr>
        <w:t>with a cell</w:t>
      </w:r>
      <w:r w:rsidR="004F1E0B" w:rsidRPr="000D4B79">
        <w:rPr>
          <w:noProof/>
          <w:lang w:val="en-GB"/>
        </w:rPr>
        <w:t xml:space="preserve"> holding </w:t>
      </w:r>
      <w:r w:rsidR="000366B7" w:rsidRPr="000D4B79">
        <w:rPr>
          <w:noProof/>
          <w:lang w:val="en-GB"/>
        </w:rPr>
        <w:t>a 2</w:t>
      </w:r>
      <w:r w:rsidR="00B91DD6" w:rsidRPr="000D4B79">
        <w:rPr>
          <w:noProof/>
          <w:lang w:val="en-GB"/>
        </w:rPr>
        <w:t xml:space="preserve"> </w:t>
      </w:r>
      <w:r w:rsidR="000366B7" w:rsidRPr="000D4B79">
        <w:rPr>
          <w:noProof/>
          <w:lang w:val="en-GB"/>
        </w:rPr>
        <w:t xml:space="preserve">byte value called the </w:t>
      </w:r>
      <w:r w:rsidR="00AF67E6" w:rsidRPr="000D4B79">
        <w:rPr>
          <w:noProof/>
          <w:lang w:val="en-GB"/>
        </w:rPr>
        <w:t>Map ID</w:t>
      </w:r>
      <w:r w:rsidR="000366B7" w:rsidRPr="000D4B79">
        <w:rPr>
          <w:noProof/>
          <w:lang w:val="en-GB"/>
        </w:rPr>
        <w:t xml:space="preserve">.  Every 32 steps you take, the game will read from a new </w:t>
      </w:r>
      <w:r w:rsidR="00737EB8" w:rsidRPr="000D4B79">
        <w:rPr>
          <w:noProof/>
          <w:lang w:val="en-GB"/>
        </w:rPr>
        <w:t>c</w:t>
      </w:r>
      <w:r w:rsidR="000366B7" w:rsidRPr="000D4B79">
        <w:rPr>
          <w:noProof/>
          <w:lang w:val="en-GB"/>
        </w:rPr>
        <w:t xml:space="preserve">ell. If you move left or right you’ll move a single </w:t>
      </w:r>
      <w:r w:rsidR="00737EB8" w:rsidRPr="000D4B79">
        <w:rPr>
          <w:noProof/>
          <w:lang w:val="en-GB"/>
        </w:rPr>
        <w:t>c</w:t>
      </w:r>
      <w:r w:rsidR="000366B7" w:rsidRPr="000D4B79">
        <w:rPr>
          <w:noProof/>
          <w:lang w:val="en-GB"/>
        </w:rPr>
        <w:t>ell or 2 bytes.</w:t>
      </w:r>
    </w:p>
    <w:p w14:paraId="00254181" w14:textId="50BAE71A" w:rsidR="00B96D41" w:rsidRPr="000D4B79" w:rsidRDefault="000366B7" w:rsidP="00D623AF">
      <w:pPr>
        <w:ind w:left="360"/>
        <w:rPr>
          <w:noProof/>
          <w:lang w:val="en-GB"/>
        </w:rPr>
      </w:pPr>
      <w:r w:rsidRPr="000D4B79">
        <w:rPr>
          <w:noProof/>
          <w:lang w:val="en-GB"/>
        </w:rPr>
        <w:t>When it comes to moving up or down however, the</w:t>
      </w:r>
      <w:r w:rsidR="004F1E0B" w:rsidRPr="000D4B79">
        <w:rPr>
          <w:noProof/>
          <w:lang w:val="en-GB"/>
        </w:rPr>
        <w:t>re is an additional</w:t>
      </w:r>
      <w:r w:rsidRPr="000D4B79">
        <w:rPr>
          <w:noProof/>
          <w:lang w:val="en-GB"/>
        </w:rPr>
        <w:t xml:space="preserve"> variable.</w:t>
      </w:r>
      <w:r w:rsidR="00C03486" w:rsidRPr="000D4B79">
        <w:rPr>
          <w:noProof/>
          <w:lang w:val="en-GB"/>
        </w:rPr>
        <w:t xml:space="preserve"> </w:t>
      </w:r>
      <w:r w:rsidR="002A2599" w:rsidRPr="000D4B79">
        <w:rPr>
          <w:noProof/>
          <w:lang w:val="en-GB"/>
        </w:rPr>
        <w:t xml:space="preserve">It will take into account the </w:t>
      </w:r>
      <w:r w:rsidR="00605899" w:rsidRPr="000D4B79">
        <w:rPr>
          <w:noProof/>
          <w:lang w:val="en-GB"/>
        </w:rPr>
        <w:t>width</w:t>
      </w:r>
      <w:r w:rsidR="002A2599" w:rsidRPr="000D4B79">
        <w:rPr>
          <w:noProof/>
          <w:lang w:val="en-GB"/>
        </w:rPr>
        <w:t xml:space="preserve"> of the loaded </w:t>
      </w:r>
      <w:r w:rsidR="00B50E62" w:rsidRPr="000D4B79">
        <w:rPr>
          <w:noProof/>
          <w:lang w:val="en-GB"/>
        </w:rPr>
        <w:t>in bounds</w:t>
      </w:r>
      <w:r w:rsidR="002A2599" w:rsidRPr="000D4B79">
        <w:rPr>
          <w:noProof/>
          <w:lang w:val="en-GB"/>
        </w:rPr>
        <w:t xml:space="preserve"> area, or Matrix, and divide it by 32. That</w:t>
      </w:r>
      <w:r w:rsidR="0062720C" w:rsidRPr="000D4B79">
        <w:rPr>
          <w:noProof/>
          <w:lang w:val="en-GB"/>
        </w:rPr>
        <w:t xml:space="preserve"> variable is known as the Matrix Width</w:t>
      </w:r>
      <w:r w:rsidRPr="000D4B79">
        <w:rPr>
          <w:noProof/>
          <w:lang w:val="en-GB"/>
        </w:rPr>
        <w:t xml:space="preserve">. </w:t>
      </w:r>
      <w:r w:rsidR="007D5B4E" w:rsidRPr="000D4B79">
        <w:rPr>
          <w:noProof/>
          <w:lang w:val="en-GB"/>
        </w:rPr>
        <w:t xml:space="preserve">For example, </w:t>
      </w:r>
      <w:r w:rsidR="00B50E62" w:rsidRPr="000D4B79">
        <w:rPr>
          <w:noProof/>
          <w:lang w:val="en-GB"/>
        </w:rPr>
        <w:t xml:space="preserve">most houses </w:t>
      </w:r>
      <w:r w:rsidR="00BA715A" w:rsidRPr="000D4B79">
        <w:rPr>
          <w:noProof/>
          <w:lang w:val="en-GB"/>
        </w:rPr>
        <w:t>have a dimention of</w:t>
      </w:r>
      <w:r w:rsidR="001101B3" w:rsidRPr="000D4B79">
        <w:rPr>
          <w:noProof/>
          <w:lang w:val="en-GB"/>
        </w:rPr>
        <w:t xml:space="preserve"> </w:t>
      </w:r>
      <w:r w:rsidR="0061299C" w:rsidRPr="000D4B79">
        <w:rPr>
          <w:noProof/>
          <w:lang w:val="en-GB"/>
        </w:rPr>
        <w:t>32x32</w:t>
      </w:r>
      <w:r w:rsidR="00BA715A" w:rsidRPr="000D4B79">
        <w:rPr>
          <w:noProof/>
          <w:lang w:val="en-GB"/>
        </w:rPr>
        <w:t>,</w:t>
      </w:r>
      <w:r w:rsidR="00B50E62" w:rsidRPr="000D4B79">
        <w:rPr>
          <w:noProof/>
          <w:lang w:val="en-GB"/>
        </w:rPr>
        <w:t xml:space="preserve"> </w:t>
      </w:r>
      <w:r w:rsidR="0061299C" w:rsidRPr="000D4B79">
        <w:rPr>
          <w:noProof/>
          <w:lang w:val="en-GB"/>
        </w:rPr>
        <w:t xml:space="preserve">or one </w:t>
      </w:r>
      <w:r w:rsidR="00737EB8" w:rsidRPr="000D4B79">
        <w:rPr>
          <w:noProof/>
          <w:lang w:val="en-GB"/>
        </w:rPr>
        <w:t>c</w:t>
      </w:r>
      <w:r w:rsidR="0061299C" w:rsidRPr="000D4B79">
        <w:rPr>
          <w:noProof/>
          <w:lang w:val="en-GB"/>
        </w:rPr>
        <w:t>ell</w:t>
      </w:r>
      <w:r w:rsidR="00B50E62" w:rsidRPr="000D4B79">
        <w:rPr>
          <w:noProof/>
          <w:lang w:val="en-GB"/>
        </w:rPr>
        <w:t xml:space="preserve">. </w:t>
      </w:r>
      <w:r w:rsidR="0061299C" w:rsidRPr="000D4B79">
        <w:rPr>
          <w:noProof/>
          <w:lang w:val="en-GB"/>
        </w:rPr>
        <w:t>T</w:t>
      </w:r>
      <w:r w:rsidR="007D5B4E" w:rsidRPr="000D4B79">
        <w:rPr>
          <w:noProof/>
          <w:lang w:val="en-GB"/>
        </w:rPr>
        <w:t>herefore the Matrix Width will be 1</w:t>
      </w:r>
      <w:r w:rsidRPr="000D4B79">
        <w:rPr>
          <w:noProof/>
          <w:lang w:val="en-GB"/>
        </w:rPr>
        <w:t>.</w:t>
      </w:r>
      <w:r w:rsidR="007D5B4E" w:rsidRPr="000D4B79">
        <w:rPr>
          <w:noProof/>
          <w:lang w:val="en-GB"/>
        </w:rPr>
        <w:t xml:space="preserve"> </w:t>
      </w:r>
      <w:r w:rsidR="00605899" w:rsidRPr="000D4B79">
        <w:rPr>
          <w:noProof/>
          <w:lang w:val="en-GB"/>
        </w:rPr>
        <w:t xml:space="preserve">When you have a bigger loaded Matrix, for example Safari zone which is </w:t>
      </w:r>
      <w:r w:rsidR="001240B4" w:rsidRPr="000D4B79">
        <w:rPr>
          <w:noProof/>
          <w:lang w:val="en-GB"/>
        </w:rPr>
        <w:t>128x1</w:t>
      </w:r>
      <w:r w:rsidR="005D42C2" w:rsidRPr="000D4B79">
        <w:rPr>
          <w:noProof/>
          <w:lang w:val="en-GB"/>
        </w:rPr>
        <w:t>60</w:t>
      </w:r>
      <w:r w:rsidR="007D5B4E" w:rsidRPr="000D4B79">
        <w:rPr>
          <w:noProof/>
          <w:lang w:val="en-GB"/>
        </w:rPr>
        <w:t xml:space="preserve">, </w:t>
      </w:r>
      <w:r w:rsidR="001240B4" w:rsidRPr="000D4B79">
        <w:rPr>
          <w:noProof/>
          <w:lang w:val="en-GB"/>
        </w:rPr>
        <w:t>the Matrix Width will be 4</w:t>
      </w:r>
      <w:r w:rsidR="007D5B4E" w:rsidRPr="000D4B79">
        <w:rPr>
          <w:noProof/>
          <w:lang w:val="en-GB"/>
        </w:rPr>
        <w:t>.</w:t>
      </w:r>
      <w:r w:rsidRPr="000D4B79">
        <w:rPr>
          <w:noProof/>
          <w:lang w:val="en-GB"/>
        </w:rPr>
        <w:t xml:space="preserve"> For Sinnoh</w:t>
      </w:r>
      <w:r w:rsidR="007D5B4E" w:rsidRPr="000D4B79">
        <w:rPr>
          <w:noProof/>
          <w:lang w:val="en-GB"/>
        </w:rPr>
        <w:t xml:space="preserve">, by far the largest </w:t>
      </w:r>
      <w:r w:rsidRPr="000D4B79">
        <w:rPr>
          <w:noProof/>
          <w:lang w:val="en-GB"/>
        </w:rPr>
        <w:t>area</w:t>
      </w:r>
      <w:r w:rsidR="001101B3" w:rsidRPr="000D4B79">
        <w:rPr>
          <w:noProof/>
          <w:lang w:val="en-GB"/>
        </w:rPr>
        <w:t xml:space="preserve"> with a size of 960x960</w:t>
      </w:r>
      <w:r w:rsidR="00A53EB8" w:rsidRPr="000D4B79">
        <w:rPr>
          <w:noProof/>
          <w:lang w:val="en-GB"/>
        </w:rPr>
        <w:t xml:space="preserve"> tiles</w:t>
      </w:r>
      <w:r w:rsidR="007D5B4E" w:rsidRPr="000D4B79">
        <w:rPr>
          <w:noProof/>
          <w:lang w:val="en-GB"/>
        </w:rPr>
        <w:t>,</w:t>
      </w:r>
      <w:r w:rsidRPr="000D4B79">
        <w:rPr>
          <w:noProof/>
          <w:lang w:val="en-GB"/>
        </w:rPr>
        <w:t xml:space="preserve"> this will be 30.</w:t>
      </w:r>
    </w:p>
    <w:p w14:paraId="304E924F" w14:textId="62C3F3EF" w:rsidR="003E7799" w:rsidRPr="000D4B79" w:rsidRDefault="00536EED" w:rsidP="003E7799">
      <w:pPr>
        <w:ind w:left="360"/>
        <w:rPr>
          <w:noProof/>
          <w:lang w:val="en-GB"/>
        </w:rPr>
      </w:pPr>
      <w:r w:rsidRPr="000D4B79">
        <w:rPr>
          <w:noProof/>
          <w:lang w:val="en-GB"/>
        </w:rPr>
        <w:t>The amount of bytes you travel vertically will b</w:t>
      </w:r>
      <w:r w:rsidR="00021AE6" w:rsidRPr="000D4B79">
        <w:rPr>
          <w:noProof/>
          <w:lang w:val="en-GB"/>
        </w:rPr>
        <w:t xml:space="preserve">e the Matrix Width multiplied by 2 bytes, since </w:t>
      </w:r>
      <w:r w:rsidR="00FB504B" w:rsidRPr="000D4B79">
        <w:rPr>
          <w:noProof/>
          <w:lang w:val="en-GB"/>
        </w:rPr>
        <w:t>a Map I</w:t>
      </w:r>
      <w:r w:rsidR="0060192D" w:rsidRPr="000D4B79">
        <w:rPr>
          <w:noProof/>
          <w:lang w:val="en-GB"/>
        </w:rPr>
        <w:t>D</w:t>
      </w:r>
      <w:r w:rsidR="00FB504B" w:rsidRPr="000D4B79">
        <w:rPr>
          <w:noProof/>
          <w:lang w:val="en-GB"/>
        </w:rPr>
        <w:t xml:space="preserve"> is a 2 byte value.</w:t>
      </w:r>
      <w:r w:rsidR="007D5B4E" w:rsidRPr="000D4B79">
        <w:rPr>
          <w:noProof/>
          <w:lang w:val="en-GB"/>
        </w:rPr>
        <w:t xml:space="preserve"> Every 32 steps</w:t>
      </w:r>
      <w:r w:rsidR="001101B3" w:rsidRPr="000D4B79">
        <w:rPr>
          <w:noProof/>
          <w:lang w:val="en-GB"/>
        </w:rPr>
        <w:t xml:space="preserve"> up or down</w:t>
      </w:r>
      <w:r w:rsidR="007D5B4E" w:rsidRPr="000D4B79">
        <w:rPr>
          <w:noProof/>
          <w:lang w:val="en-GB"/>
        </w:rPr>
        <w:t xml:space="preserve"> you would </w:t>
      </w:r>
      <w:r w:rsidR="000A522E" w:rsidRPr="000D4B79">
        <w:rPr>
          <w:noProof/>
          <w:lang w:val="en-GB"/>
        </w:rPr>
        <w:t>move 2 bytes, 8 bytes or 60 bytes</w:t>
      </w:r>
      <w:r w:rsidR="007D5B4E" w:rsidRPr="000D4B79">
        <w:rPr>
          <w:noProof/>
          <w:lang w:val="en-GB"/>
        </w:rPr>
        <w:t xml:space="preserve"> </w:t>
      </w:r>
      <w:r w:rsidR="000A522E" w:rsidRPr="000D4B79">
        <w:rPr>
          <w:noProof/>
          <w:lang w:val="en-GB"/>
        </w:rPr>
        <w:t>(</w:t>
      </w:r>
      <w:r w:rsidR="007D5B4E" w:rsidRPr="000D4B79">
        <w:rPr>
          <w:noProof/>
          <w:lang w:val="en-GB"/>
        </w:rPr>
        <w:t xml:space="preserve">1 </w:t>
      </w:r>
      <w:r w:rsidR="00061C6F" w:rsidRPr="000D4B79">
        <w:rPr>
          <w:noProof/>
          <w:lang w:val="en-GB"/>
        </w:rPr>
        <w:t>c</w:t>
      </w:r>
      <w:r w:rsidR="007D5B4E" w:rsidRPr="000D4B79">
        <w:rPr>
          <w:noProof/>
          <w:lang w:val="en-GB"/>
        </w:rPr>
        <w:t xml:space="preserve">ell, </w:t>
      </w:r>
      <w:r w:rsidR="003E7799" w:rsidRPr="000D4B79">
        <w:rPr>
          <w:noProof/>
          <w:lang w:val="en-GB"/>
        </w:rPr>
        <w:t>4</w:t>
      </w:r>
      <w:r w:rsidR="007D5B4E" w:rsidRPr="000D4B79">
        <w:rPr>
          <w:noProof/>
          <w:lang w:val="en-GB"/>
        </w:rPr>
        <w:t xml:space="preserve"> </w:t>
      </w:r>
      <w:r w:rsidR="00061C6F" w:rsidRPr="000D4B79">
        <w:rPr>
          <w:noProof/>
          <w:lang w:val="en-GB"/>
        </w:rPr>
        <w:t>c</w:t>
      </w:r>
      <w:r w:rsidR="007D5B4E" w:rsidRPr="000D4B79">
        <w:rPr>
          <w:noProof/>
          <w:lang w:val="en-GB"/>
        </w:rPr>
        <w:t>ells</w:t>
      </w:r>
      <w:r w:rsidR="00993228" w:rsidRPr="000D4B79">
        <w:rPr>
          <w:noProof/>
          <w:lang w:val="en-GB"/>
        </w:rPr>
        <w:t>,</w:t>
      </w:r>
      <w:r w:rsidR="007D5B4E" w:rsidRPr="000D4B79">
        <w:rPr>
          <w:noProof/>
          <w:lang w:val="en-GB"/>
        </w:rPr>
        <w:t xml:space="preserve"> or 30 </w:t>
      </w:r>
      <w:r w:rsidR="00061C6F" w:rsidRPr="000D4B79">
        <w:rPr>
          <w:noProof/>
          <w:lang w:val="en-GB"/>
        </w:rPr>
        <w:t>c</w:t>
      </w:r>
      <w:r w:rsidR="007D5B4E" w:rsidRPr="000D4B79">
        <w:rPr>
          <w:noProof/>
          <w:lang w:val="en-GB"/>
        </w:rPr>
        <w:t>ells</w:t>
      </w:r>
      <w:r w:rsidR="007E5615" w:rsidRPr="000D4B79">
        <w:rPr>
          <w:noProof/>
          <w:lang w:val="en-GB"/>
        </w:rPr>
        <w:t xml:space="preserve"> vertically</w:t>
      </w:r>
      <w:r w:rsidR="000A522E" w:rsidRPr="000D4B79">
        <w:rPr>
          <w:noProof/>
          <w:lang w:val="en-GB"/>
        </w:rPr>
        <w:t>)</w:t>
      </w:r>
      <w:r w:rsidR="007D5B4E" w:rsidRPr="000D4B79">
        <w:rPr>
          <w:noProof/>
          <w:lang w:val="en-GB"/>
        </w:rPr>
        <w:t xml:space="preserve"> depending on </w:t>
      </w:r>
      <w:r w:rsidR="000A522E" w:rsidRPr="000D4B79">
        <w:rPr>
          <w:noProof/>
          <w:lang w:val="en-GB"/>
        </w:rPr>
        <w:t>your Matrix Width.</w:t>
      </w:r>
      <w:r w:rsidR="00EE35A3" w:rsidRPr="000D4B79">
        <w:rPr>
          <w:noProof/>
          <w:lang w:val="en-GB"/>
        </w:rPr>
        <w:t xml:space="preserve"> Other Widths also exist, but these serve as examples.</w:t>
      </w:r>
    </w:p>
    <w:p w14:paraId="514FAD20" w14:textId="09B895DB" w:rsidR="003E7799" w:rsidRPr="000D4B79" w:rsidRDefault="00542D49" w:rsidP="003E7799">
      <w:pPr>
        <w:ind w:left="360"/>
        <w:rPr>
          <w:noProof/>
          <w:lang w:val="en-GB"/>
        </w:rPr>
      </w:pPr>
      <w:r w:rsidRPr="000D4B79">
        <w:rPr>
          <w:noProof/>
          <w:lang w:val="en-GB"/>
        </w:rPr>
        <w:t>This means that</w:t>
      </w:r>
      <w:r w:rsidR="003E7799" w:rsidRPr="000D4B79">
        <w:rPr>
          <w:noProof/>
          <w:lang w:val="en-GB"/>
        </w:rPr>
        <w:t xml:space="preserve"> </w:t>
      </w:r>
      <w:r w:rsidRPr="000D4B79">
        <w:rPr>
          <w:noProof/>
          <w:lang w:val="en-GB"/>
        </w:rPr>
        <w:t>,</w:t>
      </w:r>
      <w:r w:rsidR="003E7799" w:rsidRPr="000D4B79">
        <w:rPr>
          <w:noProof/>
          <w:lang w:val="en-GB"/>
        </w:rPr>
        <w:t>in a house</w:t>
      </w:r>
      <w:r w:rsidRPr="000D4B79">
        <w:rPr>
          <w:noProof/>
          <w:lang w:val="en-GB"/>
        </w:rPr>
        <w:t>,</w:t>
      </w:r>
      <w:r w:rsidR="003E7799" w:rsidRPr="000D4B79">
        <w:rPr>
          <w:noProof/>
          <w:lang w:val="en-GB"/>
        </w:rPr>
        <w:t xml:space="preserve"> going 1 </w:t>
      </w:r>
      <w:r w:rsidR="00061C6F" w:rsidRPr="000D4B79">
        <w:rPr>
          <w:noProof/>
          <w:lang w:val="en-GB"/>
        </w:rPr>
        <w:t>c</w:t>
      </w:r>
      <w:r w:rsidR="003E7799" w:rsidRPr="000D4B79">
        <w:rPr>
          <w:noProof/>
          <w:lang w:val="en-GB"/>
        </w:rPr>
        <w:t xml:space="preserve">ell down is the same as going 1 </w:t>
      </w:r>
      <w:r w:rsidR="00737EB8" w:rsidRPr="000D4B79">
        <w:rPr>
          <w:noProof/>
          <w:lang w:val="en-GB"/>
        </w:rPr>
        <w:t>c</w:t>
      </w:r>
      <w:r w:rsidR="003E7799" w:rsidRPr="000D4B79">
        <w:rPr>
          <w:noProof/>
          <w:lang w:val="en-GB"/>
        </w:rPr>
        <w:t xml:space="preserve">ell right. In a bigger </w:t>
      </w:r>
      <w:r w:rsidR="00A53EB8" w:rsidRPr="000D4B79">
        <w:rPr>
          <w:noProof/>
          <w:lang w:val="en-GB"/>
        </w:rPr>
        <w:t>a</w:t>
      </w:r>
      <w:r w:rsidR="003E7799" w:rsidRPr="000D4B79">
        <w:rPr>
          <w:noProof/>
          <w:lang w:val="en-GB"/>
        </w:rPr>
        <w:t xml:space="preserve">rea, going 1 </w:t>
      </w:r>
      <w:r w:rsidR="00737EB8" w:rsidRPr="000D4B79">
        <w:rPr>
          <w:noProof/>
          <w:lang w:val="en-GB"/>
        </w:rPr>
        <w:t>c</w:t>
      </w:r>
      <w:r w:rsidR="003E7799" w:rsidRPr="000D4B79">
        <w:rPr>
          <w:noProof/>
          <w:lang w:val="en-GB"/>
        </w:rPr>
        <w:t xml:space="preserve">ell down equals moving 4 </w:t>
      </w:r>
      <w:r w:rsidR="00737EB8" w:rsidRPr="000D4B79">
        <w:rPr>
          <w:noProof/>
          <w:lang w:val="en-GB"/>
        </w:rPr>
        <w:t>c</w:t>
      </w:r>
      <w:r w:rsidR="003E7799" w:rsidRPr="000D4B79">
        <w:rPr>
          <w:noProof/>
          <w:lang w:val="en-GB"/>
        </w:rPr>
        <w:t xml:space="preserve">ells right. In Sinnoh, going 1 </w:t>
      </w:r>
      <w:r w:rsidR="00737EB8" w:rsidRPr="000D4B79">
        <w:rPr>
          <w:noProof/>
          <w:lang w:val="en-GB"/>
        </w:rPr>
        <w:t>c</w:t>
      </w:r>
      <w:r w:rsidR="003E7799" w:rsidRPr="000D4B79">
        <w:rPr>
          <w:noProof/>
          <w:lang w:val="en-GB"/>
        </w:rPr>
        <w:t xml:space="preserve">ell down </w:t>
      </w:r>
      <w:r w:rsidR="001101B3" w:rsidRPr="000D4B79">
        <w:rPr>
          <w:noProof/>
          <w:lang w:val="en-GB"/>
        </w:rPr>
        <w:t>equals</w:t>
      </w:r>
      <w:r w:rsidR="003E7799" w:rsidRPr="000D4B79">
        <w:rPr>
          <w:noProof/>
          <w:lang w:val="en-GB"/>
        </w:rPr>
        <w:t xml:space="preserve"> moving 30 </w:t>
      </w:r>
      <w:r w:rsidR="00737EB8" w:rsidRPr="000D4B79">
        <w:rPr>
          <w:noProof/>
          <w:lang w:val="en-GB"/>
        </w:rPr>
        <w:t>c</w:t>
      </w:r>
      <w:r w:rsidR="003E7799" w:rsidRPr="000D4B79">
        <w:rPr>
          <w:noProof/>
          <w:lang w:val="en-GB"/>
        </w:rPr>
        <w:t xml:space="preserve">ells right. </w:t>
      </w:r>
      <w:r w:rsidR="006F1352" w:rsidRPr="000D4B79">
        <w:rPr>
          <w:noProof/>
          <w:lang w:val="en-GB"/>
        </w:rPr>
        <w:t>Because of this, you should prioritize routing with a Sinnoh Matrix, because you'll move 30 times f</w:t>
      </w:r>
      <w:r w:rsidR="004E360D" w:rsidRPr="000D4B79">
        <w:rPr>
          <w:noProof/>
          <w:lang w:val="en-GB"/>
        </w:rPr>
        <w:t>urther in memory</w:t>
      </w:r>
      <w:r w:rsidR="006F1352" w:rsidRPr="000D4B79">
        <w:rPr>
          <w:noProof/>
          <w:lang w:val="en-GB"/>
        </w:rPr>
        <w:t xml:space="preserve"> </w:t>
      </w:r>
      <w:r w:rsidR="003725FD" w:rsidRPr="000D4B79">
        <w:rPr>
          <w:noProof/>
          <w:lang w:val="en-GB"/>
        </w:rPr>
        <w:t xml:space="preserve"> when moving </w:t>
      </w:r>
      <w:r w:rsidR="006F1352" w:rsidRPr="000D4B79">
        <w:rPr>
          <w:noProof/>
          <w:lang w:val="en-GB"/>
        </w:rPr>
        <w:t>vertically.</w:t>
      </w:r>
      <w:r w:rsidR="002B0C25" w:rsidRPr="000D4B79">
        <w:rPr>
          <w:noProof/>
          <w:lang w:val="en-GB"/>
        </w:rPr>
        <w:t xml:space="preserve"> </w:t>
      </w:r>
    </w:p>
    <w:p w14:paraId="78B19756" w14:textId="77777777" w:rsidR="004862CE" w:rsidRPr="000D4B79" w:rsidRDefault="00C85023" w:rsidP="004862CE">
      <w:pPr>
        <w:ind w:left="360"/>
        <w:rPr>
          <w:noProof/>
          <w:lang w:val="en-GB"/>
        </w:rPr>
      </w:pPr>
      <w:r w:rsidRPr="000D4B79">
        <w:rPr>
          <w:noProof/>
          <w:lang w:val="en-GB"/>
        </w:rPr>
        <w:t>To</w:t>
      </w:r>
      <w:r w:rsidR="006E3F6D" w:rsidRPr="000D4B79">
        <w:rPr>
          <w:noProof/>
          <w:lang w:val="en-GB"/>
        </w:rPr>
        <w:t xml:space="preserve"> change Matrix, you simply have to save</w:t>
      </w:r>
      <w:r w:rsidR="00511271" w:rsidRPr="000D4B79">
        <w:rPr>
          <w:noProof/>
          <w:lang w:val="en-GB"/>
        </w:rPr>
        <w:t xml:space="preserve"> and</w:t>
      </w:r>
      <w:r w:rsidR="006E3F6D" w:rsidRPr="000D4B79">
        <w:rPr>
          <w:noProof/>
          <w:lang w:val="en-GB"/>
        </w:rPr>
        <w:t xml:space="preserve"> reset in any </w:t>
      </w:r>
      <w:r w:rsidR="00AF67E6" w:rsidRPr="000D4B79">
        <w:rPr>
          <w:noProof/>
          <w:lang w:val="en-GB"/>
        </w:rPr>
        <w:t>Map ID</w:t>
      </w:r>
      <w:r w:rsidR="006E3F6D" w:rsidRPr="000D4B79">
        <w:rPr>
          <w:noProof/>
          <w:lang w:val="en-GB"/>
        </w:rPr>
        <w:t xml:space="preserve"> that is part of that Matrix.</w:t>
      </w:r>
      <w:r w:rsidR="00AE6DD1" w:rsidRPr="000D4B79">
        <w:rPr>
          <w:noProof/>
          <w:lang w:val="en-GB"/>
        </w:rPr>
        <w:t xml:space="preserve"> For Sinnoh, that includes any City or route, but for most other Matrixes, there is only 1 </w:t>
      </w:r>
      <w:r w:rsidR="00AF67E6" w:rsidRPr="000D4B79">
        <w:rPr>
          <w:noProof/>
          <w:lang w:val="en-GB"/>
        </w:rPr>
        <w:t>Map ID</w:t>
      </w:r>
      <w:r w:rsidR="00AE6DD1" w:rsidRPr="000D4B79">
        <w:rPr>
          <w:noProof/>
          <w:lang w:val="en-GB"/>
        </w:rPr>
        <w:t xml:space="preserve"> that can be used.</w:t>
      </w:r>
    </w:p>
    <w:p w14:paraId="5007C1F7" w14:textId="1804F1A3" w:rsidR="004862CE" w:rsidRPr="000D4B79" w:rsidRDefault="004862CE" w:rsidP="004862CE">
      <w:pPr>
        <w:ind w:left="360"/>
        <w:rPr>
          <w:noProof/>
          <w:lang w:val="en-GB"/>
        </w:rPr>
      </w:pPr>
      <w:r w:rsidRPr="000D4B79">
        <w:rPr>
          <w:noProof/>
          <w:lang w:val="en-GB"/>
        </w:rPr>
        <w:t xml:space="preserve">If this was a lot </w:t>
      </w:r>
      <w:r w:rsidR="00C85023" w:rsidRPr="000D4B79">
        <w:rPr>
          <w:noProof/>
          <w:lang w:val="en-GB"/>
        </w:rPr>
        <w:t xml:space="preserve">of </w:t>
      </w:r>
      <w:r w:rsidRPr="000D4B79">
        <w:rPr>
          <w:noProof/>
          <w:lang w:val="en-GB"/>
        </w:rPr>
        <w:t xml:space="preserve">information, luckily this is all visualized when using the </w:t>
      </w:r>
      <w:r w:rsidR="00946F8F" w:rsidRPr="000D4B79">
        <w:rPr>
          <w:i/>
          <w:iCs/>
          <w:noProof/>
          <w:lang w:val="en-GB"/>
        </w:rPr>
        <w:t>RSFD.lua</w:t>
      </w:r>
      <w:r w:rsidR="00946F8F" w:rsidRPr="000D4B79">
        <w:rPr>
          <w:noProof/>
          <w:lang w:val="en-GB"/>
        </w:rPr>
        <w:t xml:space="preserve"> </w:t>
      </w:r>
      <w:r w:rsidRPr="000D4B79">
        <w:rPr>
          <w:noProof/>
          <w:lang w:val="en-GB"/>
        </w:rPr>
        <w:t>script.</w:t>
      </w:r>
      <w:r w:rsidR="00D5640F" w:rsidRPr="000D4B79">
        <w:rPr>
          <w:noProof/>
          <w:lang w:val="en-GB"/>
        </w:rPr>
        <w:t xml:space="preserve"> It will show the current position in RAM, and allows you to colorcode the </w:t>
      </w:r>
      <w:r w:rsidR="00D85730" w:rsidRPr="000D4B79">
        <w:rPr>
          <w:noProof/>
          <w:lang w:val="en-GB"/>
        </w:rPr>
        <w:t>Map IDs</w:t>
      </w:r>
      <w:r w:rsidR="00D5640F" w:rsidRPr="000D4B79">
        <w:rPr>
          <w:noProof/>
          <w:lang w:val="en-GB"/>
        </w:rPr>
        <w:t xml:space="preserve"> that are important to you.</w:t>
      </w:r>
      <w:r w:rsidR="00C3397D" w:rsidRPr="000D4B79">
        <w:rPr>
          <w:noProof/>
          <w:lang w:val="en-GB"/>
        </w:rPr>
        <w:t xml:space="preserve"> </w:t>
      </w:r>
      <w:r w:rsidR="001657C2" w:rsidRPr="000D4B79">
        <w:rPr>
          <w:noProof/>
          <w:lang w:val="en-GB"/>
        </w:rPr>
        <w:br/>
      </w:r>
      <w:r w:rsidR="001657C2" w:rsidRPr="000D4B79">
        <w:rPr>
          <w:noProof/>
          <w:lang w:val="en-GB"/>
        </w:rPr>
        <w:br/>
      </w:r>
      <w:r w:rsidR="001657C2" w:rsidRPr="000D4B79">
        <w:rPr>
          <w:noProof/>
          <w:lang w:val="en-GB"/>
        </w:rPr>
        <w:br/>
      </w:r>
    </w:p>
    <w:p w14:paraId="54A90728" w14:textId="77777777" w:rsidR="001657C2" w:rsidRPr="000D4B79" w:rsidRDefault="001657C2" w:rsidP="001657C2">
      <w:pPr>
        <w:pStyle w:val="ListParagraph"/>
        <w:numPr>
          <w:ilvl w:val="1"/>
          <w:numId w:val="48"/>
        </w:numPr>
        <w:rPr>
          <w:color w:val="083740" w:themeColor="accent2" w:themeShade="80"/>
          <w:lang w:val="en-GB"/>
        </w:rPr>
      </w:pPr>
      <w:r w:rsidRPr="000D4B79">
        <w:rPr>
          <w:color w:val="083740" w:themeColor="accent2" w:themeShade="80"/>
          <w:lang w:val="en-GB"/>
        </w:rPr>
        <w:lastRenderedPageBreak/>
        <w:t>BSOD</w:t>
      </w:r>
      <w:r w:rsidR="004D7D29" w:rsidRPr="000D4B79">
        <w:rPr>
          <w:color w:val="083740" w:themeColor="accent2" w:themeShade="80"/>
          <w:lang w:val="en-GB"/>
        </w:rPr>
        <w:t>,</w:t>
      </w:r>
      <w:r w:rsidRPr="000D4B79">
        <w:rPr>
          <w:color w:val="083740" w:themeColor="accent2" w:themeShade="80"/>
          <w:lang w:val="en-GB"/>
        </w:rPr>
        <w:t xml:space="preserve"> crashes</w:t>
      </w:r>
      <w:r w:rsidR="004D7D29" w:rsidRPr="000D4B79">
        <w:rPr>
          <w:color w:val="083740" w:themeColor="accent2" w:themeShade="80"/>
          <w:lang w:val="en-GB"/>
        </w:rPr>
        <w:t xml:space="preserve"> and softlocks</w:t>
      </w:r>
    </w:p>
    <w:p w14:paraId="73846EFB" w14:textId="40F26234" w:rsidR="001657C2" w:rsidRPr="000D4B79" w:rsidRDefault="001657C2" w:rsidP="001657C2">
      <w:pPr>
        <w:ind w:left="360"/>
        <w:rPr>
          <w:noProof/>
          <w:lang w:val="en-GB"/>
        </w:rPr>
      </w:pPr>
      <w:r w:rsidRPr="000D4B79">
        <w:rPr>
          <w:noProof/>
          <w:lang w:val="en-GB"/>
        </w:rPr>
        <w:t xml:space="preserve">Before we start routing there are still some things we need to address. </w:t>
      </w:r>
      <w:r w:rsidR="004D7D29" w:rsidRPr="000D4B79">
        <w:rPr>
          <w:noProof/>
          <w:lang w:val="en-GB"/>
        </w:rPr>
        <w:t>Most importantly, different causes for crashes and softlocks.</w:t>
      </w:r>
      <w:r w:rsidR="00A53EB8" w:rsidRPr="000D4B79">
        <w:rPr>
          <w:noProof/>
          <w:lang w:val="en-GB"/>
        </w:rPr>
        <w:t xml:space="preserve"> A BSOD</w:t>
      </w:r>
      <w:r w:rsidR="005E2F1C" w:rsidRPr="000D4B79">
        <w:rPr>
          <w:noProof/>
          <w:lang w:val="en-GB"/>
        </w:rPr>
        <w:t>,</w:t>
      </w:r>
      <w:r w:rsidR="00A53EB8" w:rsidRPr="000D4B79">
        <w:rPr>
          <w:noProof/>
          <w:lang w:val="en-GB"/>
        </w:rPr>
        <w:t xml:space="preserve"> or Black Screen of Death</w:t>
      </w:r>
      <w:r w:rsidR="005E2F1C" w:rsidRPr="000D4B79">
        <w:rPr>
          <w:noProof/>
          <w:lang w:val="en-GB"/>
        </w:rPr>
        <w:t>,</w:t>
      </w:r>
      <w:r w:rsidR="00A53EB8" w:rsidRPr="000D4B79">
        <w:rPr>
          <w:noProof/>
          <w:lang w:val="en-GB"/>
        </w:rPr>
        <w:t xml:space="preserve"> is </w:t>
      </w:r>
      <w:r w:rsidR="0049134E" w:rsidRPr="000D4B79">
        <w:rPr>
          <w:noProof/>
          <w:lang w:val="en-GB"/>
        </w:rPr>
        <w:t xml:space="preserve">an effect that can permanently make a save file unplayable. Luckily, it is entirely preventable. A BSOD is caused by entering </w:t>
      </w:r>
      <w:r w:rsidR="00D85730" w:rsidRPr="000D4B79">
        <w:rPr>
          <w:noProof/>
          <w:lang w:val="en-GB"/>
        </w:rPr>
        <w:t>Map IDs</w:t>
      </w:r>
      <w:r w:rsidR="0049134E" w:rsidRPr="000D4B79">
        <w:rPr>
          <w:noProof/>
          <w:lang w:val="en-GB"/>
        </w:rPr>
        <w:t xml:space="preserve"> known as ‘BSOD Maps’</w:t>
      </w:r>
      <w:r w:rsidR="00993228" w:rsidRPr="000D4B79">
        <w:rPr>
          <w:noProof/>
          <w:lang w:val="en-GB"/>
        </w:rPr>
        <w:t xml:space="preserve">, which </w:t>
      </w:r>
      <w:r w:rsidR="0049134E" w:rsidRPr="000D4B79">
        <w:rPr>
          <w:noProof/>
          <w:lang w:val="en-GB"/>
        </w:rPr>
        <w:t xml:space="preserve">load 3D models that do not get removed when loading new </w:t>
      </w:r>
      <w:r w:rsidR="00D85730" w:rsidRPr="000D4B79">
        <w:rPr>
          <w:noProof/>
          <w:lang w:val="en-GB"/>
        </w:rPr>
        <w:t>Map IDs</w:t>
      </w:r>
      <w:r w:rsidR="0049134E" w:rsidRPr="000D4B79">
        <w:rPr>
          <w:noProof/>
          <w:lang w:val="en-GB"/>
        </w:rPr>
        <w:t>. If you attempt to load graphics after such a model has been loaded, the game will</w:t>
      </w:r>
      <w:r w:rsidR="003E47A0" w:rsidRPr="000D4B79">
        <w:rPr>
          <w:noProof/>
          <w:lang w:val="en-GB"/>
        </w:rPr>
        <w:t xml:space="preserve"> (usually)</w:t>
      </w:r>
      <w:r w:rsidR="0049134E" w:rsidRPr="000D4B79">
        <w:rPr>
          <w:noProof/>
          <w:lang w:val="en-GB"/>
        </w:rPr>
        <w:t xml:space="preserve"> crash</w:t>
      </w:r>
      <w:r w:rsidR="00365F1B" w:rsidRPr="000D4B79">
        <w:rPr>
          <w:noProof/>
          <w:lang w:val="en-GB"/>
        </w:rPr>
        <w:t>. The graphics are loaded when selecting a save file</w:t>
      </w:r>
      <w:r w:rsidR="0049134E" w:rsidRPr="000D4B79">
        <w:rPr>
          <w:noProof/>
          <w:lang w:val="en-GB"/>
        </w:rPr>
        <w:t>, therefore</w:t>
      </w:r>
      <w:r w:rsidR="00365F1B" w:rsidRPr="000D4B79">
        <w:rPr>
          <w:noProof/>
          <w:lang w:val="en-GB"/>
        </w:rPr>
        <w:t xml:space="preserve"> saving with these models loaded can make that save file unplayable</w:t>
      </w:r>
      <w:r w:rsidR="0049134E" w:rsidRPr="000D4B79">
        <w:rPr>
          <w:noProof/>
          <w:lang w:val="en-GB"/>
        </w:rPr>
        <w:t xml:space="preserve">. To prevent a BSOD </w:t>
      </w:r>
      <w:r w:rsidR="007B7179" w:rsidRPr="000D4B79">
        <w:rPr>
          <w:noProof/>
          <w:lang w:val="en-GB"/>
        </w:rPr>
        <w:t>from happening</w:t>
      </w:r>
      <w:r w:rsidR="0049134E" w:rsidRPr="000D4B79">
        <w:rPr>
          <w:noProof/>
          <w:lang w:val="en-GB"/>
        </w:rPr>
        <w:t>, simply do not enter</w:t>
      </w:r>
      <w:r w:rsidR="007B7179" w:rsidRPr="000D4B79">
        <w:rPr>
          <w:noProof/>
          <w:lang w:val="en-GB"/>
        </w:rPr>
        <w:t xml:space="preserve"> </w:t>
      </w:r>
      <w:r w:rsidR="0049134E" w:rsidRPr="000D4B79">
        <w:rPr>
          <w:noProof/>
          <w:lang w:val="en-GB"/>
        </w:rPr>
        <w:t xml:space="preserve">any of the ‘BSOD Maps’. They are colored dark red in the </w:t>
      </w:r>
      <w:r w:rsidR="00946F8F" w:rsidRPr="000D4B79">
        <w:rPr>
          <w:i/>
          <w:iCs/>
          <w:noProof/>
          <w:lang w:val="en-GB"/>
        </w:rPr>
        <w:t>RSFD.lua</w:t>
      </w:r>
      <w:r w:rsidR="0049134E" w:rsidRPr="000D4B79">
        <w:rPr>
          <w:noProof/>
          <w:lang w:val="en-GB"/>
        </w:rPr>
        <w:t xml:space="preserve">. </w:t>
      </w:r>
    </w:p>
    <w:p w14:paraId="3AA29124" w14:textId="2CB312CB" w:rsidR="0056503A" w:rsidRPr="000D4B79" w:rsidRDefault="0014432B" w:rsidP="001657C2">
      <w:pPr>
        <w:ind w:left="360"/>
        <w:rPr>
          <w:noProof/>
          <w:lang w:val="en-GB"/>
        </w:rPr>
      </w:pPr>
      <w:r w:rsidRPr="000D4B79">
        <w:rPr>
          <w:noProof/>
          <w:lang w:val="en-GB"/>
        </w:rPr>
        <w:t>A loadline crash can</w:t>
      </w:r>
      <w:r w:rsidR="0056503A" w:rsidRPr="000D4B79">
        <w:rPr>
          <w:noProof/>
          <w:lang w:val="en-GB"/>
        </w:rPr>
        <w:t xml:space="preserve"> occur when moving over a loadline in a void with a small </w:t>
      </w:r>
      <w:r w:rsidR="00AE4434" w:rsidRPr="000D4B79">
        <w:rPr>
          <w:noProof/>
          <w:lang w:val="en-GB"/>
        </w:rPr>
        <w:t>M</w:t>
      </w:r>
      <w:r w:rsidR="0056503A" w:rsidRPr="000D4B79">
        <w:rPr>
          <w:noProof/>
          <w:lang w:val="en-GB"/>
        </w:rPr>
        <w:t>atrix, in specific directions. For example, moving left in a Pok</w:t>
      </w:r>
      <w:r w:rsidR="009736A0" w:rsidRPr="000D4B79">
        <w:rPr>
          <w:noProof/>
          <w:lang w:val="en-GB"/>
        </w:rPr>
        <w:t>é</w:t>
      </w:r>
      <w:r w:rsidR="0056503A" w:rsidRPr="000D4B79">
        <w:rPr>
          <w:noProof/>
          <w:lang w:val="en-GB"/>
        </w:rPr>
        <w:t xml:space="preserve">tch Co. Void is perfectly fine, but moving right over a loadline will crash the game. </w:t>
      </w:r>
      <w:r w:rsidR="003166CF" w:rsidRPr="000D4B79">
        <w:rPr>
          <w:noProof/>
          <w:lang w:val="en-GB"/>
        </w:rPr>
        <w:t xml:space="preserve">This is not always easy to get around. </w:t>
      </w:r>
    </w:p>
    <w:p w14:paraId="09A6D298" w14:textId="77777777" w:rsidR="0014432B" w:rsidRPr="000D4B79" w:rsidRDefault="0014432B" w:rsidP="001657C2">
      <w:pPr>
        <w:ind w:left="360"/>
        <w:rPr>
          <w:noProof/>
          <w:lang w:val="en-GB"/>
        </w:rPr>
      </w:pPr>
      <w:r w:rsidRPr="000D4B79">
        <w:rPr>
          <w:noProof/>
          <w:lang w:val="en-GB"/>
        </w:rPr>
        <w:t>You also should look out for cutscenes. If an NPC should be moved that is not loaded,</w:t>
      </w:r>
      <w:r w:rsidR="00993228" w:rsidRPr="000D4B79">
        <w:rPr>
          <w:noProof/>
          <w:lang w:val="en-GB"/>
        </w:rPr>
        <w:t xml:space="preserve"> </w:t>
      </w:r>
      <w:r w:rsidR="005E1702" w:rsidRPr="000D4B79">
        <w:rPr>
          <w:noProof/>
          <w:lang w:val="en-GB"/>
        </w:rPr>
        <w:t>you crash. This can occur if a part of the cutscene moves you out of your Map ID, and the one you enter does not have enough NPCs to support the rest of the cutscene.</w:t>
      </w:r>
    </w:p>
    <w:p w14:paraId="5FE9D3C1" w14:textId="77777777" w:rsidR="001657C2" w:rsidRPr="000D4B79" w:rsidRDefault="00446D1D" w:rsidP="00C8378E">
      <w:pPr>
        <w:ind w:left="360"/>
        <w:rPr>
          <w:noProof/>
          <w:lang w:val="en-GB"/>
        </w:rPr>
      </w:pPr>
      <w:r w:rsidRPr="000D4B79">
        <w:rPr>
          <w:noProof/>
          <w:lang w:val="en-GB"/>
        </w:rPr>
        <w:t>Softlocking can occur when the player moves into tiles that have a collision ID above 0x80. In the void, luckily, the 4 chunks that are always loaded only have a single one that doesn’t read 00’s. By default</w:t>
      </w:r>
      <w:r w:rsidR="00D13136" w:rsidRPr="000D4B79">
        <w:rPr>
          <w:noProof/>
          <w:lang w:val="en-GB"/>
        </w:rPr>
        <w:t>,</w:t>
      </w:r>
      <w:r w:rsidRPr="000D4B79">
        <w:rPr>
          <w:noProof/>
          <w:lang w:val="en-GB"/>
        </w:rPr>
        <w:t xml:space="preserve"> it is the top right </w:t>
      </w:r>
      <w:r w:rsidR="006365B5" w:rsidRPr="000D4B79">
        <w:rPr>
          <w:noProof/>
          <w:lang w:val="en-GB"/>
        </w:rPr>
        <w:t xml:space="preserve">subchunk in a Cell. </w:t>
      </w:r>
    </w:p>
    <w:p w14:paraId="286D7858" w14:textId="233654D8" w:rsidR="00A86101" w:rsidRPr="000D4B79" w:rsidRDefault="0030327C" w:rsidP="00A923D1">
      <w:pPr>
        <w:tabs>
          <w:tab w:val="left" w:pos="3427"/>
        </w:tabs>
        <w:rPr>
          <w:noProof/>
          <w:lang w:val="en-GB"/>
        </w:rPr>
      </w:pPr>
      <w:r w:rsidRPr="000D4B79">
        <w:rPr>
          <w:noProof/>
          <w:lang w:val="en-GB"/>
        </w:rPr>
        <w:tab/>
      </w:r>
    </w:p>
    <w:p w14:paraId="0AAE8AA9" w14:textId="0228ABBF" w:rsidR="001657C2" w:rsidRPr="000D4B79" w:rsidRDefault="006372EA" w:rsidP="001657C2">
      <w:pPr>
        <w:pStyle w:val="ListParagraph"/>
        <w:numPr>
          <w:ilvl w:val="1"/>
          <w:numId w:val="48"/>
        </w:numPr>
        <w:rPr>
          <w:color w:val="083740" w:themeColor="accent2" w:themeShade="80"/>
          <w:lang w:val="en-GB"/>
        </w:rPr>
      </w:pPr>
      <w:bookmarkStart w:id="0" w:name="Basic_routing"/>
      <w:r w:rsidRPr="000D4B79">
        <w:rPr>
          <w:noProof/>
          <w:lang w:val="en-GB"/>
        </w:rPr>
        <w:drawing>
          <wp:anchor distT="0" distB="0" distL="114300" distR="114300" simplePos="0" relativeHeight="251662336" behindDoc="1" locked="0" layoutInCell="1" allowOverlap="1" wp14:anchorId="68E0A603" wp14:editId="18827410">
            <wp:simplePos x="0" y="0"/>
            <wp:positionH relativeFrom="column">
              <wp:posOffset>4029710</wp:posOffset>
            </wp:positionH>
            <wp:positionV relativeFrom="page">
              <wp:posOffset>6439747</wp:posOffset>
            </wp:positionV>
            <wp:extent cx="2386330" cy="2386330"/>
            <wp:effectExtent l="0" t="0" r="0" b="0"/>
            <wp:wrapTight wrapText="bothSides">
              <wp:wrapPolygon edited="0">
                <wp:start x="0" y="0"/>
                <wp:lineTo x="0" y="21382"/>
                <wp:lineTo x="21382" y="21382"/>
                <wp:lineTo x="2138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6330" cy="238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7C2" w:rsidRPr="000D4B79">
        <w:rPr>
          <w:color w:val="083740" w:themeColor="accent2" w:themeShade="80"/>
          <w:lang w:val="en-GB"/>
        </w:rPr>
        <w:t>Basic routing techniques</w:t>
      </w:r>
    </w:p>
    <w:bookmarkEnd w:id="0"/>
    <w:p w14:paraId="0DD00D31" w14:textId="77777777" w:rsidR="0030327C" w:rsidRPr="000D4B79" w:rsidRDefault="0030327C" w:rsidP="0030327C">
      <w:pPr>
        <w:ind w:left="360"/>
        <w:rPr>
          <w:noProof/>
          <w:lang w:val="en-GB"/>
        </w:rPr>
      </w:pPr>
      <w:r w:rsidRPr="000D4B79">
        <w:rPr>
          <w:noProof/>
          <w:lang w:val="en-GB"/>
        </w:rPr>
        <w:t xml:space="preserve">In the next section, we put this knowledge into play by writing some simple routes. For this, you will need the </w:t>
      </w:r>
      <w:r w:rsidRPr="000D4B79">
        <w:rPr>
          <w:i/>
          <w:iCs/>
          <w:noProof/>
          <w:lang w:val="en-GB"/>
        </w:rPr>
        <w:t>RSFD.lua</w:t>
      </w:r>
      <w:r w:rsidRPr="000D4B79">
        <w:rPr>
          <w:noProof/>
          <w:lang w:val="en-GB"/>
        </w:rPr>
        <w:t xml:space="preserve"> as well as the </w:t>
      </w:r>
      <w:r w:rsidRPr="000D4B79">
        <w:rPr>
          <w:i/>
          <w:iCs/>
          <w:noProof/>
          <w:lang w:val="en-GB"/>
        </w:rPr>
        <w:t>Mapdata.docx</w:t>
      </w:r>
      <w:r w:rsidRPr="000D4B79">
        <w:rPr>
          <w:noProof/>
          <w:lang w:val="en-GB"/>
        </w:rPr>
        <w:t xml:space="preserve"> dump. </w:t>
      </w:r>
    </w:p>
    <w:p w14:paraId="0196D211" w14:textId="77777777" w:rsidR="0030327C" w:rsidRPr="000D4B79" w:rsidRDefault="0030327C" w:rsidP="0030327C">
      <w:pPr>
        <w:ind w:left="360"/>
        <w:rPr>
          <w:noProof/>
          <w:lang w:val="en-GB"/>
        </w:rPr>
      </w:pPr>
      <w:r w:rsidRPr="000D4B79">
        <w:rPr>
          <w:noProof/>
          <w:lang w:val="en-GB"/>
        </w:rPr>
        <w:t>In the first basic routes, we will be utilising static values. The game however does not only read Map IDs from memory, but also the chunks.</w:t>
      </w:r>
    </w:p>
    <w:p w14:paraId="120591AC" w14:textId="103755E2" w:rsidR="0030327C" w:rsidRPr="000D4B79" w:rsidRDefault="00D26A78" w:rsidP="0030327C">
      <w:pPr>
        <w:ind w:left="360"/>
        <w:rPr>
          <w:noProof/>
          <w:lang w:val="en-GB"/>
        </w:rPr>
      </w:pPr>
      <w:r w:rsidRPr="000D4B79">
        <w:rPr>
          <w:noProof/>
          <w:lang w:val="en-GB"/>
        </w:rPr>
        <mc:AlternateContent>
          <mc:Choice Requires="wps">
            <w:drawing>
              <wp:anchor distT="0" distB="0" distL="114300" distR="114300" simplePos="0" relativeHeight="251683840" behindDoc="0" locked="0" layoutInCell="1" allowOverlap="1" wp14:anchorId="35E68024" wp14:editId="3B23CE20">
                <wp:simplePos x="0" y="0"/>
                <wp:positionH relativeFrom="column">
                  <wp:posOffset>4037623</wp:posOffset>
                </wp:positionH>
                <wp:positionV relativeFrom="paragraph">
                  <wp:posOffset>1002665</wp:posOffset>
                </wp:positionV>
                <wp:extent cx="2391508" cy="304800"/>
                <wp:effectExtent l="0" t="0" r="27940" b="19050"/>
                <wp:wrapNone/>
                <wp:docPr id="19" name="Text Box 19"/>
                <wp:cNvGraphicFramePr/>
                <a:graphic xmlns:a="http://schemas.openxmlformats.org/drawingml/2006/main">
                  <a:graphicData uri="http://schemas.microsoft.com/office/word/2010/wordprocessingShape">
                    <wps:wsp>
                      <wps:cNvSpPr txBox="1"/>
                      <wps:spPr>
                        <a:xfrm>
                          <a:off x="0" y="0"/>
                          <a:ext cx="2391508" cy="304800"/>
                        </a:xfrm>
                        <a:prstGeom prst="rect">
                          <a:avLst/>
                        </a:prstGeom>
                        <a:solidFill>
                          <a:schemeClr val="lt1"/>
                        </a:solidFill>
                        <a:ln w="6350">
                          <a:solidFill>
                            <a:schemeClr val="bg1"/>
                          </a:solidFill>
                        </a:ln>
                      </wps:spPr>
                      <wps:txbx>
                        <w:txbxContent>
                          <w:p w14:paraId="2221CD32" w14:textId="4A590B9D" w:rsidR="00B91DDB" w:rsidRPr="00A00C7C" w:rsidRDefault="00B91DDB" w:rsidP="00A00C7C">
                            <w:pPr>
                              <w:jc w:val="center"/>
                              <w:rPr>
                                <w:sz w:val="20"/>
                                <w:szCs w:val="18"/>
                                <w:lang w:val="en-GB"/>
                              </w:rPr>
                            </w:pPr>
                            <w:r w:rsidRPr="00A00C7C">
                              <w:rPr>
                                <w:sz w:val="20"/>
                                <w:szCs w:val="18"/>
                                <w:lang w:val="en-GB"/>
                              </w:rPr>
                              <w:t xml:space="preserve">The architecture of a chunk </w:t>
                            </w:r>
                            <w:r>
                              <w:rPr>
                                <w:sz w:val="20"/>
                                <w:szCs w:val="18"/>
                                <w:lang w:val="en-GB"/>
                              </w:rPr>
                              <w:t>in</w:t>
                            </w:r>
                            <w:r w:rsidRPr="00A00C7C">
                              <w:rPr>
                                <w:sz w:val="20"/>
                                <w:szCs w:val="18"/>
                                <w:lang w:val="en-GB"/>
                              </w:rPr>
                              <w:t xml:space="preserve"> the void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68024" id="Text Box 19" o:spid="_x0000_s1027" type="#_x0000_t202" style="position:absolute;left:0;text-align:left;margin-left:317.9pt;margin-top:78.95pt;width:188.3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" fillcolor="white [3201]" strokecolor="white [3212]" strokeweight=".5pt">
                <v:textbox>
                  <w:txbxContent>
                    <w:p w14:paraId="2221CD32" w14:textId="4A590B9D" w:rsidR="00B91DDB" w:rsidRPr="00A00C7C" w:rsidRDefault="00B91DDB" w:rsidP="00A00C7C">
                      <w:pPr>
                        <w:jc w:val="center"/>
                        <w:rPr>
                          <w:sz w:val="20"/>
                          <w:szCs w:val="18"/>
                          <w:lang w:val="en-GB"/>
                        </w:rPr>
                      </w:pPr>
                      <w:r w:rsidRPr="00A00C7C">
                        <w:rPr>
                          <w:sz w:val="20"/>
                          <w:szCs w:val="18"/>
                          <w:lang w:val="en-GB"/>
                        </w:rPr>
                        <w:t xml:space="preserve">The architecture of a chunk </w:t>
                      </w:r>
                      <w:r>
                        <w:rPr>
                          <w:sz w:val="20"/>
                          <w:szCs w:val="18"/>
                          <w:lang w:val="en-GB"/>
                        </w:rPr>
                        <w:t>in</w:t>
                      </w:r>
                      <w:r w:rsidRPr="00A00C7C">
                        <w:rPr>
                          <w:sz w:val="20"/>
                          <w:szCs w:val="18"/>
                          <w:lang w:val="en-GB"/>
                        </w:rPr>
                        <w:t xml:space="preserve"> the void</w:t>
                      </w:r>
                    </w:p>
                  </w:txbxContent>
                </v:textbox>
              </v:shape>
            </w:pict>
          </mc:Fallback>
        </mc:AlternateContent>
      </w:r>
      <w:r w:rsidR="0030327C" w:rsidRPr="000D4B79">
        <w:rPr>
          <w:noProof/>
          <w:lang w:val="en-GB"/>
        </w:rPr>
        <w:t>In any cell we will pass in the first memory section, the left and bottom section are walkable, but the top right chunk will be filled with other tiles. Later on in the guide, you will learn how to manipulate tiles. For now, simply avoid the chunk by moving on the left and bottom sides of cells.</w:t>
      </w:r>
    </w:p>
    <w:p w14:paraId="46CBDE1F" w14:textId="1C6B3D49" w:rsidR="000927BE" w:rsidRPr="000D4B79" w:rsidRDefault="0030327C" w:rsidP="000927BE">
      <w:pPr>
        <w:ind w:left="360"/>
        <w:rPr>
          <w:noProof/>
          <w:sz w:val="22"/>
          <w:szCs w:val="20"/>
          <w:lang w:val="en-GB"/>
        </w:rPr>
      </w:pPr>
      <w:r w:rsidRPr="000D4B79">
        <w:rPr>
          <w:noProof/>
          <w:sz w:val="18"/>
          <w:szCs w:val="16"/>
          <w:lang w:val="en-GB"/>
        </w:rPr>
        <w:t>To toggle seeing the loadlines, press shift+L</w:t>
      </w:r>
      <w:r w:rsidR="000927BE" w:rsidRPr="000D4B79">
        <w:rPr>
          <w:noProof/>
          <w:sz w:val="18"/>
          <w:szCs w:val="16"/>
          <w:lang w:val="en-GB"/>
        </w:rPr>
        <w:t xml:space="preserve"> the</w:t>
      </w:r>
      <w:r w:rsidRPr="000D4B79">
        <w:rPr>
          <w:noProof/>
          <w:sz w:val="18"/>
          <w:szCs w:val="16"/>
          <w:lang w:val="en-GB"/>
        </w:rPr>
        <w:t xml:space="preserve"> while the </w:t>
      </w:r>
      <w:r w:rsidRPr="000D4B79">
        <w:rPr>
          <w:i/>
          <w:iCs/>
          <w:noProof/>
          <w:sz w:val="18"/>
          <w:szCs w:val="16"/>
          <w:lang w:val="en-GB"/>
        </w:rPr>
        <w:t>RSFD.lua</w:t>
      </w:r>
      <w:r w:rsidRPr="000D4B79">
        <w:rPr>
          <w:noProof/>
          <w:sz w:val="18"/>
          <w:szCs w:val="16"/>
          <w:lang w:val="en-GB"/>
        </w:rPr>
        <w:t xml:space="preserve"> is activ</w:t>
      </w:r>
      <w:r w:rsidR="000927BE" w:rsidRPr="000D4B79">
        <w:rPr>
          <w:noProof/>
          <w:sz w:val="18"/>
          <w:szCs w:val="16"/>
          <w:lang w:val="en-GB"/>
        </w:rPr>
        <w:t xml:space="preserve">e. </w:t>
      </w:r>
      <w:r w:rsidR="000927BE" w:rsidRPr="000D4B79">
        <w:rPr>
          <w:noProof/>
          <w:sz w:val="18"/>
          <w:szCs w:val="16"/>
          <w:lang w:val="en-GB"/>
        </w:rPr>
        <w:br/>
        <w:t xml:space="preserve">To toggle seeing the </w:t>
      </w:r>
      <w:r w:rsidR="00BD5200" w:rsidRPr="000D4B79">
        <w:rPr>
          <w:noProof/>
          <w:sz w:val="18"/>
          <w:szCs w:val="16"/>
          <w:lang w:val="en-GB"/>
        </w:rPr>
        <w:t>sides of the cell, press shift+ K.</w:t>
      </w:r>
    </w:p>
    <w:p w14:paraId="6B547CE4" w14:textId="77777777" w:rsidR="00554F1E" w:rsidRPr="000D4B79" w:rsidRDefault="00092F74" w:rsidP="00807637">
      <w:pPr>
        <w:ind w:left="737"/>
        <w:rPr>
          <w:noProof/>
          <w:lang w:val="en-GB"/>
        </w:rPr>
      </w:pPr>
      <w:r w:rsidRPr="000D4B79">
        <w:rPr>
          <w:noProof/>
          <w:lang w:val="en-GB"/>
        </w:rPr>
        <w:lastRenderedPageBreak/>
        <w:drawing>
          <wp:anchor distT="0" distB="0" distL="114300" distR="114300" simplePos="0" relativeHeight="251669504" behindDoc="1" locked="0" layoutInCell="1" allowOverlap="1" wp14:anchorId="373187D5" wp14:editId="691B2021">
            <wp:simplePos x="0" y="0"/>
            <wp:positionH relativeFrom="column">
              <wp:posOffset>467995</wp:posOffset>
            </wp:positionH>
            <wp:positionV relativeFrom="paragraph">
              <wp:posOffset>0</wp:posOffset>
            </wp:positionV>
            <wp:extent cx="1708785" cy="4234180"/>
            <wp:effectExtent l="0" t="0" r="5715" b="0"/>
            <wp:wrapTight wrapText="bothSides">
              <wp:wrapPolygon edited="0">
                <wp:start x="0" y="0"/>
                <wp:lineTo x="0" y="21477"/>
                <wp:lineTo x="21431" y="21477"/>
                <wp:lineTo x="21431"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8785"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931" w:rsidRPr="000D4B79">
        <w:rPr>
          <w:noProof/>
          <w:lang w:val="en-GB"/>
        </w:rPr>
        <w:t>Earlier I mentioned that the void is RAM. That means we can read any value in the game as a Map ID, if we wanted to. But sometimes those values could take hours or even days of walking to reach.</w:t>
      </w:r>
      <w:r w:rsidR="003A23D8" w:rsidRPr="000D4B79">
        <w:rPr>
          <w:noProof/>
          <w:lang w:val="en-GB"/>
        </w:rPr>
        <w:t xml:space="preserve"> Next to that, you’d be walking through a ton of unrelated data that could end in softlocks or crashes.</w:t>
      </w:r>
      <w:r w:rsidR="005D2931" w:rsidRPr="000D4B79">
        <w:rPr>
          <w:noProof/>
          <w:lang w:val="en-GB"/>
        </w:rPr>
        <w:br/>
      </w:r>
      <w:r w:rsidR="005D2931" w:rsidRPr="000D4B79">
        <w:rPr>
          <w:noProof/>
          <w:lang w:val="en-GB"/>
        </w:rPr>
        <w:br/>
      </w:r>
      <w:r w:rsidR="00807637" w:rsidRPr="000D4B79">
        <w:rPr>
          <w:noProof/>
          <w:lang w:val="en-GB"/>
        </w:rPr>
        <w:t>Instead, m</w:t>
      </w:r>
      <w:r w:rsidR="00F4210B" w:rsidRPr="000D4B79">
        <w:rPr>
          <w:noProof/>
          <w:lang w:val="en-GB"/>
        </w:rPr>
        <w:t>ost routes will stay within the data sections closest to the entrance of the void</w:t>
      </w:r>
      <w:r w:rsidR="00807637" w:rsidRPr="000D4B79">
        <w:rPr>
          <w:noProof/>
          <w:lang w:val="en-GB"/>
        </w:rPr>
        <w:t xml:space="preserve">. </w:t>
      </w:r>
      <w:r w:rsidR="00B7590D" w:rsidRPr="000D4B79">
        <w:rPr>
          <w:noProof/>
          <w:lang w:val="en-GB"/>
        </w:rPr>
        <w:t xml:space="preserve">We will soon learn how to route using them, </w:t>
      </w:r>
      <w:r w:rsidR="00AF5AB8" w:rsidRPr="000D4B79">
        <w:rPr>
          <w:noProof/>
          <w:lang w:val="en-GB"/>
        </w:rPr>
        <w:t>in progressive</w:t>
      </w:r>
      <w:r w:rsidR="00B7590D" w:rsidRPr="000D4B79">
        <w:rPr>
          <w:noProof/>
          <w:lang w:val="en-GB"/>
        </w:rPr>
        <w:t xml:space="preserve"> difficulty. </w:t>
      </w:r>
      <w:r w:rsidR="008B3CAB" w:rsidRPr="000D4B79">
        <w:rPr>
          <w:noProof/>
          <w:lang w:val="en-GB"/>
        </w:rPr>
        <w:t xml:space="preserve">I provided a visualization of </w:t>
      </w:r>
      <w:r w:rsidR="002F64FD" w:rsidRPr="000D4B79">
        <w:rPr>
          <w:noProof/>
          <w:lang w:val="en-GB"/>
        </w:rPr>
        <w:t>these sections</w:t>
      </w:r>
      <w:r w:rsidR="008B3CAB" w:rsidRPr="000D4B79">
        <w:rPr>
          <w:noProof/>
          <w:lang w:val="en-GB"/>
        </w:rPr>
        <w:t>, which w</w:t>
      </w:r>
      <w:r w:rsidR="00526A37" w:rsidRPr="000D4B79">
        <w:rPr>
          <w:noProof/>
          <w:lang w:val="en-GB"/>
        </w:rPr>
        <w:t>ill be</w:t>
      </w:r>
      <w:r w:rsidR="008B3CAB" w:rsidRPr="000D4B79">
        <w:rPr>
          <w:noProof/>
          <w:lang w:val="en-GB"/>
        </w:rPr>
        <w:t xml:space="preserve"> use</w:t>
      </w:r>
      <w:r w:rsidR="00526A37" w:rsidRPr="000D4B79">
        <w:rPr>
          <w:noProof/>
          <w:lang w:val="en-GB"/>
        </w:rPr>
        <w:t>d</w:t>
      </w:r>
      <w:r w:rsidR="008B3CAB" w:rsidRPr="000D4B79">
        <w:rPr>
          <w:noProof/>
          <w:lang w:val="en-GB"/>
        </w:rPr>
        <w:t xml:space="preserve"> as a reference throughout the guide.</w:t>
      </w:r>
      <w:r w:rsidR="00715E1A" w:rsidRPr="000D4B79">
        <w:rPr>
          <w:noProof/>
          <w:lang w:val="en-GB"/>
        </w:rPr>
        <w:t xml:space="preserve"> </w:t>
      </w:r>
    </w:p>
    <w:p w14:paraId="2348287F" w14:textId="743692DB" w:rsidR="00554F1E" w:rsidRPr="000D4B79" w:rsidRDefault="00554F1E" w:rsidP="00807637">
      <w:pPr>
        <w:ind w:left="737"/>
        <w:rPr>
          <w:noProof/>
          <w:lang w:val="en-GB"/>
        </w:rPr>
      </w:pPr>
    </w:p>
    <w:p w14:paraId="6CACE473" w14:textId="77777777" w:rsidR="00D37DE8" w:rsidRPr="000D4B79" w:rsidRDefault="00D37DE8" w:rsidP="00807637">
      <w:pPr>
        <w:ind w:left="737"/>
        <w:rPr>
          <w:noProof/>
          <w:lang w:val="en-GB"/>
        </w:rPr>
      </w:pPr>
    </w:p>
    <w:p w14:paraId="224658BF" w14:textId="77777777" w:rsidR="00807637" w:rsidRPr="000D4B79" w:rsidRDefault="002A22C8" w:rsidP="00807637">
      <w:pPr>
        <w:ind w:left="737"/>
        <w:rPr>
          <w:noProof/>
          <w:lang w:val="en-GB"/>
        </w:rPr>
      </w:pPr>
      <w:r w:rsidRPr="000D4B79">
        <w:rPr>
          <w:noProof/>
          <w:lang w:val="en-GB"/>
        </w:rPr>
        <w:t>Legend:</w:t>
      </w:r>
    </w:p>
    <w:p w14:paraId="7FC74B3C" w14:textId="05BA22B2" w:rsidR="002A22C8" w:rsidRPr="000D4B79" w:rsidRDefault="002A22C8" w:rsidP="00D37DE8">
      <w:pPr>
        <w:ind w:left="720"/>
        <w:rPr>
          <w:noProof/>
          <w:lang w:val="en-GB"/>
        </w:rPr>
      </w:pPr>
      <w:r w:rsidRPr="000D4B79">
        <w:rPr>
          <w:b/>
          <w:bCs/>
          <w:noProof/>
          <w:lang w:val="en-GB"/>
        </w:rPr>
        <w:t>Blue</w:t>
      </w:r>
      <w:r w:rsidRPr="000D4B79">
        <w:rPr>
          <w:noProof/>
          <w:lang w:val="en-GB"/>
        </w:rPr>
        <w:t>: some data is manipulable, but it's mostly pointers.</w:t>
      </w:r>
      <w:r w:rsidR="00807637" w:rsidRPr="000D4B79">
        <w:rPr>
          <w:noProof/>
          <w:lang w:val="en-GB"/>
        </w:rPr>
        <w:br/>
      </w:r>
      <w:r w:rsidRPr="000D4B79">
        <w:rPr>
          <w:b/>
          <w:bCs/>
          <w:noProof/>
          <w:lang w:val="en-GB"/>
        </w:rPr>
        <w:t>Red</w:t>
      </w:r>
      <w:r w:rsidRPr="000D4B79">
        <w:rPr>
          <w:noProof/>
          <w:lang w:val="en-GB"/>
        </w:rPr>
        <w:t>:</w:t>
      </w:r>
      <w:r w:rsidR="00807637" w:rsidRPr="000D4B79">
        <w:rPr>
          <w:noProof/>
          <w:lang w:val="en-GB"/>
        </w:rPr>
        <w:t xml:space="preserve"> </w:t>
      </w:r>
      <w:r w:rsidR="0059075B" w:rsidRPr="000D4B79">
        <w:rPr>
          <w:noProof/>
          <w:lang w:val="en-GB"/>
        </w:rPr>
        <w:t>the data in this section is s</w:t>
      </w:r>
      <w:r w:rsidRPr="000D4B79">
        <w:rPr>
          <w:noProof/>
          <w:lang w:val="en-GB"/>
        </w:rPr>
        <w:t>tatic, doesn't change.</w:t>
      </w:r>
      <w:r w:rsidR="0059075B" w:rsidRPr="000D4B79">
        <w:rPr>
          <w:rStyle w:val="FootnoteReference"/>
          <w:noProof/>
          <w:lang w:val="en-GB"/>
        </w:rPr>
        <w:footnoteReference w:id="2"/>
      </w:r>
      <w:r w:rsidR="005D2931" w:rsidRPr="000D4B79">
        <w:rPr>
          <w:noProof/>
          <w:lang w:val="en-GB"/>
        </w:rPr>
        <w:br/>
      </w:r>
      <w:r w:rsidRPr="000D4B79">
        <w:rPr>
          <w:b/>
          <w:bCs/>
          <w:noProof/>
          <w:lang w:val="en-GB"/>
        </w:rPr>
        <w:t>Green</w:t>
      </w:r>
      <w:r w:rsidRPr="000D4B79">
        <w:rPr>
          <w:noProof/>
          <w:lang w:val="en-GB"/>
        </w:rPr>
        <w:t>:</w:t>
      </w:r>
      <w:r w:rsidR="0059075B" w:rsidRPr="000D4B79">
        <w:rPr>
          <w:noProof/>
          <w:lang w:val="en-GB"/>
        </w:rPr>
        <w:t xml:space="preserve"> this section is</w:t>
      </w:r>
      <w:r w:rsidRPr="000D4B79">
        <w:rPr>
          <w:noProof/>
          <w:lang w:val="en-GB"/>
        </w:rPr>
        <w:t xml:space="preserve"> fully or mostly manipulable.</w:t>
      </w:r>
      <w:r w:rsidR="005D2931" w:rsidRPr="000D4B79">
        <w:rPr>
          <w:noProof/>
          <w:lang w:val="en-GB"/>
        </w:rPr>
        <w:br/>
      </w:r>
      <w:r w:rsidRPr="000D4B79">
        <w:rPr>
          <w:b/>
          <w:bCs/>
          <w:noProof/>
          <w:lang w:val="en-GB"/>
        </w:rPr>
        <w:t>Black/grey</w:t>
      </w:r>
      <w:r w:rsidRPr="000D4B79">
        <w:rPr>
          <w:noProof/>
          <w:lang w:val="en-GB"/>
        </w:rPr>
        <w:t>: Empty or never used</w:t>
      </w:r>
      <w:r w:rsidR="0059075B" w:rsidRPr="000D4B79">
        <w:rPr>
          <w:noProof/>
          <w:lang w:val="en-GB"/>
        </w:rPr>
        <w:t xml:space="preserve"> for routing</w:t>
      </w:r>
      <w:r w:rsidRPr="000D4B79">
        <w:rPr>
          <w:noProof/>
          <w:lang w:val="en-GB"/>
        </w:rPr>
        <w:t>.</w:t>
      </w:r>
      <w:r w:rsidR="00204094" w:rsidRPr="000D4B79">
        <w:rPr>
          <w:noProof/>
          <w:lang w:val="en-GB"/>
        </w:rPr>
        <w:br/>
      </w:r>
    </w:p>
    <w:p w14:paraId="1ED68EED" w14:textId="77777777" w:rsidR="00D8086C" w:rsidRPr="000D4B79" w:rsidRDefault="00D8086C" w:rsidP="00A86101">
      <w:pPr>
        <w:pStyle w:val="ListParagraph"/>
        <w:numPr>
          <w:ilvl w:val="2"/>
          <w:numId w:val="48"/>
        </w:numPr>
        <w:rPr>
          <w:noProof/>
          <w:color w:val="005677" w:themeColor="accent4" w:themeShade="80"/>
          <w:lang w:val="en-GB"/>
        </w:rPr>
      </w:pPr>
      <w:r w:rsidRPr="000D4B79">
        <w:rPr>
          <w:noProof/>
          <w:color w:val="005677" w:themeColor="accent4" w:themeShade="80"/>
          <w:lang w:val="en-GB"/>
        </w:rPr>
        <w:t>Static Values</w:t>
      </w:r>
    </w:p>
    <w:p w14:paraId="2835CACE" w14:textId="6A80672B" w:rsidR="00D8086C" w:rsidRPr="000D4B79" w:rsidRDefault="009E2D1F" w:rsidP="00F4210B">
      <w:pPr>
        <w:ind w:left="737"/>
        <w:rPr>
          <w:noProof/>
          <w:lang w:val="en-GB"/>
        </w:rPr>
      </w:pPr>
      <w:r w:rsidRPr="000D4B79">
        <w:rPr>
          <w:noProof/>
          <w:lang w:val="en-GB"/>
        </w:rPr>
        <w:t xml:space="preserve">To get the </w:t>
      </w:r>
      <w:r w:rsidR="00B75A88" w:rsidRPr="000D4B79">
        <w:rPr>
          <w:noProof/>
          <w:lang w:val="en-GB"/>
        </w:rPr>
        <w:t>gist</w:t>
      </w:r>
      <w:r w:rsidRPr="000D4B79">
        <w:rPr>
          <w:noProof/>
          <w:lang w:val="en-GB"/>
        </w:rPr>
        <w:t xml:space="preserve"> of things, we’ll first write a very simple route using values that won’t change by </w:t>
      </w:r>
      <w:r w:rsidR="00F278AC" w:rsidRPr="000D4B79">
        <w:rPr>
          <w:noProof/>
          <w:lang w:val="en-GB"/>
        </w:rPr>
        <w:t xml:space="preserve">taking any actions, and simply require us to walk to them. A good example for this would be Map 516, which is the elevator in Lighthouse Vista, Sunyshore </w:t>
      </w:r>
      <w:r w:rsidR="00D21292" w:rsidRPr="000D4B79">
        <w:rPr>
          <w:noProof/>
          <w:lang w:val="en-GB"/>
        </w:rPr>
        <w:t>C</w:t>
      </w:r>
      <w:r w:rsidR="00F278AC" w:rsidRPr="000D4B79">
        <w:rPr>
          <w:noProof/>
          <w:lang w:val="en-GB"/>
        </w:rPr>
        <w:t xml:space="preserve">ity. When you enter an elevator, the game moves you and automatically teleports you to where it should drop you off. This will also occur in the void, because this is handled by mapscripts. </w:t>
      </w:r>
      <w:r w:rsidR="00FD6432" w:rsidRPr="000D4B79">
        <w:rPr>
          <w:noProof/>
          <w:lang w:val="en-GB"/>
        </w:rPr>
        <w:t xml:space="preserve">They are good </w:t>
      </w:r>
      <w:r w:rsidR="002225C9" w:rsidRPr="000D4B79">
        <w:rPr>
          <w:noProof/>
          <w:lang w:val="en-GB"/>
        </w:rPr>
        <w:t xml:space="preserve">as </w:t>
      </w:r>
      <w:r w:rsidR="00FD6432" w:rsidRPr="000D4B79">
        <w:rPr>
          <w:noProof/>
          <w:lang w:val="en-GB"/>
        </w:rPr>
        <w:t xml:space="preserve">a first introduction to void routing. </w:t>
      </w:r>
    </w:p>
    <w:p w14:paraId="717CF4A1" w14:textId="1C42559D" w:rsidR="0038258F" w:rsidRPr="000D4B79" w:rsidRDefault="00254CB5" w:rsidP="00F4210B">
      <w:pPr>
        <w:ind w:left="737"/>
        <w:rPr>
          <w:noProof/>
          <w:lang w:val="en-GB"/>
        </w:rPr>
      </w:pPr>
      <w:r w:rsidRPr="000D4B79">
        <w:rPr>
          <w:noProof/>
          <w:lang w:val="en-GB"/>
        </w:rPr>
        <w:t>I</w:t>
      </w:r>
      <w:r w:rsidR="0038258F" w:rsidRPr="000D4B79">
        <w:rPr>
          <w:noProof/>
          <w:lang w:val="en-GB"/>
        </w:rPr>
        <w:t xml:space="preserve">n 99% of cases </w:t>
      </w:r>
      <w:r w:rsidRPr="000D4B79">
        <w:rPr>
          <w:noProof/>
          <w:lang w:val="en-GB"/>
        </w:rPr>
        <w:t xml:space="preserve">we </w:t>
      </w:r>
      <w:r w:rsidR="0038258F" w:rsidRPr="000D4B79">
        <w:rPr>
          <w:noProof/>
          <w:lang w:val="en-GB"/>
        </w:rPr>
        <w:t>start from the Pok</w:t>
      </w:r>
      <w:r w:rsidR="009736A0" w:rsidRPr="000D4B79">
        <w:rPr>
          <w:noProof/>
          <w:lang w:val="en-GB"/>
        </w:rPr>
        <w:t>é</w:t>
      </w:r>
      <w:r w:rsidR="0038258F" w:rsidRPr="000D4B79">
        <w:rPr>
          <w:noProof/>
          <w:lang w:val="en-GB"/>
        </w:rPr>
        <w:t xml:space="preserve">tch Co. </w:t>
      </w:r>
      <w:r w:rsidRPr="000D4B79">
        <w:rPr>
          <w:noProof/>
          <w:lang w:val="en-GB"/>
        </w:rPr>
        <w:t>v</w:t>
      </w:r>
      <w:r w:rsidR="0038258F" w:rsidRPr="000D4B79">
        <w:rPr>
          <w:noProof/>
          <w:lang w:val="en-GB"/>
        </w:rPr>
        <w:t>oid</w:t>
      </w:r>
      <w:r w:rsidRPr="000D4B79">
        <w:rPr>
          <w:noProof/>
          <w:lang w:val="en-GB"/>
        </w:rPr>
        <w:t xml:space="preserve"> entrance. T</w:t>
      </w:r>
      <w:r w:rsidR="007C54DC" w:rsidRPr="000D4B79">
        <w:rPr>
          <w:noProof/>
          <w:lang w:val="en-GB"/>
        </w:rPr>
        <w:t xml:space="preserve">his is an easy </w:t>
      </w:r>
      <w:r w:rsidRPr="000D4B79">
        <w:rPr>
          <w:noProof/>
          <w:lang w:val="en-GB"/>
        </w:rPr>
        <w:t xml:space="preserve">and commonly known </w:t>
      </w:r>
      <w:r w:rsidR="007C54DC" w:rsidRPr="000D4B79">
        <w:rPr>
          <w:noProof/>
          <w:lang w:val="en-GB"/>
        </w:rPr>
        <w:t>entrance point and except for edge cases, it doesn’t matter at all where you enter the void because save resetting changes your Matrix anyway. And as mentioned before, we’d like to use the Matrix of Sinnoh, since it</w:t>
      </w:r>
      <w:r w:rsidR="00DB09C1" w:rsidRPr="000D4B79">
        <w:rPr>
          <w:noProof/>
          <w:lang w:val="en-GB"/>
        </w:rPr>
        <w:t xml:space="preserve"> lets us move the maximum of 60 bytes through RAM when moving vertically. </w:t>
      </w:r>
    </w:p>
    <w:p w14:paraId="06CF2C07" w14:textId="436B596F" w:rsidR="00FF2D01" w:rsidRPr="000D4B79" w:rsidRDefault="009B10D7" w:rsidP="00FF2D01">
      <w:pPr>
        <w:ind w:left="737"/>
        <w:rPr>
          <w:noProof/>
          <w:lang w:val="en-GB"/>
        </w:rPr>
      </w:pPr>
      <w:r w:rsidRPr="000D4B79">
        <w:rPr>
          <w:noProof/>
          <w:lang w:val="en-GB"/>
        </w:rPr>
        <w:lastRenderedPageBreak/>
        <w:t xml:space="preserve">So, the first thing we want to do is save in a Map ID that is a part of Sinnoh’s Matrix. </w:t>
      </w:r>
      <w:r w:rsidR="00C13BC8" w:rsidRPr="000D4B79">
        <w:rPr>
          <w:noProof/>
          <w:lang w:val="en-GB"/>
        </w:rPr>
        <w:t>Luckily, getting to Sinnoh’s Matrix is by far the easiest thing we can do. Because all Map IDs above</w:t>
      </w:r>
      <w:r w:rsidR="00120F41" w:rsidRPr="000D4B79">
        <w:rPr>
          <w:noProof/>
          <w:lang w:val="en-GB"/>
        </w:rPr>
        <w:t xml:space="preserve"> 558 get error handled to be Jubilife City, which is part of Sinnoh</w:t>
      </w:r>
      <w:r w:rsidR="004D1118" w:rsidRPr="000D4B79">
        <w:rPr>
          <w:noProof/>
          <w:lang w:val="en-GB"/>
        </w:rPr>
        <w:t>.</w:t>
      </w:r>
      <w:r w:rsidR="00120F41" w:rsidRPr="000D4B79">
        <w:rPr>
          <w:noProof/>
          <w:lang w:val="en-GB"/>
        </w:rPr>
        <w:t xml:space="preserve"> And RAM has plenty of high values. </w:t>
      </w:r>
      <w:r w:rsidR="0006125A" w:rsidRPr="000D4B79">
        <w:rPr>
          <w:noProof/>
          <w:lang w:val="en-GB"/>
        </w:rPr>
        <w:t xml:space="preserve">We’ll </w:t>
      </w:r>
      <w:r w:rsidR="00EB17B0" w:rsidRPr="000D4B79">
        <w:rPr>
          <w:noProof/>
          <w:lang w:val="en-GB"/>
        </w:rPr>
        <w:t xml:space="preserve">be using a part of a pointer in this case. Load up your </w:t>
      </w:r>
      <w:r w:rsidR="00EB17B0" w:rsidRPr="000D4B79">
        <w:rPr>
          <w:i/>
          <w:iCs/>
          <w:noProof/>
          <w:lang w:val="en-GB"/>
        </w:rPr>
        <w:t>RSFD.lu</w:t>
      </w:r>
      <w:r w:rsidR="00F87C60" w:rsidRPr="000D4B79">
        <w:rPr>
          <w:i/>
          <w:iCs/>
          <w:noProof/>
          <w:lang w:val="en-GB"/>
        </w:rPr>
        <w:t>a</w:t>
      </w:r>
      <w:r w:rsidR="00F87C60" w:rsidRPr="000D4B79">
        <w:rPr>
          <w:noProof/>
          <w:lang w:val="en-GB"/>
        </w:rPr>
        <w:t>, we’re getting started.</w:t>
      </w:r>
      <w:bookmarkStart w:id="1" w:name="W415"/>
    </w:p>
    <w:p w14:paraId="68982821" w14:textId="6CF77409" w:rsidR="00D6610C" w:rsidRPr="000D4B79" w:rsidRDefault="00FF2D01" w:rsidP="00FF2D01">
      <w:pPr>
        <w:ind w:left="737"/>
        <w:rPr>
          <w:noProof/>
          <w:lang w:val="en-GB"/>
        </w:rPr>
      </w:pPr>
      <w:r w:rsidRPr="000D4B79">
        <w:rPr>
          <w:noProof/>
          <w:lang w:val="en-GB"/>
        </w:rPr>
        <mc:AlternateContent>
          <mc:Choice Requires="wps">
            <w:drawing>
              <wp:anchor distT="0" distB="0" distL="114300" distR="114300" simplePos="0" relativeHeight="251682816" behindDoc="0" locked="0" layoutInCell="1" allowOverlap="1" wp14:anchorId="330D3509" wp14:editId="32B7D2B9">
                <wp:simplePos x="0" y="0"/>
                <wp:positionH relativeFrom="margin">
                  <wp:align>right</wp:align>
                </wp:positionH>
                <wp:positionV relativeFrom="paragraph">
                  <wp:posOffset>224289</wp:posOffset>
                </wp:positionV>
                <wp:extent cx="4754880" cy="1684421"/>
                <wp:effectExtent l="0" t="0" r="26670" b="11430"/>
                <wp:wrapNone/>
                <wp:docPr id="15" name="Tekstvak 6"/>
                <wp:cNvGraphicFramePr/>
                <a:graphic xmlns:a="http://schemas.openxmlformats.org/drawingml/2006/main">
                  <a:graphicData uri="http://schemas.microsoft.com/office/word/2010/wordprocessingShape">
                    <wps:wsp>
                      <wps:cNvSpPr txBox="1"/>
                      <wps:spPr>
                        <a:xfrm>
                          <a:off x="0" y="0"/>
                          <a:ext cx="4754880" cy="1684421"/>
                        </a:xfrm>
                        <a:prstGeom prst="rect">
                          <a:avLst/>
                        </a:prstGeom>
                        <a:solidFill>
                          <a:schemeClr val="lt1"/>
                        </a:solidFill>
                        <a:ln w="6350">
                          <a:solidFill>
                            <a:schemeClr val="bg1">
                              <a:lumMod val="75000"/>
                            </a:schemeClr>
                          </a:solidFill>
                        </a:ln>
                      </wps:spPr>
                      <wps:txbx>
                        <w:txbxContent>
                          <w:p w14:paraId="79DB3B7C" w14:textId="78F85C20" w:rsidR="00B91DDB" w:rsidRPr="00705A95" w:rsidRDefault="00B91DDB" w:rsidP="00FF2D01">
                            <w:pPr>
                              <w:rPr>
                                <w:lang w:val="en-GB"/>
                              </w:rPr>
                            </w:pPr>
                            <w:r>
                              <w:rPr>
                                <w:noProof/>
                                <w:lang w:val="en-US"/>
                              </w:rPr>
                              <w:t>The first 3 steps are simply to get around the building. After that, we start moving left, through some Matrixrelated data such as the Width, height, ID… And eventually end at 415 W, which will be a Jubilife. There are more Jubilife left of us, but you should not use those because there is a small chance on Non-English European games that one of the pointers will return a BSOD Map, and permanently softlock the game. Use your bike in the Mystery Zone.</w:t>
                            </w: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0D3509" id="Tekstvak 6" o:spid="_x0000_s1028" type="#_x0000_t202" style="position:absolute;left:0;text-align:left;margin-left:323.2pt;margin-top:17.65pt;width:374.4pt;height:132.65pt;z-index:2516828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" fillcolor="white [3201]" strokecolor="#bfbfbf [2412]" strokeweight=".5pt">
                <v:textbox>
                  <w:txbxContent>
                    <w:p w14:paraId="79DB3B7C" w14:textId="78F85C20" w:rsidR="00B91DDB" w:rsidRPr="00705A95" w:rsidRDefault="00B91DDB" w:rsidP="00FF2D01">
                      <w:pPr>
                        <w:rPr>
                          <w:lang w:val="en-GB"/>
                        </w:rPr>
                      </w:pPr>
                      <w:r>
                        <w:rPr>
                          <w:noProof/>
                          <w:lang w:val="en-US"/>
                        </w:rPr>
                        <w:t>The first 3 steps are simply to get around the building. After that, we start moving left, through some Matrixrelated data such as the Width, height, ID… And eventually end at 415 W, which will be a Jubilife. There are more Jubilife left of us, but you should not use those because there is a small chance on Non-English European games that one of the pointers will return a BSOD Map, and permanently softlock the game. Use your bike in the Mystery Zone.</w:t>
                      </w:r>
                      <w:r>
                        <w:rPr>
                          <w:noProof/>
                          <w:lang w:val="en-US"/>
                        </w:rPr>
                        <w:br/>
                      </w:r>
                    </w:p>
                  </w:txbxContent>
                </v:textbox>
                <w10:wrap anchorx="margin"/>
              </v:shape>
            </w:pict>
          </mc:Fallback>
        </mc:AlternateContent>
      </w:r>
      <w:r w:rsidRPr="000D4B79">
        <w:rPr>
          <w:noProof/>
          <w:lang w:val="en-GB"/>
        </w:rPr>
        <mc:AlternateContent>
          <mc:Choice Requires="wps">
            <w:drawing>
              <wp:anchor distT="0" distB="0" distL="114300" distR="114300" simplePos="0" relativeHeight="251671552" behindDoc="0" locked="0" layoutInCell="1" allowOverlap="1" wp14:anchorId="2F7F0BAD" wp14:editId="648FC090">
                <wp:simplePos x="0" y="0"/>
                <wp:positionH relativeFrom="column">
                  <wp:posOffset>457200</wp:posOffset>
                </wp:positionH>
                <wp:positionV relativeFrom="paragraph">
                  <wp:posOffset>224556</wp:posOffset>
                </wp:positionV>
                <wp:extent cx="895985" cy="1676400"/>
                <wp:effectExtent l="0" t="0" r="18415" b="19050"/>
                <wp:wrapNone/>
                <wp:docPr id="14" name="Tekstvak 4"/>
                <wp:cNvGraphicFramePr/>
                <a:graphic xmlns:a="http://schemas.openxmlformats.org/drawingml/2006/main">
                  <a:graphicData uri="http://schemas.microsoft.com/office/word/2010/wordprocessingShape">
                    <wps:wsp>
                      <wps:cNvSpPr txBox="1"/>
                      <wps:spPr>
                        <a:xfrm>
                          <a:off x="0" y="0"/>
                          <a:ext cx="895985" cy="1676400"/>
                        </a:xfrm>
                        <a:prstGeom prst="rect">
                          <a:avLst/>
                        </a:prstGeom>
                        <a:solidFill>
                          <a:schemeClr val="accent4">
                            <a:lumMod val="50000"/>
                          </a:schemeClr>
                        </a:solidFill>
                        <a:ln w="6350">
                          <a:solidFill>
                            <a:prstClr val="black"/>
                          </a:solidFill>
                        </a:ln>
                      </wps:spPr>
                      <wps:txbx>
                        <w:txbxContent>
                          <w:p w14:paraId="2D75D255" w14:textId="43A5F989" w:rsidR="00B91DDB" w:rsidRPr="00293DD7" w:rsidRDefault="00B91DDB" w:rsidP="00705A95">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Pr>
                                <w:noProof/>
                                <w:color w:val="FFFFFF" w:themeColor="background1"/>
                                <w:lang w:val="en-US"/>
                              </w:rPr>
                              <w:br/>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1C12C7C5" w14:textId="77777777" w:rsidR="00B91DDB" w:rsidRDefault="00B91DDB" w:rsidP="00705A95">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17868F95" w14:textId="1CB91110" w:rsidR="00B91DDB" w:rsidRPr="00FA45AA" w:rsidRDefault="00B91DDB" w:rsidP="00705A95">
                            <w:pPr>
                              <w:rPr>
                                <w:noProof/>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F0BAD" id="Tekstvak 4" o:spid="_x0000_s1029" type="#_x0000_t202" style="position:absolute;left:0;text-align:left;margin-left:36pt;margin-top:17.7pt;width:70.55pt;height:1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" fillcolor="#005677 [1607]" strokeweight=".5pt">
                <v:textbox>
                  <w:txbxContent>
                    <w:p w14:paraId="2D75D255" w14:textId="43A5F989" w:rsidR="00B91DDB" w:rsidRPr="00293DD7" w:rsidRDefault="00B91DDB" w:rsidP="00705A95">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Pr>
                          <w:noProof/>
                          <w:color w:val="FFFFFF" w:themeColor="background1"/>
                          <w:lang w:val="en-US"/>
                        </w:rPr>
                        <w:br/>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1C12C7C5" w14:textId="77777777" w:rsidR="00B91DDB" w:rsidRDefault="00B91DDB" w:rsidP="00705A95">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17868F95" w14:textId="1CB91110" w:rsidR="00B91DDB" w:rsidRPr="00FA45AA" w:rsidRDefault="00B91DDB" w:rsidP="00705A95">
                      <w:pPr>
                        <w:rPr>
                          <w:noProof/>
                          <w:color w:val="FFFFFF" w:themeColor="background1"/>
                          <w:lang w:val="en-US"/>
                        </w:rPr>
                      </w:pPr>
                    </w:p>
                  </w:txbxContent>
                </v:textbox>
              </v:shape>
            </w:pict>
          </mc:Fallback>
        </mc:AlternateContent>
      </w:r>
      <w:r w:rsidR="00705A95" w:rsidRPr="000D4B79">
        <w:rPr>
          <w:noProof/>
          <w:lang w:val="en-GB"/>
        </w:rPr>
        <w:t>Simply perform the following steps (from Pok</w:t>
      </w:r>
      <w:r w:rsidR="009736A0" w:rsidRPr="000D4B79">
        <w:rPr>
          <w:noProof/>
          <w:lang w:val="en-GB"/>
        </w:rPr>
        <w:t>é</w:t>
      </w:r>
      <w:r w:rsidR="00705A95" w:rsidRPr="000D4B79">
        <w:rPr>
          <w:noProof/>
          <w:lang w:val="en-GB"/>
        </w:rPr>
        <w:t>tch Co.):</w:t>
      </w:r>
      <w:bookmarkEnd w:id="1"/>
    </w:p>
    <w:p w14:paraId="05FD42AB" w14:textId="7DB8E1E0" w:rsidR="00FF48C8" w:rsidRPr="000D4B79" w:rsidRDefault="00FF48C8" w:rsidP="00FF48C8">
      <w:pPr>
        <w:ind w:left="737"/>
        <w:rPr>
          <w:noProof/>
          <w:lang w:val="en-GB"/>
        </w:rPr>
      </w:pPr>
    </w:p>
    <w:p w14:paraId="11261897" w14:textId="1D1C6240" w:rsidR="00FF48C8" w:rsidRPr="000D4B79" w:rsidRDefault="00FF48C8" w:rsidP="00FF48C8">
      <w:pPr>
        <w:ind w:left="737"/>
        <w:rPr>
          <w:noProof/>
          <w:lang w:val="en-GB"/>
        </w:rPr>
      </w:pPr>
    </w:p>
    <w:p w14:paraId="3321F4E6" w14:textId="0BCD09BE" w:rsidR="00FF48C8" w:rsidRPr="000D4B79" w:rsidRDefault="00FF48C8" w:rsidP="00FF48C8">
      <w:pPr>
        <w:ind w:left="737"/>
        <w:rPr>
          <w:noProof/>
          <w:lang w:val="en-GB"/>
        </w:rPr>
      </w:pPr>
    </w:p>
    <w:p w14:paraId="41BD90C8" w14:textId="228331BB" w:rsidR="00FF48C8" w:rsidRPr="000D4B79" w:rsidRDefault="00FF48C8" w:rsidP="00FF48C8">
      <w:pPr>
        <w:ind w:left="737"/>
        <w:rPr>
          <w:noProof/>
          <w:lang w:val="en-GB"/>
        </w:rPr>
      </w:pPr>
    </w:p>
    <w:p w14:paraId="54A18396" w14:textId="410779CA" w:rsidR="00FF48C8" w:rsidRPr="000D4B79" w:rsidRDefault="00FF48C8" w:rsidP="00FF48C8">
      <w:pPr>
        <w:ind w:left="737"/>
        <w:rPr>
          <w:noProof/>
          <w:lang w:val="en-GB"/>
        </w:rPr>
      </w:pPr>
    </w:p>
    <w:p w14:paraId="2377E758" w14:textId="38ECB607" w:rsidR="00FF48C8" w:rsidRPr="000D4B79" w:rsidRDefault="00FF48C8" w:rsidP="00FF48C8">
      <w:pPr>
        <w:ind w:left="737"/>
        <w:rPr>
          <w:noProof/>
          <w:lang w:val="en-GB"/>
        </w:rPr>
      </w:pPr>
    </w:p>
    <w:p w14:paraId="3795BCEB" w14:textId="31EB7231" w:rsidR="007F4886" w:rsidRPr="000D4B79" w:rsidRDefault="00DF5BF2" w:rsidP="007F4886">
      <w:pPr>
        <w:ind w:left="737"/>
        <w:rPr>
          <w:noProof/>
          <w:lang w:val="en-GB"/>
        </w:rPr>
      </w:pPr>
      <w:r w:rsidRPr="000D4B79">
        <w:rPr>
          <w:noProof/>
          <w:lang w:val="en-GB"/>
        </w:rPr>
        <w:t xml:space="preserve">Currently we are </w:t>
      </w:r>
      <w:r w:rsidR="007106E4" w:rsidRPr="000D4B79">
        <w:rPr>
          <w:noProof/>
          <w:lang w:val="en-GB"/>
        </w:rPr>
        <w:t xml:space="preserve">at the complete bottom of ‘Matrix and Pointers’, marked blue on the RAM </w:t>
      </w:r>
      <w:r w:rsidR="00105398" w:rsidRPr="000D4B79">
        <w:rPr>
          <w:noProof/>
          <w:lang w:val="en-GB"/>
        </w:rPr>
        <w:t>Map.</w:t>
      </w:r>
      <w:r w:rsidR="00EE216D" w:rsidRPr="000D4B79">
        <w:rPr>
          <w:noProof/>
          <w:lang w:val="en-GB"/>
        </w:rPr>
        <w:t xml:space="preserve"> The static value 516 that we want to get to is located in Static Matrix/Chunk data, marked red.</w:t>
      </w:r>
      <w:r w:rsidR="00041A77" w:rsidRPr="000D4B79">
        <w:rPr>
          <w:noProof/>
          <w:lang w:val="en-GB"/>
        </w:rPr>
        <w:t xml:space="preserve"> That means we’ll have to pass through the Matrix layout, which should be quite recognisable</w:t>
      </w:r>
      <w:r w:rsidR="00EE05D4" w:rsidRPr="000D4B79">
        <w:rPr>
          <w:noProof/>
          <w:lang w:val="en-GB"/>
        </w:rPr>
        <w:t xml:space="preserve">, as it is shaped </w:t>
      </w:r>
      <w:r w:rsidR="003707E0" w:rsidRPr="000D4B79">
        <w:rPr>
          <w:noProof/>
          <w:lang w:val="en-GB"/>
        </w:rPr>
        <w:t xml:space="preserve">like </w:t>
      </w:r>
      <w:r w:rsidR="00EE05D4" w:rsidRPr="000D4B79">
        <w:rPr>
          <w:noProof/>
          <w:lang w:val="en-GB"/>
        </w:rPr>
        <w:t xml:space="preserve">Sinnoh (since it </w:t>
      </w:r>
      <w:r w:rsidR="003707E0" w:rsidRPr="000D4B79">
        <w:rPr>
          <w:noProof/>
          <w:lang w:val="en-GB"/>
        </w:rPr>
        <w:t>actually is</w:t>
      </w:r>
      <w:r w:rsidR="00EE05D4" w:rsidRPr="000D4B79">
        <w:rPr>
          <w:noProof/>
          <w:lang w:val="en-GB"/>
        </w:rPr>
        <w:t xml:space="preserve"> Sinnoh).</w:t>
      </w:r>
      <w:r w:rsidR="00925B8D" w:rsidRPr="000D4B79">
        <w:rPr>
          <w:noProof/>
          <w:lang w:val="en-GB"/>
        </w:rPr>
        <w:t xml:space="preserve"> If you press the </w:t>
      </w:r>
      <w:r w:rsidR="00F07AC5" w:rsidRPr="000D4B79">
        <w:rPr>
          <w:noProof/>
          <w:lang w:val="en-GB"/>
        </w:rPr>
        <w:t xml:space="preserve">‘CENTER’ button followed by the </w:t>
      </w:r>
      <w:r w:rsidR="00925B8D" w:rsidRPr="000D4B79">
        <w:rPr>
          <w:noProof/>
          <w:lang w:val="en-GB"/>
        </w:rPr>
        <w:t>arrow keys at the top left</w:t>
      </w:r>
      <w:r w:rsidR="00C82A6C" w:rsidRPr="000D4B79">
        <w:rPr>
          <w:noProof/>
          <w:lang w:val="en-GB"/>
        </w:rPr>
        <w:t xml:space="preserve"> of the screen you can see what data is present in RAM. </w:t>
      </w:r>
      <w:r w:rsidR="00F07AC5" w:rsidRPr="000D4B79">
        <w:rPr>
          <w:noProof/>
          <w:lang w:val="en-GB"/>
        </w:rPr>
        <w:t>Left press will move you once, right click will move fast through RAM.</w:t>
      </w:r>
      <w:r w:rsidR="00FE75EE" w:rsidRPr="000D4B79">
        <w:rPr>
          <w:noProof/>
          <w:lang w:val="en-GB"/>
        </w:rPr>
        <w:t xml:space="preserve"> Play around a bi</w:t>
      </w:r>
      <w:r w:rsidR="00E0007A" w:rsidRPr="000D4B79">
        <w:rPr>
          <w:noProof/>
          <w:lang w:val="en-GB"/>
        </w:rPr>
        <w:t>t</w:t>
      </w:r>
      <w:r w:rsidR="00FE75EE" w:rsidRPr="000D4B79">
        <w:rPr>
          <w:noProof/>
          <w:lang w:val="en-GB"/>
        </w:rPr>
        <w:t>, pressing Manual will reset it to your current position. Under your current position you should see Sinnoh’s Matrix.</w:t>
      </w:r>
    </w:p>
    <w:p w14:paraId="60E1254E" w14:textId="4E3DFEC3" w:rsidR="007F4886" w:rsidRPr="000D4B79" w:rsidRDefault="00774A48" w:rsidP="003C3F8E">
      <w:pPr>
        <w:ind w:left="737"/>
        <w:rPr>
          <w:noProof/>
          <w:lang w:val="en-GB"/>
        </w:rPr>
      </w:pPr>
      <w:r w:rsidRPr="000D4B79">
        <w:rPr>
          <w:noProof/>
          <w:lang w:val="en-GB"/>
        </w:rPr>
        <mc:AlternateContent>
          <mc:Choice Requires="wps">
            <w:drawing>
              <wp:anchor distT="0" distB="0" distL="114300" distR="114300" simplePos="0" relativeHeight="251676672" behindDoc="0" locked="0" layoutInCell="1" allowOverlap="1" wp14:anchorId="297C338A" wp14:editId="6E679035">
                <wp:simplePos x="0" y="0"/>
                <wp:positionH relativeFrom="column">
                  <wp:posOffset>406400</wp:posOffset>
                </wp:positionH>
                <wp:positionV relativeFrom="paragraph">
                  <wp:posOffset>6350</wp:posOffset>
                </wp:positionV>
                <wp:extent cx="3268133" cy="1871133"/>
                <wp:effectExtent l="0" t="0" r="27940" b="15240"/>
                <wp:wrapNone/>
                <wp:docPr id="16" name="Tekstvak 6"/>
                <wp:cNvGraphicFramePr/>
                <a:graphic xmlns:a="http://schemas.openxmlformats.org/drawingml/2006/main">
                  <a:graphicData uri="http://schemas.microsoft.com/office/word/2010/wordprocessingShape">
                    <wps:wsp>
                      <wps:cNvSpPr txBox="1"/>
                      <wps:spPr>
                        <a:xfrm>
                          <a:off x="0" y="0"/>
                          <a:ext cx="3268133" cy="1871133"/>
                        </a:xfrm>
                        <a:prstGeom prst="rect">
                          <a:avLst/>
                        </a:prstGeom>
                        <a:solidFill>
                          <a:schemeClr val="lt1"/>
                        </a:solidFill>
                        <a:ln w="6350">
                          <a:solidFill>
                            <a:schemeClr val="bg1">
                              <a:lumMod val="75000"/>
                            </a:schemeClr>
                          </a:solidFill>
                        </a:ln>
                      </wps:spPr>
                      <wps:txbx>
                        <w:txbxContent>
                          <w:p w14:paraId="778D1ABA" w14:textId="785B226F" w:rsidR="00B91DDB" w:rsidRDefault="00B91DDB" w:rsidP="00774A48">
                            <w:pPr>
                              <w:rPr>
                                <w:noProof/>
                                <w:lang w:val="en-US"/>
                              </w:rPr>
                            </w:pPr>
                            <w:r>
                              <w:rPr>
                                <w:noProof/>
                                <w:lang w:val="en-US"/>
                              </w:rPr>
                              <w:t xml:space="preserve">If you press right till it stops you from going further and then go down, at some point you’ll see 2 yellow cells containing the values 516, our goal. Entering the Map from above would briefly push us into Jubilife City, loading the mapheader. This would then crash us during the warp. Instead, we will aim to enter the Map from the left. </w:t>
                            </w:r>
                          </w:p>
                          <w:p w14:paraId="250FC872" w14:textId="7B475BCF" w:rsidR="00B91DDB" w:rsidRPr="00705A95" w:rsidRDefault="00B91DDB" w:rsidP="00774A48">
                            <w:pPr>
                              <w:rPr>
                                <w:lang w:val="en-GB"/>
                              </w:rPr>
                            </w:pP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338A" id="_x0000_s1030" type="#_x0000_t202" style="position:absolute;left:0;text-align:left;margin-left:32pt;margin-top:.5pt;width:257.35pt;height:14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" fillcolor="white [3201]" strokecolor="#bfbfbf [2412]" strokeweight=".5pt">
                <v:textbox>
                  <w:txbxContent>
                    <w:p w14:paraId="778D1ABA" w14:textId="785B226F" w:rsidR="00B91DDB" w:rsidRDefault="00B91DDB" w:rsidP="00774A48">
                      <w:pPr>
                        <w:rPr>
                          <w:noProof/>
                          <w:lang w:val="en-US"/>
                        </w:rPr>
                      </w:pPr>
                      <w:r>
                        <w:rPr>
                          <w:noProof/>
                          <w:lang w:val="en-US"/>
                        </w:rPr>
                        <w:t xml:space="preserve">If you press right till it stops you from going further and then go down, at some point you’ll see 2 yellow cells containing the values 516, our goal. Entering the Map from above would briefly push us into Jubilife City, loading the mapheader. This would then crash us during the warp. Instead, we will aim to enter the Map from the left. </w:t>
                      </w:r>
                    </w:p>
                    <w:p w14:paraId="250FC872" w14:textId="7B475BCF" w:rsidR="00B91DDB" w:rsidRPr="00705A95" w:rsidRDefault="00B91DDB" w:rsidP="00774A48">
                      <w:pPr>
                        <w:rPr>
                          <w:lang w:val="en-GB"/>
                        </w:rPr>
                      </w:pPr>
                      <w:r>
                        <w:rPr>
                          <w:noProof/>
                          <w:lang w:val="en-US"/>
                        </w:rPr>
                        <w:br/>
                      </w:r>
                    </w:p>
                  </w:txbxContent>
                </v:textbox>
              </v:shape>
            </w:pict>
          </mc:Fallback>
        </mc:AlternateContent>
      </w:r>
      <w:r w:rsidRPr="000D4B79">
        <w:rPr>
          <w:noProof/>
          <w:lang w:val="en-GB"/>
        </w:rPr>
        <w:drawing>
          <wp:anchor distT="0" distB="0" distL="114300" distR="114300" simplePos="0" relativeHeight="251674624" behindDoc="1" locked="0" layoutInCell="1" allowOverlap="1" wp14:anchorId="129BED98" wp14:editId="345AEB6B">
            <wp:simplePos x="0" y="0"/>
            <wp:positionH relativeFrom="margin">
              <wp:align>right</wp:align>
            </wp:positionH>
            <wp:positionV relativeFrom="paragraph">
              <wp:posOffset>7620</wp:posOffset>
            </wp:positionV>
            <wp:extent cx="2496820" cy="1879600"/>
            <wp:effectExtent l="0" t="0" r="0" b="6350"/>
            <wp:wrapTight wrapText="bothSides">
              <wp:wrapPolygon edited="0">
                <wp:start x="0" y="0"/>
                <wp:lineTo x="0" y="21454"/>
                <wp:lineTo x="21424" y="21454"/>
                <wp:lineTo x="214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6820" cy="1879600"/>
                    </a:xfrm>
                    <a:prstGeom prst="rect">
                      <a:avLst/>
                    </a:prstGeom>
                  </pic:spPr>
                </pic:pic>
              </a:graphicData>
            </a:graphic>
            <wp14:sizeRelH relativeFrom="margin">
              <wp14:pctWidth>0</wp14:pctWidth>
            </wp14:sizeRelH>
            <wp14:sizeRelV relativeFrom="margin">
              <wp14:pctHeight>0</wp14:pctHeight>
            </wp14:sizeRelV>
          </wp:anchor>
        </w:drawing>
      </w:r>
      <w:r w:rsidR="00C47367" w:rsidRPr="000D4B79">
        <w:rPr>
          <w:noProof/>
          <w:lang w:val="en-GB"/>
        </w:rPr>
        <w:tab/>
      </w:r>
    </w:p>
    <w:p w14:paraId="5262BE3B" w14:textId="517DADBF" w:rsidR="003C3F8E" w:rsidRPr="000D4B79" w:rsidRDefault="003C3F8E" w:rsidP="003C3F8E">
      <w:pPr>
        <w:ind w:left="737"/>
        <w:rPr>
          <w:noProof/>
          <w:lang w:val="en-GB"/>
        </w:rPr>
      </w:pPr>
    </w:p>
    <w:p w14:paraId="054D649A" w14:textId="26C8895C" w:rsidR="003C3F8E" w:rsidRPr="000D4B79" w:rsidRDefault="003C3F8E" w:rsidP="003C3F8E">
      <w:pPr>
        <w:ind w:left="737"/>
        <w:rPr>
          <w:noProof/>
          <w:lang w:val="en-GB"/>
        </w:rPr>
      </w:pPr>
    </w:p>
    <w:p w14:paraId="2E4C5AC5" w14:textId="5B467432" w:rsidR="003C3F8E" w:rsidRPr="000D4B79" w:rsidRDefault="003C3F8E" w:rsidP="003C3F8E">
      <w:pPr>
        <w:ind w:left="737"/>
        <w:rPr>
          <w:noProof/>
          <w:lang w:val="en-GB"/>
        </w:rPr>
      </w:pPr>
    </w:p>
    <w:p w14:paraId="2210D3AE" w14:textId="42879DF3" w:rsidR="003C3F8E" w:rsidRPr="000D4B79" w:rsidRDefault="003C3F8E" w:rsidP="003C3F8E">
      <w:pPr>
        <w:ind w:left="737"/>
        <w:rPr>
          <w:noProof/>
          <w:lang w:val="en-GB"/>
        </w:rPr>
      </w:pPr>
    </w:p>
    <w:p w14:paraId="5397B3D9" w14:textId="2D990824" w:rsidR="003C3F8E" w:rsidRPr="000D4B79" w:rsidRDefault="003C3F8E" w:rsidP="003C3F8E">
      <w:pPr>
        <w:ind w:left="737"/>
        <w:rPr>
          <w:noProof/>
          <w:lang w:val="en-GB"/>
        </w:rPr>
      </w:pPr>
    </w:p>
    <w:p w14:paraId="6556C377" w14:textId="3F27AFBA" w:rsidR="003C3F8E" w:rsidRPr="000D4B79" w:rsidRDefault="003C3F8E" w:rsidP="003C3F8E">
      <w:pPr>
        <w:ind w:left="737"/>
        <w:rPr>
          <w:noProof/>
          <w:lang w:val="en-GB"/>
        </w:rPr>
      </w:pPr>
    </w:p>
    <w:p w14:paraId="4786C69C" w14:textId="2D619A7D" w:rsidR="00010F4F" w:rsidRPr="000D4B79" w:rsidRDefault="003C3F8E" w:rsidP="00010F4F">
      <w:pPr>
        <w:ind w:left="737"/>
        <w:rPr>
          <w:noProof/>
          <w:lang w:val="en-GB"/>
        </w:rPr>
      </w:pPr>
      <w:r w:rsidRPr="000D4B79">
        <w:rPr>
          <w:noProof/>
          <w:lang w:val="en-GB"/>
        </w:rPr>
        <w:t>So, we want to get to the row of data left of the 516.</w:t>
      </w:r>
      <w:r w:rsidR="00777236" w:rsidRPr="000D4B79">
        <w:rPr>
          <w:noProof/>
          <w:lang w:val="en-GB"/>
        </w:rPr>
        <w:t xml:space="preserve"> </w:t>
      </w:r>
      <w:r w:rsidR="00EF2A97" w:rsidRPr="000D4B79">
        <w:rPr>
          <w:noProof/>
          <w:lang w:val="en-GB"/>
        </w:rPr>
        <w:t>Create a</w:t>
      </w:r>
      <w:r w:rsidR="00777236" w:rsidRPr="000D4B79">
        <w:rPr>
          <w:noProof/>
          <w:lang w:val="en-GB"/>
        </w:rPr>
        <w:t xml:space="preserve"> savestate</w:t>
      </w:r>
      <w:r w:rsidR="00383654" w:rsidRPr="000D4B79">
        <w:rPr>
          <w:noProof/>
          <w:lang w:val="en-GB"/>
        </w:rPr>
        <w:t>. Now, use the</w:t>
      </w:r>
      <w:r w:rsidR="00653714" w:rsidRPr="000D4B79">
        <w:rPr>
          <w:noProof/>
          <w:lang w:val="en-GB"/>
        </w:rPr>
        <w:t xml:space="preserve"> shift+directional keys to teleport</w:t>
      </w:r>
      <w:r w:rsidR="00CC41A4" w:rsidRPr="000D4B79">
        <w:rPr>
          <w:noProof/>
          <w:lang w:val="en-GB"/>
        </w:rPr>
        <w:t xml:space="preserve"> an amount of steps. The steps can be chang</w:t>
      </w:r>
      <w:r w:rsidR="00383654" w:rsidRPr="000D4B79">
        <w:rPr>
          <w:noProof/>
          <w:lang w:val="en-GB"/>
        </w:rPr>
        <w:t>ed</w:t>
      </w:r>
      <w:r w:rsidR="00CC41A4" w:rsidRPr="000D4B79">
        <w:rPr>
          <w:noProof/>
          <w:lang w:val="en-GB"/>
        </w:rPr>
        <w:t xml:space="preserve"> by pressing J. </w:t>
      </w:r>
      <w:r w:rsidR="00383654" w:rsidRPr="000D4B79">
        <w:rPr>
          <w:noProof/>
          <w:lang w:val="en-GB"/>
        </w:rPr>
        <w:t>P</w:t>
      </w:r>
      <w:r w:rsidR="0063692E" w:rsidRPr="000D4B79">
        <w:rPr>
          <w:noProof/>
          <w:lang w:val="en-GB"/>
        </w:rPr>
        <w:t xml:space="preserve">ress W for walk through walls. </w:t>
      </w:r>
      <w:r w:rsidR="00CC41A4" w:rsidRPr="000D4B79">
        <w:rPr>
          <w:noProof/>
          <w:lang w:val="en-GB"/>
        </w:rPr>
        <w:t xml:space="preserve">Then you just teleport until you are left of 516, note down the </w:t>
      </w:r>
      <w:r w:rsidR="00614355" w:rsidRPr="000D4B79">
        <w:rPr>
          <w:noProof/>
          <w:lang w:val="en-GB"/>
        </w:rPr>
        <w:t>x</w:t>
      </w:r>
      <w:r w:rsidR="00CC41A4" w:rsidRPr="000D4B79">
        <w:rPr>
          <w:noProof/>
          <w:lang w:val="en-GB"/>
        </w:rPr>
        <w:t xml:space="preserve"> </w:t>
      </w:r>
      <w:r w:rsidR="00CA19C3" w:rsidRPr="000D4B79">
        <w:rPr>
          <w:noProof/>
          <w:lang w:val="en-GB"/>
        </w:rPr>
        <w:t>coordinate</w:t>
      </w:r>
      <w:r w:rsidR="00CC41A4" w:rsidRPr="000D4B79">
        <w:rPr>
          <w:noProof/>
          <w:lang w:val="en-GB"/>
        </w:rPr>
        <w:t xml:space="preserve">, </w:t>
      </w:r>
      <w:r w:rsidR="0063692E" w:rsidRPr="000D4B79">
        <w:rPr>
          <w:noProof/>
          <w:lang w:val="en-GB"/>
        </w:rPr>
        <w:t xml:space="preserve">which is from </w:t>
      </w:r>
      <w:r w:rsidR="007B2FE2">
        <w:rPr>
          <w:noProof/>
          <w:lang w:val="en-GB"/>
        </w:rPr>
        <w:t>x</w:t>
      </w:r>
      <w:r w:rsidR="00CA19C3" w:rsidRPr="000D4B79">
        <w:rPr>
          <w:noProof/>
          <w:lang w:val="en-GB"/>
        </w:rPr>
        <w:t xml:space="preserve"> =</w:t>
      </w:r>
      <w:r w:rsidR="0063692E" w:rsidRPr="000D4B79">
        <w:rPr>
          <w:noProof/>
          <w:lang w:val="en-GB"/>
        </w:rPr>
        <w:t xml:space="preserve"> 65281 to</w:t>
      </w:r>
      <w:r w:rsidR="00CA19C3" w:rsidRPr="000D4B79">
        <w:rPr>
          <w:noProof/>
          <w:lang w:val="en-GB"/>
        </w:rPr>
        <w:t xml:space="preserve"> </w:t>
      </w:r>
      <w:r w:rsidR="007B2FE2">
        <w:rPr>
          <w:noProof/>
          <w:lang w:val="en-GB"/>
        </w:rPr>
        <w:t>x</w:t>
      </w:r>
      <w:r w:rsidR="00CA19C3" w:rsidRPr="000D4B79">
        <w:rPr>
          <w:noProof/>
          <w:lang w:val="en-GB"/>
        </w:rPr>
        <w:t xml:space="preserve"> =</w:t>
      </w:r>
      <w:r w:rsidR="0076171A" w:rsidRPr="000D4B79">
        <w:rPr>
          <w:noProof/>
          <w:lang w:val="en-GB"/>
        </w:rPr>
        <w:t xml:space="preserve"> 65312, and then go back to the earlier savestate</w:t>
      </w:r>
      <w:r w:rsidR="00010F4F" w:rsidRPr="000D4B79">
        <w:rPr>
          <w:noProof/>
          <w:lang w:val="en-GB"/>
        </w:rPr>
        <w:t xml:space="preserve"> a</w:t>
      </w:r>
      <w:r w:rsidR="00A17604" w:rsidRPr="000D4B79">
        <w:rPr>
          <w:noProof/>
          <w:lang w:val="en-GB"/>
        </w:rPr>
        <w:t>nd disable walk through wa</w:t>
      </w:r>
      <w:r w:rsidR="00010F4F" w:rsidRPr="000D4B79">
        <w:rPr>
          <w:noProof/>
          <w:lang w:val="en-GB"/>
        </w:rPr>
        <w:t>lls.</w:t>
      </w:r>
    </w:p>
    <w:p w14:paraId="53BD03B7" w14:textId="3072A987" w:rsidR="00195EEB" w:rsidRPr="000D4B79" w:rsidRDefault="00010F4F" w:rsidP="00195EEB">
      <w:pPr>
        <w:ind w:left="737"/>
        <w:rPr>
          <w:noProof/>
          <w:lang w:val="en-GB"/>
        </w:rPr>
      </w:pPr>
      <w:r w:rsidRPr="000D4B79">
        <w:rPr>
          <w:noProof/>
          <w:lang w:val="en-GB"/>
        </w:rPr>
        <w:lastRenderedPageBreak/>
        <w:t xml:space="preserve">Now, all we need to do is get to the </w:t>
      </w:r>
      <w:r w:rsidR="007B2FE2">
        <w:rPr>
          <w:noProof/>
          <w:lang w:val="en-GB"/>
        </w:rPr>
        <w:t>x</w:t>
      </w:r>
      <w:r w:rsidRPr="000D4B79">
        <w:rPr>
          <w:noProof/>
          <w:lang w:val="en-GB"/>
        </w:rPr>
        <w:t xml:space="preserve"> noted down. As I stated in </w:t>
      </w:r>
      <w:hyperlink w:anchor="Basic_routing" w:history="1">
        <w:r w:rsidR="00A923D1" w:rsidRPr="000D4B79">
          <w:rPr>
            <w:rStyle w:val="Hyperlink"/>
            <w:noProof/>
            <w:lang w:val="en-GB"/>
          </w:rPr>
          <w:t>4.3 Basic Routing Techniques</w:t>
        </w:r>
      </w:hyperlink>
      <w:r w:rsidR="00195EEB" w:rsidRPr="000D4B79">
        <w:rPr>
          <w:noProof/>
          <w:lang w:val="en-GB"/>
        </w:rPr>
        <w:t xml:space="preserve">, the left and bottom side of the cell will be walkable. So we will simply move to the first tile of </w:t>
      </w:r>
      <w:r w:rsidR="00D07810" w:rsidRPr="000D4B79">
        <w:rPr>
          <w:noProof/>
          <w:lang w:val="en-GB"/>
        </w:rPr>
        <w:t xml:space="preserve">row we want, meaning we go </w:t>
      </w:r>
      <w:r w:rsidR="00B11FB3" w:rsidRPr="000D4B79">
        <w:rPr>
          <w:noProof/>
          <w:lang w:val="en-GB"/>
        </w:rPr>
        <w:t xml:space="preserve">to </w:t>
      </w:r>
      <w:r w:rsidR="007B2FE2">
        <w:rPr>
          <w:noProof/>
          <w:lang w:val="en-GB"/>
        </w:rPr>
        <w:t>x</w:t>
      </w:r>
      <w:r w:rsidR="00B11FB3" w:rsidRPr="000D4B79">
        <w:rPr>
          <w:noProof/>
          <w:lang w:val="en-GB"/>
        </w:rPr>
        <w:t xml:space="preserve"> </w:t>
      </w:r>
      <w:r w:rsidR="00CD3282" w:rsidRPr="000D4B79">
        <w:rPr>
          <w:noProof/>
          <w:lang w:val="en-GB"/>
        </w:rPr>
        <w:t xml:space="preserve">= </w:t>
      </w:r>
      <w:r w:rsidR="00B11FB3" w:rsidRPr="000D4B79">
        <w:rPr>
          <w:noProof/>
          <w:lang w:val="en-GB"/>
        </w:rPr>
        <w:t>65281, which is 161 E</w:t>
      </w:r>
      <w:r w:rsidR="00771238" w:rsidRPr="000D4B79">
        <w:rPr>
          <w:noProof/>
          <w:lang w:val="en-GB"/>
        </w:rPr>
        <w:t xml:space="preserve">, in the Underground Map. </w:t>
      </w:r>
      <w:r w:rsidR="00830BE9" w:rsidRPr="000D4B79">
        <w:rPr>
          <w:noProof/>
          <w:lang w:val="en-GB"/>
        </w:rPr>
        <w:t xml:space="preserve">I recommend making a savestate here. </w:t>
      </w:r>
      <w:r w:rsidR="00771238" w:rsidRPr="000D4B79">
        <w:rPr>
          <w:noProof/>
          <w:lang w:val="en-GB"/>
        </w:rPr>
        <w:t>After that we go down until we</w:t>
      </w:r>
      <w:r w:rsidR="009752DB" w:rsidRPr="000D4B79">
        <w:rPr>
          <w:noProof/>
          <w:lang w:val="en-GB"/>
        </w:rPr>
        <w:t>’</w:t>
      </w:r>
      <w:r w:rsidR="00771238" w:rsidRPr="000D4B79">
        <w:rPr>
          <w:noProof/>
          <w:lang w:val="en-GB"/>
        </w:rPr>
        <w:t xml:space="preserve">re at the bottom of the cell next to 516. </w:t>
      </w:r>
      <w:r w:rsidR="009752DB" w:rsidRPr="000D4B79">
        <w:rPr>
          <w:noProof/>
          <w:lang w:val="en-GB"/>
        </w:rPr>
        <w:t xml:space="preserve">We only need to go until </w:t>
      </w:r>
      <w:r w:rsidR="00A27443" w:rsidRPr="000D4B79">
        <w:rPr>
          <w:noProof/>
          <w:lang w:val="en-GB"/>
        </w:rPr>
        <w:t xml:space="preserve">we’re </w:t>
      </w:r>
      <w:r w:rsidR="009752DB" w:rsidRPr="000D4B79">
        <w:rPr>
          <w:noProof/>
          <w:lang w:val="en-GB"/>
        </w:rPr>
        <w:t xml:space="preserve">under the loadline, so press shift + L  to see those. </w:t>
      </w:r>
      <w:r w:rsidR="005537F5" w:rsidRPr="000D4B79">
        <w:rPr>
          <w:noProof/>
          <w:lang w:val="en-GB"/>
        </w:rPr>
        <w:t xml:space="preserve">This means we’ll go 1329 </w:t>
      </w:r>
      <w:r w:rsidR="003C6F8A" w:rsidRPr="000D4B79">
        <w:rPr>
          <w:noProof/>
          <w:lang w:val="en-GB"/>
        </w:rPr>
        <w:t>S</w:t>
      </w:r>
      <w:r w:rsidR="005537F5" w:rsidRPr="000D4B79">
        <w:rPr>
          <w:noProof/>
          <w:lang w:val="en-GB"/>
        </w:rPr>
        <w:t>.</w:t>
      </w:r>
      <w:r w:rsidR="00BB46E3" w:rsidRPr="000D4B79">
        <w:rPr>
          <w:noProof/>
          <w:lang w:val="en-GB"/>
        </w:rPr>
        <w:t xml:space="preserve"> Since We’re at </w:t>
      </w:r>
      <w:r w:rsidR="00EF75DB" w:rsidRPr="000D4B79">
        <w:rPr>
          <w:noProof/>
          <w:lang w:val="en-GB"/>
        </w:rPr>
        <w:t>most left side of our current cell</w:t>
      </w:r>
      <w:r w:rsidR="00BB46E3" w:rsidRPr="000D4B79">
        <w:rPr>
          <w:noProof/>
          <w:lang w:val="en-GB"/>
        </w:rPr>
        <w:t xml:space="preserve">, the next cell will be exactly 32 steps right of us, so we go 32 E to enter the cell containing 516. </w:t>
      </w:r>
      <w:r w:rsidR="008442E1" w:rsidRPr="000D4B79">
        <w:rPr>
          <w:noProof/>
          <w:lang w:val="en-GB"/>
        </w:rPr>
        <w:t>Since the elevator plays a cutscene, the last step won’t be counted on the stepcounter. When writing routes, it’s therefore usefull to say 31 E, 1 E</w:t>
      </w:r>
      <w:r w:rsidR="004E47C1" w:rsidRPr="000D4B79">
        <w:rPr>
          <w:noProof/>
          <w:lang w:val="en-GB"/>
        </w:rPr>
        <w:t xml:space="preserve"> (warp) or something similar</w:t>
      </w:r>
      <w:r w:rsidR="008442E1" w:rsidRPr="000D4B79">
        <w:rPr>
          <w:noProof/>
          <w:lang w:val="en-GB"/>
        </w:rPr>
        <w:t xml:space="preserve">. this avoids confusion. </w:t>
      </w:r>
    </w:p>
    <w:p w14:paraId="1A69EF6D" w14:textId="2CA2BC62" w:rsidR="000C1941" w:rsidRPr="000D4B79" w:rsidRDefault="0054652A" w:rsidP="00D10DE7">
      <w:pPr>
        <w:ind w:left="737"/>
        <w:rPr>
          <w:noProof/>
          <w:lang w:val="en-GB"/>
        </w:rPr>
      </w:pPr>
      <w:r w:rsidRPr="000D4B79">
        <w:rPr>
          <w:noProof/>
          <w:lang w:val="en-GB"/>
        </w:rPr>
        <mc:AlternateContent>
          <mc:Choice Requires="wps">
            <w:drawing>
              <wp:anchor distT="0" distB="0" distL="114300" distR="114300" simplePos="0" relativeHeight="251680768" behindDoc="0" locked="0" layoutInCell="1" allowOverlap="1" wp14:anchorId="484ED823" wp14:editId="1EFBCB40">
                <wp:simplePos x="0" y="0"/>
                <wp:positionH relativeFrom="margin">
                  <wp:align>right</wp:align>
                </wp:positionH>
                <wp:positionV relativeFrom="paragraph">
                  <wp:posOffset>239395</wp:posOffset>
                </wp:positionV>
                <wp:extent cx="4705985" cy="2197735"/>
                <wp:effectExtent l="0" t="0" r="18415" b="12065"/>
                <wp:wrapNone/>
                <wp:docPr id="17" name="Tekstvak 6"/>
                <wp:cNvGraphicFramePr/>
                <a:graphic xmlns:a="http://schemas.openxmlformats.org/drawingml/2006/main">
                  <a:graphicData uri="http://schemas.microsoft.com/office/word/2010/wordprocessingShape">
                    <wps:wsp>
                      <wps:cNvSpPr txBox="1"/>
                      <wps:spPr>
                        <a:xfrm>
                          <a:off x="0" y="0"/>
                          <a:ext cx="4705985" cy="2197735"/>
                        </a:xfrm>
                        <a:prstGeom prst="rect">
                          <a:avLst/>
                        </a:prstGeom>
                        <a:solidFill>
                          <a:schemeClr val="lt1"/>
                        </a:solidFill>
                        <a:ln w="6350">
                          <a:solidFill>
                            <a:schemeClr val="bg1">
                              <a:lumMod val="75000"/>
                            </a:schemeClr>
                          </a:solidFill>
                        </a:ln>
                      </wps:spPr>
                      <wps:txbx>
                        <w:txbxContent>
                          <w:p w14:paraId="20657327" w14:textId="77777777" w:rsidR="00B91DDB" w:rsidRDefault="00B91DDB" w:rsidP="0054652A">
                            <w:pPr>
                              <w:rPr>
                                <w:noProof/>
                                <w:lang w:val="en-US"/>
                              </w:rPr>
                            </w:pPr>
                            <w:r>
                              <w:rPr>
                                <w:noProof/>
                                <w:lang w:val="en-US"/>
                              </w:rPr>
                              <w:t>Being consistent in our notations and giving additional information on specific special events such as warping and cutscenes can help people use your routes. The end product should always be easy to consume.</w:t>
                            </w:r>
                          </w:p>
                          <w:p w14:paraId="726FF5F2" w14:textId="7AF6A8CC" w:rsidR="00B91DDB" w:rsidRPr="00254CB5" w:rsidRDefault="00B91DDB" w:rsidP="0054652A">
                            <w:pPr>
                              <w:rPr>
                                <w:lang w:val="en-GB"/>
                              </w:rPr>
                            </w:pPr>
                            <w:r>
                              <w:rPr>
                                <w:noProof/>
                                <w:lang w:val="en-US"/>
                              </w:rPr>
                              <w:t xml:space="preserve">This route used static data, which meant all we have to do is move towards this data. But only a small portion of Map IDs are available in this manor. The next step is manipulating values in RAM. Since Map IDs read RAM, manipulating RAM lets us write Map IDs. With the right tools, we can anywhere. </w:t>
                            </w:r>
                          </w:p>
                          <w:p w14:paraId="5988E0DE" w14:textId="0EB0AD75" w:rsidR="00B91DDB" w:rsidRPr="00705A95" w:rsidRDefault="00B91DDB" w:rsidP="0054652A">
                            <w:pPr>
                              <w:rPr>
                                <w:lang w:val="en-GB"/>
                              </w:rPr>
                            </w:pPr>
                            <w:r>
                              <w:rPr>
                                <w:noProof/>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ED823" id="_x0000_s1031" type="#_x0000_t202" style="position:absolute;left:0;text-align:left;margin-left:319.35pt;margin-top:18.85pt;width:370.55pt;height:173.0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" fillcolor="white [3201]" strokecolor="#bfbfbf [2412]" strokeweight=".5pt">
                <v:textbox>
                  <w:txbxContent>
                    <w:p w14:paraId="20657327" w14:textId="77777777" w:rsidR="00B91DDB" w:rsidRDefault="00B91DDB" w:rsidP="0054652A">
                      <w:pPr>
                        <w:rPr>
                          <w:noProof/>
                          <w:lang w:val="en-US"/>
                        </w:rPr>
                      </w:pPr>
                      <w:r>
                        <w:rPr>
                          <w:noProof/>
                          <w:lang w:val="en-US"/>
                        </w:rPr>
                        <w:t>Being consistent in our notations and giving additional information on specific special events such as warping and cutscenes can help people use your routes. The end product should always be easy to consume.</w:t>
                      </w:r>
                    </w:p>
                    <w:p w14:paraId="726FF5F2" w14:textId="7AF6A8CC" w:rsidR="00B91DDB" w:rsidRPr="00254CB5" w:rsidRDefault="00B91DDB" w:rsidP="0054652A">
                      <w:pPr>
                        <w:rPr>
                          <w:lang w:val="en-GB"/>
                        </w:rPr>
                      </w:pPr>
                      <w:r>
                        <w:rPr>
                          <w:noProof/>
                          <w:lang w:val="en-US"/>
                        </w:rPr>
                        <w:t xml:space="preserve">This route used static data, which meant all we have to do is move towards this data. But only a small portion of Map IDs are available in this manor. The next step is manipulating values in RAM. Since Map IDs read RAM, manipulating RAM lets us write Map IDs. With the right tools, we can anywhere. </w:t>
                      </w:r>
                    </w:p>
                    <w:p w14:paraId="5988E0DE" w14:textId="0EB0AD75" w:rsidR="00B91DDB" w:rsidRPr="00705A95" w:rsidRDefault="00B91DDB" w:rsidP="0054652A">
                      <w:pPr>
                        <w:rPr>
                          <w:lang w:val="en-GB"/>
                        </w:rPr>
                      </w:pPr>
                      <w:r>
                        <w:rPr>
                          <w:noProof/>
                          <w:lang w:val="en-US"/>
                        </w:rPr>
                        <w:br/>
                      </w:r>
                    </w:p>
                  </w:txbxContent>
                </v:textbox>
                <w10:wrap anchorx="margin"/>
              </v:shape>
            </w:pict>
          </mc:Fallback>
        </mc:AlternateContent>
      </w:r>
      <w:r w:rsidR="000C1941" w:rsidRPr="000D4B79">
        <w:rPr>
          <w:noProof/>
          <w:lang w:val="en-GB"/>
        </w:rPr>
        <mc:AlternateContent>
          <mc:Choice Requires="wps">
            <w:drawing>
              <wp:anchor distT="0" distB="0" distL="114300" distR="114300" simplePos="0" relativeHeight="251678720" behindDoc="0" locked="0" layoutInCell="1" allowOverlap="1" wp14:anchorId="77129824" wp14:editId="2AE061C2">
                <wp:simplePos x="0" y="0"/>
                <wp:positionH relativeFrom="column">
                  <wp:posOffset>461010</wp:posOffset>
                </wp:positionH>
                <wp:positionV relativeFrom="paragraph">
                  <wp:posOffset>238526</wp:posOffset>
                </wp:positionV>
                <wp:extent cx="930442" cy="2197768"/>
                <wp:effectExtent l="0" t="0" r="22225" b="12065"/>
                <wp:wrapNone/>
                <wp:docPr id="3" name="Tekstvak 4"/>
                <wp:cNvGraphicFramePr/>
                <a:graphic xmlns:a="http://schemas.openxmlformats.org/drawingml/2006/main">
                  <a:graphicData uri="http://schemas.microsoft.com/office/word/2010/wordprocessingShape">
                    <wps:wsp>
                      <wps:cNvSpPr txBox="1"/>
                      <wps:spPr>
                        <a:xfrm>
                          <a:off x="0" y="0"/>
                          <a:ext cx="930442" cy="2197768"/>
                        </a:xfrm>
                        <a:prstGeom prst="rect">
                          <a:avLst/>
                        </a:prstGeom>
                        <a:solidFill>
                          <a:schemeClr val="accent4">
                            <a:lumMod val="50000"/>
                          </a:schemeClr>
                        </a:solidFill>
                        <a:ln w="6350">
                          <a:solidFill>
                            <a:prstClr val="black"/>
                          </a:solidFill>
                        </a:ln>
                      </wps:spPr>
                      <wps:txbx>
                        <w:txbxContent>
                          <w:p w14:paraId="6974BDC6" w14:textId="4E811B45" w:rsidR="00B91DDB" w:rsidRPr="00293DD7" w:rsidRDefault="00B91DDB" w:rsidP="000C194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3EA13391" w14:textId="4A0016AF" w:rsidR="00B91DDB" w:rsidRDefault="00B91DDB" w:rsidP="000C194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00731D1B" w14:textId="5DBF3F23" w:rsidR="00B91DDB" w:rsidRDefault="00B91DDB" w:rsidP="000C1941">
                            <w:pPr>
                              <w:rPr>
                                <w:noProof/>
                                <w:color w:val="FFFFFF" w:themeColor="background1"/>
                                <w:lang w:val="en-US"/>
                              </w:rPr>
                            </w:pPr>
                            <w:r>
                              <w:rPr>
                                <w:noProof/>
                                <w:color w:val="FFFFFF" w:themeColor="background1"/>
                                <w:lang w:val="en-US"/>
                              </w:rPr>
                              <w:t>161 E</w:t>
                            </w:r>
                            <w:r>
                              <w:rPr>
                                <w:noProof/>
                                <w:color w:val="FFFFFF" w:themeColor="background1"/>
                                <w:lang w:val="en-US"/>
                              </w:rPr>
                              <w:br/>
                              <w:t>1329 S</w:t>
                            </w:r>
                            <w:r>
                              <w:rPr>
                                <w:noProof/>
                                <w:color w:val="FFFFFF" w:themeColor="background1"/>
                                <w:lang w:val="en-US"/>
                              </w:rPr>
                              <w:br/>
                              <w:t>31 E</w:t>
                            </w:r>
                            <w:r>
                              <w:rPr>
                                <w:noProof/>
                                <w:color w:val="FFFFFF" w:themeColor="background1"/>
                                <w:lang w:val="en-US"/>
                              </w:rPr>
                              <w:br/>
                              <w:t>1 E (Warp)</w:t>
                            </w:r>
                          </w:p>
                          <w:p w14:paraId="621B25C9" w14:textId="77777777" w:rsidR="00B91DDB" w:rsidRDefault="00B91DDB" w:rsidP="000C1941">
                            <w:pPr>
                              <w:rPr>
                                <w:noProof/>
                                <w:color w:val="FFFFFF" w:themeColor="background1"/>
                                <w:lang w:val="en-US"/>
                              </w:rPr>
                            </w:pPr>
                          </w:p>
                          <w:p w14:paraId="494404F6" w14:textId="77777777" w:rsidR="00B91DDB" w:rsidRPr="00FA45AA" w:rsidRDefault="00B91DDB" w:rsidP="000C1941">
                            <w:pPr>
                              <w:rPr>
                                <w:noProof/>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29824" id="_x0000_s1032" type="#_x0000_t202" style="position:absolute;left:0;text-align:left;margin-left:36.3pt;margin-top:18.8pt;width:73.25pt;height:17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" fillcolor="#005677 [1607]" strokeweight=".5pt">
                <v:textbox>
                  <w:txbxContent>
                    <w:p w14:paraId="6974BDC6" w14:textId="4E811B45" w:rsidR="00B91DDB" w:rsidRPr="00293DD7" w:rsidRDefault="00B91DDB" w:rsidP="000C194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15</w:t>
                      </w:r>
                      <w:r w:rsidRPr="00293DD7">
                        <w:rPr>
                          <w:noProof/>
                          <w:color w:val="FFFFFF" w:themeColor="background1"/>
                          <w:lang w:val="en-US"/>
                        </w:rPr>
                        <w:t xml:space="preserve"> W</w:t>
                      </w:r>
                    </w:p>
                    <w:p w14:paraId="3EA13391" w14:textId="4A0016AF" w:rsidR="00B91DDB" w:rsidRDefault="00B91DDB" w:rsidP="000C194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00731D1B" w14:textId="5DBF3F23" w:rsidR="00B91DDB" w:rsidRDefault="00B91DDB" w:rsidP="000C1941">
                      <w:pPr>
                        <w:rPr>
                          <w:noProof/>
                          <w:color w:val="FFFFFF" w:themeColor="background1"/>
                          <w:lang w:val="en-US"/>
                        </w:rPr>
                      </w:pPr>
                      <w:r>
                        <w:rPr>
                          <w:noProof/>
                          <w:color w:val="FFFFFF" w:themeColor="background1"/>
                          <w:lang w:val="en-US"/>
                        </w:rPr>
                        <w:t>161 E</w:t>
                      </w:r>
                      <w:r>
                        <w:rPr>
                          <w:noProof/>
                          <w:color w:val="FFFFFF" w:themeColor="background1"/>
                          <w:lang w:val="en-US"/>
                        </w:rPr>
                        <w:br/>
                        <w:t>1329 S</w:t>
                      </w:r>
                      <w:r>
                        <w:rPr>
                          <w:noProof/>
                          <w:color w:val="FFFFFF" w:themeColor="background1"/>
                          <w:lang w:val="en-US"/>
                        </w:rPr>
                        <w:br/>
                        <w:t>31 E</w:t>
                      </w:r>
                      <w:r>
                        <w:rPr>
                          <w:noProof/>
                          <w:color w:val="FFFFFF" w:themeColor="background1"/>
                          <w:lang w:val="en-US"/>
                        </w:rPr>
                        <w:br/>
                        <w:t>1 E (Warp)</w:t>
                      </w:r>
                    </w:p>
                    <w:p w14:paraId="621B25C9" w14:textId="77777777" w:rsidR="00B91DDB" w:rsidRDefault="00B91DDB" w:rsidP="000C1941">
                      <w:pPr>
                        <w:rPr>
                          <w:noProof/>
                          <w:color w:val="FFFFFF" w:themeColor="background1"/>
                          <w:lang w:val="en-US"/>
                        </w:rPr>
                      </w:pPr>
                    </w:p>
                    <w:p w14:paraId="494404F6" w14:textId="77777777" w:rsidR="00B91DDB" w:rsidRPr="00FA45AA" w:rsidRDefault="00B91DDB" w:rsidP="000C1941">
                      <w:pPr>
                        <w:rPr>
                          <w:noProof/>
                          <w:color w:val="FFFFFF" w:themeColor="background1"/>
                          <w:lang w:val="en-US"/>
                        </w:rPr>
                      </w:pPr>
                    </w:p>
                  </w:txbxContent>
                </v:textbox>
              </v:shape>
            </w:pict>
          </mc:Fallback>
        </mc:AlternateContent>
      </w:r>
      <w:r w:rsidR="00922B4A" w:rsidRPr="000D4B79">
        <w:rPr>
          <w:noProof/>
          <w:lang w:val="en-GB"/>
        </w:rPr>
        <w:t xml:space="preserve">Now our first basic route has been created. </w:t>
      </w:r>
      <w:r w:rsidR="000C1941" w:rsidRPr="000D4B79">
        <w:rPr>
          <w:noProof/>
          <w:lang w:val="en-GB"/>
        </w:rPr>
        <w:t xml:space="preserve">The final route </w:t>
      </w:r>
      <w:r w:rsidR="00C777F6" w:rsidRPr="000D4B79">
        <w:rPr>
          <w:noProof/>
          <w:lang w:val="en-GB"/>
        </w:rPr>
        <w:t>goes</w:t>
      </w:r>
      <w:r w:rsidR="000C1941" w:rsidRPr="000D4B79">
        <w:rPr>
          <w:noProof/>
          <w:lang w:val="en-GB"/>
        </w:rPr>
        <w:t xml:space="preserve"> as follows:</w:t>
      </w:r>
    </w:p>
    <w:p w14:paraId="167315A5" w14:textId="77777777" w:rsidR="00281332" w:rsidRPr="000D4B79" w:rsidRDefault="00281332" w:rsidP="00D10DE7">
      <w:pPr>
        <w:ind w:left="737"/>
        <w:rPr>
          <w:noProof/>
          <w:lang w:val="en-GB"/>
        </w:rPr>
      </w:pPr>
    </w:p>
    <w:p w14:paraId="0A15799C" w14:textId="45364000" w:rsidR="000C1941" w:rsidRPr="000D4B79" w:rsidRDefault="000C1941" w:rsidP="00D10DE7">
      <w:pPr>
        <w:ind w:left="737"/>
        <w:rPr>
          <w:noProof/>
          <w:lang w:val="en-GB"/>
        </w:rPr>
      </w:pPr>
    </w:p>
    <w:p w14:paraId="09D369A2" w14:textId="09766CD6" w:rsidR="000C1941" w:rsidRPr="000D4B79" w:rsidRDefault="000C1941" w:rsidP="00D10DE7">
      <w:pPr>
        <w:ind w:left="737"/>
        <w:rPr>
          <w:noProof/>
          <w:lang w:val="en-GB"/>
        </w:rPr>
      </w:pPr>
    </w:p>
    <w:p w14:paraId="4C366210" w14:textId="35567E7F" w:rsidR="000C1941" w:rsidRPr="000D4B79" w:rsidRDefault="000C1941" w:rsidP="00D10DE7">
      <w:pPr>
        <w:ind w:left="737"/>
        <w:rPr>
          <w:noProof/>
          <w:lang w:val="en-GB"/>
        </w:rPr>
      </w:pPr>
    </w:p>
    <w:p w14:paraId="518925A3" w14:textId="3429C9B8" w:rsidR="000C1941" w:rsidRPr="000D4B79" w:rsidRDefault="000C1941" w:rsidP="00D10DE7">
      <w:pPr>
        <w:ind w:left="737"/>
        <w:rPr>
          <w:noProof/>
          <w:lang w:val="en-GB"/>
        </w:rPr>
      </w:pPr>
    </w:p>
    <w:p w14:paraId="6031221C" w14:textId="3924AC4B" w:rsidR="000C1941" w:rsidRPr="000D4B79" w:rsidRDefault="000C1941" w:rsidP="00D10DE7">
      <w:pPr>
        <w:ind w:left="737"/>
        <w:rPr>
          <w:noProof/>
          <w:lang w:val="en-GB"/>
        </w:rPr>
      </w:pPr>
    </w:p>
    <w:p w14:paraId="254C54E4" w14:textId="7C6168F8" w:rsidR="000C1941" w:rsidRPr="000D4B79" w:rsidRDefault="000C1941" w:rsidP="00D10DE7">
      <w:pPr>
        <w:ind w:left="737"/>
        <w:rPr>
          <w:noProof/>
          <w:lang w:val="en-GB"/>
        </w:rPr>
      </w:pPr>
    </w:p>
    <w:p w14:paraId="4004F080" w14:textId="3BB57807" w:rsidR="000C1941" w:rsidRPr="000D4B79" w:rsidRDefault="000C1941" w:rsidP="00D10DE7">
      <w:pPr>
        <w:ind w:left="737"/>
        <w:rPr>
          <w:noProof/>
          <w:lang w:val="en-GB"/>
        </w:rPr>
      </w:pPr>
    </w:p>
    <w:p w14:paraId="232523A6" w14:textId="77777777" w:rsidR="007F4886" w:rsidRPr="000D4B79" w:rsidRDefault="007F4886" w:rsidP="002F6607">
      <w:pPr>
        <w:rPr>
          <w:noProof/>
          <w:color w:val="005677" w:themeColor="accent4" w:themeShade="80"/>
          <w:lang w:val="en-GB"/>
        </w:rPr>
      </w:pPr>
    </w:p>
    <w:p w14:paraId="65C146C7" w14:textId="71039E4D" w:rsidR="00A86101" w:rsidRPr="000D4B79" w:rsidRDefault="001657C2" w:rsidP="00A86101">
      <w:pPr>
        <w:pStyle w:val="ListParagraph"/>
        <w:numPr>
          <w:ilvl w:val="2"/>
          <w:numId w:val="48"/>
        </w:numPr>
        <w:rPr>
          <w:noProof/>
          <w:color w:val="005677" w:themeColor="accent4" w:themeShade="80"/>
          <w:lang w:val="en-GB"/>
        </w:rPr>
      </w:pPr>
      <w:r w:rsidRPr="000D4B79">
        <w:rPr>
          <w:noProof/>
          <w:color w:val="005677" w:themeColor="accent4" w:themeShade="80"/>
          <w:lang w:val="en-GB"/>
        </w:rPr>
        <w:t>Mapdata</w:t>
      </w:r>
      <w:r w:rsidR="00A86101" w:rsidRPr="000D4B79">
        <w:rPr>
          <w:noProof/>
          <w:color w:val="005677" w:themeColor="accent4" w:themeShade="80"/>
          <w:lang w:val="en-GB"/>
        </w:rPr>
        <w:t xml:space="preserve"> </w:t>
      </w:r>
    </w:p>
    <w:p w14:paraId="42C531CF" w14:textId="41C4E239" w:rsidR="00737EB8" w:rsidRPr="000D4B79" w:rsidRDefault="00737EB8" w:rsidP="00E90967">
      <w:pPr>
        <w:ind w:left="720"/>
        <w:rPr>
          <w:noProof/>
          <w:lang w:val="en-GB"/>
        </w:rPr>
      </w:pPr>
      <w:r w:rsidRPr="000D4B79">
        <w:rPr>
          <w:noProof/>
          <w:lang w:val="en-GB"/>
        </w:rPr>
        <w:t xml:space="preserve">Mapdata </w:t>
      </w:r>
      <w:r w:rsidR="00E90967" w:rsidRPr="000D4B79">
        <w:rPr>
          <w:noProof/>
          <w:lang w:val="en-GB"/>
        </w:rPr>
        <w:t>is a commonly used section of memory to manipulate. It is the closest section of memory in the void</w:t>
      </w:r>
      <w:r w:rsidR="005E2F1C" w:rsidRPr="000D4B79">
        <w:rPr>
          <w:noProof/>
          <w:lang w:val="en-GB"/>
        </w:rPr>
        <w:t xml:space="preserve"> that can be fully manipulated</w:t>
      </w:r>
      <w:r w:rsidR="00E90967" w:rsidRPr="000D4B79">
        <w:rPr>
          <w:noProof/>
          <w:lang w:val="en-GB"/>
        </w:rPr>
        <w:t>. In this section of memory</w:t>
      </w:r>
      <w:r w:rsidR="00D13136" w:rsidRPr="000D4B79">
        <w:rPr>
          <w:noProof/>
          <w:lang w:val="en-GB"/>
        </w:rPr>
        <w:t>,</w:t>
      </w:r>
      <w:r w:rsidR="00E90967" w:rsidRPr="000D4B79">
        <w:rPr>
          <w:noProof/>
          <w:lang w:val="en-GB"/>
        </w:rPr>
        <w:t xml:space="preserve"> the game loads NPCs,</w:t>
      </w:r>
      <w:r w:rsidR="00821DB7" w:rsidRPr="000D4B79">
        <w:rPr>
          <w:noProof/>
          <w:lang w:val="en-GB"/>
        </w:rPr>
        <w:t xml:space="preserve"> </w:t>
      </w:r>
      <w:r w:rsidR="0092695A" w:rsidRPr="000D4B79">
        <w:rPr>
          <w:noProof/>
          <w:lang w:val="en-GB"/>
        </w:rPr>
        <w:t>w</w:t>
      </w:r>
      <w:r w:rsidR="00E90967" w:rsidRPr="000D4B79">
        <w:rPr>
          <w:noProof/>
          <w:lang w:val="en-GB"/>
        </w:rPr>
        <w:t>arps,</w:t>
      </w:r>
      <w:r w:rsidR="00821DB7" w:rsidRPr="000D4B79">
        <w:rPr>
          <w:noProof/>
          <w:lang w:val="en-GB"/>
        </w:rPr>
        <w:t xml:space="preserve"> </w:t>
      </w:r>
      <w:r w:rsidR="0092695A" w:rsidRPr="000D4B79">
        <w:rPr>
          <w:noProof/>
          <w:lang w:val="en-GB"/>
        </w:rPr>
        <w:t>t</w:t>
      </w:r>
      <w:r w:rsidR="00E90967" w:rsidRPr="000D4B79">
        <w:rPr>
          <w:noProof/>
          <w:lang w:val="en-GB"/>
        </w:rPr>
        <w:t xml:space="preserve">riggers and their corresponding data when you enter a new </w:t>
      </w:r>
      <w:r w:rsidR="00AF67E6" w:rsidRPr="000D4B79">
        <w:rPr>
          <w:noProof/>
          <w:lang w:val="en-GB"/>
        </w:rPr>
        <w:t>Map ID</w:t>
      </w:r>
      <w:r w:rsidR="00E90967" w:rsidRPr="000D4B79">
        <w:rPr>
          <w:noProof/>
          <w:lang w:val="en-GB"/>
        </w:rPr>
        <w:t>.</w:t>
      </w:r>
      <w:r w:rsidR="009618E2" w:rsidRPr="000D4B79">
        <w:rPr>
          <w:noProof/>
          <w:lang w:val="en-GB"/>
        </w:rPr>
        <w:t xml:space="preserve"> </w:t>
      </w:r>
      <w:r w:rsidR="00E90967" w:rsidRPr="000D4B79">
        <w:rPr>
          <w:noProof/>
          <w:lang w:val="en-GB"/>
        </w:rPr>
        <w:t xml:space="preserve">Things such as </w:t>
      </w:r>
      <w:r w:rsidR="0092695A" w:rsidRPr="000D4B79">
        <w:rPr>
          <w:noProof/>
          <w:lang w:val="en-GB"/>
        </w:rPr>
        <w:t>s</w:t>
      </w:r>
      <w:r w:rsidR="00E90967" w:rsidRPr="000D4B79">
        <w:rPr>
          <w:noProof/>
          <w:lang w:val="en-GB"/>
        </w:rPr>
        <w:t>prite I</w:t>
      </w:r>
      <w:r w:rsidR="0092695A" w:rsidRPr="000D4B79">
        <w:rPr>
          <w:noProof/>
          <w:lang w:val="en-GB"/>
        </w:rPr>
        <w:t>D</w:t>
      </w:r>
      <w:r w:rsidR="00E90967" w:rsidRPr="000D4B79">
        <w:rPr>
          <w:noProof/>
          <w:lang w:val="en-GB"/>
        </w:rPr>
        <w:t>s, flags, events, x and y coordinates are all loaded here.</w:t>
      </w:r>
    </w:p>
    <w:p w14:paraId="2214B329" w14:textId="25CA4E3D" w:rsidR="00E90967" w:rsidRPr="000D4B79" w:rsidRDefault="00E90967" w:rsidP="00E90967">
      <w:pPr>
        <w:ind w:left="720"/>
        <w:rPr>
          <w:noProof/>
          <w:lang w:val="en-GB"/>
        </w:rPr>
      </w:pPr>
      <w:r w:rsidRPr="000D4B79">
        <w:rPr>
          <w:noProof/>
          <w:lang w:val="en-GB"/>
        </w:rPr>
        <w:t xml:space="preserve">This data does not get cleared when you </w:t>
      </w:r>
      <w:r w:rsidR="00454E02" w:rsidRPr="000D4B79">
        <w:rPr>
          <w:noProof/>
          <w:lang w:val="en-GB"/>
        </w:rPr>
        <w:t xml:space="preserve">enter a new </w:t>
      </w:r>
      <w:r w:rsidR="00AF67E6" w:rsidRPr="000D4B79">
        <w:rPr>
          <w:noProof/>
          <w:lang w:val="en-GB"/>
        </w:rPr>
        <w:t>Map ID</w:t>
      </w:r>
      <w:r w:rsidRPr="000D4B79">
        <w:rPr>
          <w:noProof/>
          <w:lang w:val="en-GB"/>
        </w:rPr>
        <w:t>,</w:t>
      </w:r>
      <w:r w:rsidR="00C30AE3">
        <w:rPr>
          <w:noProof/>
          <w:lang w:val="en-GB"/>
        </w:rPr>
        <w:t xml:space="preserve"> the new data just gets written over the old one</w:t>
      </w:r>
      <w:r w:rsidRPr="000D4B79">
        <w:rPr>
          <w:noProof/>
          <w:lang w:val="en-GB"/>
        </w:rPr>
        <w:t>.</w:t>
      </w:r>
      <w:r w:rsidR="005E2CD6">
        <w:rPr>
          <w:noProof/>
          <w:lang w:val="en-GB"/>
        </w:rPr>
        <w:t xml:space="preserve"> Since the amount of data can differ, it may therefore leave leftover data from previously loaded Map ID’s.</w:t>
      </w:r>
      <w:r w:rsidRPr="000D4B79">
        <w:rPr>
          <w:noProof/>
          <w:lang w:val="en-GB"/>
        </w:rPr>
        <w:t xml:space="preserve"> Remember, the Void is RAM, so you can read this data as </w:t>
      </w:r>
      <w:r w:rsidR="00D85730" w:rsidRPr="000D4B79">
        <w:rPr>
          <w:noProof/>
          <w:lang w:val="en-GB"/>
        </w:rPr>
        <w:t>Map IDs</w:t>
      </w:r>
      <w:r w:rsidRPr="000D4B79">
        <w:rPr>
          <w:noProof/>
          <w:lang w:val="en-GB"/>
        </w:rPr>
        <w:t xml:space="preserve">. And by doing that, you will load even more NPC’s and Warps. </w:t>
      </w:r>
      <w:r w:rsidR="00454E02" w:rsidRPr="000D4B79">
        <w:rPr>
          <w:noProof/>
          <w:lang w:val="en-GB"/>
        </w:rPr>
        <w:t>This results in a chain of writing data</w:t>
      </w:r>
      <w:r w:rsidR="00D13136" w:rsidRPr="000D4B79">
        <w:rPr>
          <w:noProof/>
          <w:lang w:val="en-GB"/>
        </w:rPr>
        <w:t xml:space="preserve"> followed by</w:t>
      </w:r>
      <w:r w:rsidR="00454E02" w:rsidRPr="000D4B79">
        <w:rPr>
          <w:noProof/>
          <w:lang w:val="en-GB"/>
        </w:rPr>
        <w:t xml:space="preserve"> interpreting this data back as </w:t>
      </w:r>
      <w:r w:rsidR="00D85730" w:rsidRPr="000D4B79">
        <w:rPr>
          <w:noProof/>
          <w:lang w:val="en-GB"/>
        </w:rPr>
        <w:t>Map IDs</w:t>
      </w:r>
      <w:r w:rsidR="00454E02" w:rsidRPr="000D4B79">
        <w:rPr>
          <w:noProof/>
          <w:lang w:val="en-GB"/>
        </w:rPr>
        <w:t xml:space="preserve">. </w:t>
      </w:r>
    </w:p>
    <w:p w14:paraId="3950630F" w14:textId="5BF50280" w:rsidR="00EC04B3" w:rsidRPr="000D4B79" w:rsidRDefault="00EC04B3" w:rsidP="00E90967">
      <w:pPr>
        <w:ind w:left="720"/>
        <w:rPr>
          <w:noProof/>
          <w:lang w:val="en-GB"/>
        </w:rPr>
      </w:pPr>
    </w:p>
    <w:p w14:paraId="616DD059" w14:textId="77777777" w:rsidR="00EC04B3" w:rsidRPr="000D4B79" w:rsidRDefault="00EC04B3" w:rsidP="00E90967">
      <w:pPr>
        <w:ind w:left="720"/>
        <w:rPr>
          <w:noProof/>
          <w:lang w:val="en-GB"/>
        </w:rPr>
      </w:pPr>
    </w:p>
    <w:p w14:paraId="0F29E106" w14:textId="56B69389" w:rsidR="00293DD7" w:rsidRPr="000D4B79" w:rsidRDefault="00293DD7" w:rsidP="00293DD7">
      <w:pPr>
        <w:ind w:left="720"/>
        <w:rPr>
          <w:noProof/>
          <w:lang w:val="en-GB"/>
        </w:rPr>
      </w:pPr>
      <w:r w:rsidRPr="000D4B79">
        <w:rPr>
          <w:noProof/>
          <w:lang w:val="en-GB"/>
        </w:rPr>
        <w:lastRenderedPageBreak/>
        <mc:AlternateContent>
          <mc:Choice Requires="wps">
            <w:drawing>
              <wp:anchor distT="0" distB="0" distL="114300" distR="114300" simplePos="0" relativeHeight="251664384" behindDoc="0" locked="0" layoutInCell="1" allowOverlap="1" wp14:anchorId="7D2D8147" wp14:editId="55386777">
                <wp:simplePos x="0" y="0"/>
                <wp:positionH relativeFrom="column">
                  <wp:posOffset>1444752</wp:posOffset>
                </wp:positionH>
                <wp:positionV relativeFrom="paragraph">
                  <wp:posOffset>476885</wp:posOffset>
                </wp:positionV>
                <wp:extent cx="4754880" cy="2185035"/>
                <wp:effectExtent l="0" t="0" r="26670" b="24765"/>
                <wp:wrapNone/>
                <wp:docPr id="6" name="Tekstvak 6"/>
                <wp:cNvGraphicFramePr/>
                <a:graphic xmlns:a="http://schemas.openxmlformats.org/drawingml/2006/main">
                  <a:graphicData uri="http://schemas.microsoft.com/office/word/2010/wordprocessingShape">
                    <wps:wsp>
                      <wps:cNvSpPr txBox="1"/>
                      <wps:spPr>
                        <a:xfrm>
                          <a:off x="0" y="0"/>
                          <a:ext cx="4754880" cy="2185035"/>
                        </a:xfrm>
                        <a:prstGeom prst="rect">
                          <a:avLst/>
                        </a:prstGeom>
                        <a:solidFill>
                          <a:schemeClr val="lt1"/>
                        </a:solidFill>
                        <a:ln w="6350">
                          <a:solidFill>
                            <a:schemeClr val="bg1">
                              <a:lumMod val="75000"/>
                            </a:schemeClr>
                          </a:solidFill>
                        </a:ln>
                      </wps:spPr>
                      <wps:txbx>
                        <w:txbxContent>
                          <w:p w14:paraId="305CB4EB" w14:textId="53AF7990" w:rsidR="00B91DDB" w:rsidRDefault="00B91DDB">
                            <w:pPr>
                              <w:rPr>
                                <w:noProof/>
                                <w:lang w:val="en-US"/>
                              </w:rPr>
                            </w:pPr>
                            <w:r>
                              <w:rPr>
                                <w:noProof/>
                                <w:lang w:val="en-US"/>
                              </w:rPr>
                              <w:t xml:space="preserve">You might notice that while going 2097 S, you go through what looks like Sinnoh. Well, that is because you are 30 cells left of where Sinnoh is. If you remember from earlier, moving 1 cell down is the same as going 30 cells right. This also means that if you go 30 cells left, you are at the same place in RAM as if you just went 1 cell up. So you are simply reading from the section of RAM that is used for Sinnoh. </w:t>
                            </w:r>
                          </w:p>
                          <w:p w14:paraId="6F95665F" w14:textId="2D997976" w:rsidR="00B91DDB" w:rsidRPr="009E0808" w:rsidRDefault="00B91DDB">
                            <w:pPr>
                              <w:rPr>
                                <w:lang w:val="en-GB"/>
                              </w:rPr>
                            </w:pPr>
                            <w:r>
                              <w:rPr>
                                <w:noProof/>
                                <w:lang w:val="en-US"/>
                              </w:rPr>
                              <w:t xml:space="preserve">Under that, you go through a different Sinnoh, but this time it’s the chunkdata of Sinnoh. After that we reach Mapdata.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8147" id="_x0000_s1033" type="#_x0000_t202" style="position:absolute;left:0;text-align:left;margin-left:113.75pt;margin-top:37.55pt;width:374.4pt;height:172.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" fillcolor="white [3201]" strokecolor="#bfbfbf [2412]" strokeweight=".5pt">
                <v:textbox>
                  <w:txbxContent>
                    <w:p w14:paraId="305CB4EB" w14:textId="53AF7990" w:rsidR="00B91DDB" w:rsidRDefault="00B91DDB">
                      <w:pPr>
                        <w:rPr>
                          <w:noProof/>
                          <w:lang w:val="en-US"/>
                        </w:rPr>
                      </w:pPr>
                      <w:r>
                        <w:rPr>
                          <w:noProof/>
                          <w:lang w:val="en-US"/>
                        </w:rPr>
                        <w:t xml:space="preserve">You might notice that while going 2097 S, you go through what looks like Sinnoh. Well, that is because you are 30 cells left of where Sinnoh is. If you remember from earlier, moving 1 cell down is the same as going 30 cells right. This also means that if you go 30 cells left, you are at the same place in RAM as if you just went 1 cell up. So you are simply reading from the section of RAM that is used for Sinnoh. </w:t>
                      </w:r>
                    </w:p>
                    <w:p w14:paraId="6F95665F" w14:textId="2D997976" w:rsidR="00B91DDB" w:rsidRPr="009E0808" w:rsidRDefault="00B91DDB">
                      <w:pPr>
                        <w:rPr>
                          <w:lang w:val="en-GB"/>
                        </w:rPr>
                      </w:pPr>
                      <w:r>
                        <w:rPr>
                          <w:noProof/>
                          <w:lang w:val="en-US"/>
                        </w:rPr>
                        <w:t xml:space="preserve">Under that, you go through a different Sinnoh, but this time it’s the chunkdata of Sinnoh. After that we reach Mapdata. </w:t>
                      </w:r>
                    </w:p>
                  </w:txbxContent>
                </v:textbox>
              </v:shape>
            </w:pict>
          </mc:Fallback>
        </mc:AlternateContent>
      </w:r>
      <w:r w:rsidRPr="000D4B79">
        <w:rPr>
          <w:noProof/>
          <w:lang w:val="en-GB"/>
        </w:rPr>
        <mc:AlternateContent>
          <mc:Choice Requires="wps">
            <w:drawing>
              <wp:anchor distT="0" distB="0" distL="114300" distR="114300" simplePos="0" relativeHeight="251663360" behindDoc="0" locked="0" layoutInCell="1" allowOverlap="1" wp14:anchorId="3ABABC1D" wp14:editId="7AAB828E">
                <wp:simplePos x="0" y="0"/>
                <wp:positionH relativeFrom="column">
                  <wp:posOffset>455295</wp:posOffset>
                </wp:positionH>
                <wp:positionV relativeFrom="paragraph">
                  <wp:posOffset>476250</wp:posOffset>
                </wp:positionV>
                <wp:extent cx="896112" cy="2185416"/>
                <wp:effectExtent l="0" t="0" r="18415" b="24765"/>
                <wp:wrapNone/>
                <wp:docPr id="4" name="Tekstvak 4"/>
                <wp:cNvGraphicFramePr/>
                <a:graphic xmlns:a="http://schemas.openxmlformats.org/drawingml/2006/main">
                  <a:graphicData uri="http://schemas.microsoft.com/office/word/2010/wordprocessingShape">
                    <wps:wsp>
                      <wps:cNvSpPr txBox="1"/>
                      <wps:spPr>
                        <a:xfrm>
                          <a:off x="0" y="0"/>
                          <a:ext cx="896112" cy="2185416"/>
                        </a:xfrm>
                        <a:prstGeom prst="rect">
                          <a:avLst/>
                        </a:prstGeom>
                        <a:solidFill>
                          <a:schemeClr val="accent4">
                            <a:lumMod val="50000"/>
                          </a:schemeClr>
                        </a:solidFill>
                        <a:ln w="6350">
                          <a:solidFill>
                            <a:prstClr val="black"/>
                          </a:solidFill>
                        </a:ln>
                      </wps:spPr>
                      <wps:txbx>
                        <w:txbxContent>
                          <w:p w14:paraId="5E26AD81" w14:textId="77777777" w:rsidR="00B91DDB" w:rsidRPr="00293DD7" w:rsidRDefault="00B91DDB" w:rsidP="00293DD7">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0CDB26BA" w14:textId="77777777" w:rsidR="00B91DDB" w:rsidRDefault="00B91DDB" w:rsidP="00293DD7">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4E696BFC" w14:textId="77777777" w:rsidR="00B91DDB" w:rsidRPr="00FA45AA" w:rsidRDefault="00B91DDB" w:rsidP="00293DD7">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ABC1D" id="_x0000_s1034" type="#_x0000_t202" style="position:absolute;left:0;text-align:left;margin-left:35.85pt;margin-top:37.5pt;width:70.55pt;height:17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" fillcolor="#005677 [1607]" strokeweight=".5pt">
                <v:textbox>
                  <w:txbxContent>
                    <w:p w14:paraId="5E26AD81" w14:textId="77777777" w:rsidR="00B91DDB" w:rsidRPr="00293DD7" w:rsidRDefault="00B91DDB" w:rsidP="00293DD7">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0CDB26BA" w14:textId="77777777" w:rsidR="00B91DDB" w:rsidRDefault="00B91DDB" w:rsidP="00293DD7">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4E696BFC" w14:textId="77777777" w:rsidR="00B91DDB" w:rsidRPr="00FA45AA" w:rsidRDefault="00B91DDB" w:rsidP="00293DD7">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txbxContent>
                </v:textbox>
              </v:shape>
            </w:pict>
          </mc:Fallback>
        </mc:AlternateContent>
      </w:r>
      <w:r w:rsidR="00AA129E" w:rsidRPr="000D4B79">
        <w:rPr>
          <w:noProof/>
          <w:lang w:val="en-GB"/>
        </w:rPr>
        <w:t>First</w:t>
      </w:r>
      <w:bookmarkStart w:id="2" w:name="MapdataRoute"/>
      <w:r w:rsidR="00AA129E" w:rsidRPr="000D4B79">
        <w:rPr>
          <w:noProof/>
          <w:lang w:val="en-GB"/>
        </w:rPr>
        <w:t>, to reach this section of memory you want to follow these steps from the Pok</w:t>
      </w:r>
      <w:r w:rsidR="009736A0" w:rsidRPr="000D4B79">
        <w:rPr>
          <w:noProof/>
          <w:lang w:val="en-GB"/>
        </w:rPr>
        <w:t>é</w:t>
      </w:r>
      <w:r w:rsidR="00AA129E" w:rsidRPr="000D4B79">
        <w:rPr>
          <w:noProof/>
          <w:lang w:val="en-GB"/>
        </w:rPr>
        <w:t xml:space="preserve">tch Co. </w:t>
      </w:r>
      <w:r w:rsidR="009618E2" w:rsidRPr="000D4B79">
        <w:rPr>
          <w:noProof/>
          <w:lang w:val="en-GB"/>
        </w:rPr>
        <w:t>e</w:t>
      </w:r>
      <w:r w:rsidR="00AA129E" w:rsidRPr="000D4B79">
        <w:rPr>
          <w:noProof/>
          <w:lang w:val="en-GB"/>
        </w:rPr>
        <w:t>ntrance.</w:t>
      </w:r>
    </w:p>
    <w:bookmarkEnd w:id="2"/>
    <w:p w14:paraId="3D608826" w14:textId="10C98768" w:rsidR="00293DD7" w:rsidRPr="000D4B79" w:rsidRDefault="00293DD7" w:rsidP="00293DD7">
      <w:pPr>
        <w:ind w:left="720"/>
        <w:rPr>
          <w:noProof/>
          <w:lang w:val="en-GB"/>
        </w:rPr>
      </w:pPr>
      <w:r w:rsidRPr="000D4B79">
        <w:rPr>
          <w:noProof/>
          <w:lang w:val="en-GB"/>
        </w:rPr>
        <w:tab/>
      </w:r>
      <w:r w:rsidRPr="000D4B79">
        <w:rPr>
          <w:noProof/>
          <w:lang w:val="en-GB"/>
        </w:rPr>
        <w:tab/>
      </w:r>
      <w:r w:rsidRPr="000D4B79">
        <w:rPr>
          <w:noProof/>
          <w:lang w:val="en-GB"/>
        </w:rPr>
        <w:tab/>
      </w:r>
    </w:p>
    <w:p w14:paraId="3B53FF55" w14:textId="77777777" w:rsidR="00293DD7" w:rsidRPr="000D4B79" w:rsidRDefault="00293DD7" w:rsidP="00293DD7">
      <w:pPr>
        <w:ind w:left="720"/>
        <w:rPr>
          <w:noProof/>
          <w:lang w:val="en-GB"/>
        </w:rPr>
      </w:pPr>
      <w:r w:rsidRPr="000D4B79">
        <w:rPr>
          <w:noProof/>
          <w:lang w:val="en-GB"/>
        </w:rPr>
        <w:tab/>
      </w:r>
      <w:r w:rsidRPr="000D4B79">
        <w:rPr>
          <w:noProof/>
          <w:lang w:val="en-GB"/>
        </w:rPr>
        <w:tab/>
      </w:r>
    </w:p>
    <w:p w14:paraId="20773E71" w14:textId="77777777" w:rsidR="00293DD7" w:rsidRPr="000D4B79" w:rsidRDefault="00293DD7" w:rsidP="00293DD7">
      <w:pPr>
        <w:ind w:left="720"/>
        <w:rPr>
          <w:noProof/>
          <w:lang w:val="en-GB"/>
        </w:rPr>
      </w:pPr>
    </w:p>
    <w:p w14:paraId="19A3315F" w14:textId="77777777" w:rsidR="00293DD7" w:rsidRPr="000D4B79" w:rsidRDefault="00293DD7" w:rsidP="00293DD7">
      <w:pPr>
        <w:ind w:left="720"/>
        <w:rPr>
          <w:noProof/>
          <w:lang w:val="en-GB"/>
        </w:rPr>
      </w:pPr>
    </w:p>
    <w:p w14:paraId="24A9C575" w14:textId="77777777" w:rsidR="00293DD7" w:rsidRPr="000D4B79" w:rsidRDefault="00293DD7" w:rsidP="00293DD7">
      <w:pPr>
        <w:ind w:left="720"/>
        <w:rPr>
          <w:noProof/>
          <w:lang w:val="en-GB"/>
        </w:rPr>
      </w:pPr>
    </w:p>
    <w:p w14:paraId="2008D8F8" w14:textId="77777777" w:rsidR="00293DD7" w:rsidRPr="000D4B79" w:rsidRDefault="00293DD7" w:rsidP="00293DD7">
      <w:pPr>
        <w:ind w:left="720"/>
        <w:rPr>
          <w:noProof/>
          <w:lang w:val="en-GB"/>
        </w:rPr>
      </w:pPr>
    </w:p>
    <w:p w14:paraId="0E78762B" w14:textId="77777777" w:rsidR="00293DD7" w:rsidRPr="000D4B79" w:rsidRDefault="00293DD7" w:rsidP="00293DD7">
      <w:pPr>
        <w:ind w:left="720"/>
        <w:rPr>
          <w:noProof/>
          <w:lang w:val="en-GB"/>
        </w:rPr>
      </w:pPr>
    </w:p>
    <w:p w14:paraId="3E59FB74" w14:textId="77777777" w:rsidR="00293DD7" w:rsidRPr="000D4B79" w:rsidRDefault="00293DD7" w:rsidP="00AA129E">
      <w:pPr>
        <w:ind w:left="720"/>
        <w:rPr>
          <w:noProof/>
          <w:lang w:val="en-GB"/>
        </w:rPr>
      </w:pPr>
    </w:p>
    <w:p w14:paraId="1D1074F3" w14:textId="6A5679E3" w:rsidR="00293DD7" w:rsidRPr="000D4B79" w:rsidRDefault="009537D3" w:rsidP="00AA129E">
      <w:pPr>
        <w:ind w:left="720"/>
        <w:rPr>
          <w:noProof/>
          <w:lang w:val="en-GB"/>
        </w:rPr>
      </w:pPr>
      <w:r w:rsidRPr="000D4B79">
        <w:rPr>
          <w:noProof/>
          <w:lang w:val="en-GB"/>
        </w:rPr>
        <w:t xml:space="preserve">What we will do now is route </w:t>
      </w:r>
      <w:r w:rsidR="00606467" w:rsidRPr="000D4B79">
        <w:rPr>
          <w:noProof/>
          <w:lang w:val="en-GB"/>
        </w:rPr>
        <w:t>to a Map I</w:t>
      </w:r>
      <w:r w:rsidR="009849A3" w:rsidRPr="000D4B79">
        <w:rPr>
          <w:noProof/>
          <w:lang w:val="en-GB"/>
        </w:rPr>
        <w:t>D</w:t>
      </w:r>
      <w:r w:rsidR="00606467" w:rsidRPr="000D4B79">
        <w:rPr>
          <w:noProof/>
          <w:lang w:val="en-GB"/>
        </w:rPr>
        <w:t xml:space="preserve">. As an example, we will be </w:t>
      </w:r>
      <w:r w:rsidR="00E972C9" w:rsidRPr="000D4B79">
        <w:rPr>
          <w:noProof/>
          <w:lang w:val="en-GB"/>
        </w:rPr>
        <w:t>routing to</w:t>
      </w:r>
      <w:r w:rsidR="00C80C52" w:rsidRPr="000D4B79">
        <w:rPr>
          <w:noProof/>
          <w:lang w:val="en-GB"/>
        </w:rPr>
        <w:t xml:space="preserve"> Map ID 187,</w:t>
      </w:r>
      <w:r w:rsidR="00EB5AC1" w:rsidRPr="000D4B79">
        <w:rPr>
          <w:noProof/>
          <w:lang w:val="en-GB"/>
        </w:rPr>
        <w:t xml:space="preserve"> the Hall of Fame</w:t>
      </w:r>
      <w:r w:rsidR="00E972C9" w:rsidRPr="000D4B79">
        <w:rPr>
          <w:noProof/>
          <w:lang w:val="en-GB"/>
        </w:rPr>
        <w:t xml:space="preserve">. </w:t>
      </w:r>
      <w:r w:rsidR="00EB5AC1" w:rsidRPr="000D4B79">
        <w:rPr>
          <w:noProof/>
          <w:lang w:val="en-GB"/>
        </w:rPr>
        <w:t xml:space="preserve">Similarly to elevators, </w:t>
      </w:r>
      <w:r w:rsidR="00D24C8E" w:rsidRPr="000D4B79">
        <w:rPr>
          <w:noProof/>
          <w:lang w:val="en-GB"/>
        </w:rPr>
        <w:t xml:space="preserve">the Hall Of Fame is a Map that uses Mapscripts to automatically load a cutscene. Since the Hall Of Fame puts you into your house in Twinleaf Town after saving, </w:t>
      </w:r>
      <w:r w:rsidR="006A2748" w:rsidRPr="000D4B79">
        <w:rPr>
          <w:noProof/>
          <w:lang w:val="en-GB"/>
        </w:rPr>
        <w:t>this should be an easy route too.</w:t>
      </w:r>
    </w:p>
    <w:p w14:paraId="1B633FA8" w14:textId="17B68F14" w:rsidR="00486A4E" w:rsidRPr="000D4B79" w:rsidRDefault="009849A3" w:rsidP="00AA129E">
      <w:pPr>
        <w:ind w:left="720"/>
        <w:rPr>
          <w:noProof/>
          <w:lang w:val="en-GB"/>
        </w:rPr>
      </w:pPr>
      <w:r w:rsidRPr="000D4B79">
        <w:rPr>
          <w:noProof/>
          <w:lang w:val="en-GB"/>
        </w:rPr>
        <w:t>First, we need to find out what Map ID</w:t>
      </w:r>
      <w:r w:rsidR="006A2748" w:rsidRPr="000D4B79">
        <w:rPr>
          <w:noProof/>
          <w:lang w:val="en-GB"/>
        </w:rPr>
        <w:t>(s) load 187</w:t>
      </w:r>
      <w:r w:rsidR="00E442C4" w:rsidRPr="000D4B79">
        <w:rPr>
          <w:noProof/>
          <w:lang w:val="en-GB"/>
        </w:rPr>
        <w:t xml:space="preserve"> into memory</w:t>
      </w:r>
      <w:r w:rsidRPr="000D4B79">
        <w:rPr>
          <w:noProof/>
          <w:lang w:val="en-GB"/>
        </w:rPr>
        <w:t>, as a warp, coordinate</w:t>
      </w:r>
      <w:r w:rsidR="00D13136" w:rsidRPr="000D4B79">
        <w:rPr>
          <w:noProof/>
          <w:lang w:val="en-GB"/>
        </w:rPr>
        <w:t>,</w:t>
      </w:r>
      <w:r w:rsidRPr="000D4B79">
        <w:rPr>
          <w:noProof/>
          <w:lang w:val="en-GB"/>
        </w:rPr>
        <w:t xml:space="preserve"> or flag of some sort. </w:t>
      </w:r>
      <w:r w:rsidR="00BF0301">
        <w:rPr>
          <w:noProof/>
          <w:lang w:val="en-GB"/>
        </w:rPr>
        <w:t xml:space="preserve">Previously this was a tedious manual search, </w:t>
      </w:r>
      <w:r w:rsidR="00606A2D">
        <w:rPr>
          <w:noProof/>
          <w:lang w:val="en-GB"/>
        </w:rPr>
        <w:t>now you can use a tool known as ‘</w:t>
      </w:r>
      <w:r w:rsidR="00606A2D" w:rsidRPr="003A0DC6">
        <w:rPr>
          <w:i/>
          <w:iCs/>
          <w:noProof/>
          <w:lang w:val="en-GB"/>
        </w:rPr>
        <w:t>mapchainer</w:t>
      </w:r>
      <w:r w:rsidR="00606A2D">
        <w:rPr>
          <w:noProof/>
          <w:lang w:val="en-GB"/>
        </w:rPr>
        <w:t xml:space="preserve">’. </w:t>
      </w:r>
      <w:r w:rsidR="005E469F">
        <w:rPr>
          <w:noProof/>
          <w:lang w:val="en-GB"/>
        </w:rPr>
        <w:t xml:space="preserve">You can start the tool, give any map ID you want and then insert the amount of recursive searches it has to do. </w:t>
      </w:r>
      <w:r w:rsidR="00524F65">
        <w:rPr>
          <w:noProof/>
          <w:lang w:val="en-GB"/>
        </w:rPr>
        <w:t>The recursive search is how many chains it has to find, it’s best to start with a lower value like 1 or 2, and increase it until a chain can start with a Map ID that is easily accesible.</w:t>
      </w:r>
      <w:r w:rsidR="000B5819">
        <w:rPr>
          <w:noProof/>
          <w:lang w:val="en-GB"/>
        </w:rPr>
        <w:t xml:space="preserve"> Insert 187 and only use one recursive search in this case.</w:t>
      </w:r>
      <w:r w:rsidR="00486A4E" w:rsidRPr="000D4B79">
        <w:rPr>
          <w:noProof/>
          <w:lang w:val="en-GB"/>
        </w:rPr>
        <w:t xml:space="preserve"> </w:t>
      </w:r>
    </w:p>
    <w:p w14:paraId="4C3686B1" w14:textId="13C5B74C" w:rsidR="00676560" w:rsidRPr="000D4B79" w:rsidRDefault="0088696A" w:rsidP="007363CE">
      <w:pPr>
        <w:ind w:left="720"/>
        <w:rPr>
          <w:noProof/>
          <w:lang w:val="en-GB"/>
        </w:rPr>
      </w:pPr>
      <w:r w:rsidRPr="000D4B79">
        <w:rPr>
          <w:noProof/>
          <w:lang w:val="en-GB"/>
        </w:rPr>
        <mc:AlternateContent>
          <mc:Choice Requires="wps">
            <w:drawing>
              <wp:anchor distT="0" distB="0" distL="114300" distR="114300" simplePos="0" relativeHeight="251666432" behindDoc="0" locked="0" layoutInCell="1" allowOverlap="1" wp14:anchorId="32E32603" wp14:editId="6F85F579">
                <wp:simplePos x="0" y="0"/>
                <wp:positionH relativeFrom="column">
                  <wp:posOffset>3902075</wp:posOffset>
                </wp:positionH>
                <wp:positionV relativeFrom="paragraph">
                  <wp:posOffset>583565</wp:posOffset>
                </wp:positionV>
                <wp:extent cx="1989455" cy="171831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1989455" cy="1718310"/>
                        </a:xfrm>
                        <a:prstGeom prst="rect">
                          <a:avLst/>
                        </a:prstGeom>
                        <a:solidFill>
                          <a:schemeClr val="lt1"/>
                        </a:solidFill>
                        <a:ln w="6350">
                          <a:noFill/>
                        </a:ln>
                      </wps:spPr>
                      <wps:txbx>
                        <w:txbxContent>
                          <w:p w14:paraId="7CF13FC4" w14:textId="77777777" w:rsidR="00B91DDB" w:rsidRDefault="00B91DDB" w:rsidP="0067656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4E283764" w14:textId="77777777" w:rsidR="00B91DDB" w:rsidRDefault="00B91D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32603" id="Tekstvak 10" o:spid="_x0000_s1035" type="#_x0000_t202" style="position:absolute;left:0;text-align:left;margin-left:307.25pt;margin-top:45.95pt;width:156.65pt;height:135.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" fillcolor="white [3201]" stroked="f" strokeweight=".5pt">
                <v:textbox>
                  <w:txbxContent>
                    <w:p w14:paraId="7CF13FC4" w14:textId="77777777" w:rsidR="00B91DDB" w:rsidRDefault="00B91DDB" w:rsidP="0067656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4E283764" w14:textId="77777777" w:rsidR="00B91DDB" w:rsidRDefault="00B91DDB"/>
                  </w:txbxContent>
                </v:textbox>
              </v:shape>
            </w:pict>
          </mc:Fallback>
        </mc:AlternateContent>
      </w:r>
      <w:r w:rsidR="00F56B3C" w:rsidRPr="000D4B79">
        <w:rPr>
          <w:noProof/>
          <w:lang w:val="en-GB"/>
        </w:rPr>
        <w:t>The Map I</w:t>
      </w:r>
      <w:r w:rsidR="00486A4E" w:rsidRPr="000D4B79">
        <w:rPr>
          <w:noProof/>
          <w:lang w:val="en-GB"/>
        </w:rPr>
        <w:t>D</w:t>
      </w:r>
      <w:r w:rsidR="00F56B3C" w:rsidRPr="000D4B79">
        <w:rPr>
          <w:noProof/>
          <w:lang w:val="en-GB"/>
        </w:rPr>
        <w:t xml:space="preserve">s that should pop up are </w:t>
      </w:r>
      <w:r w:rsidR="00737B84" w:rsidRPr="000D4B79">
        <w:rPr>
          <w:noProof/>
          <w:lang w:val="en-GB"/>
        </w:rPr>
        <w:t>3</w:t>
      </w:r>
      <w:r w:rsidR="00F56B3C" w:rsidRPr="000D4B79">
        <w:rPr>
          <w:noProof/>
          <w:lang w:val="en-GB"/>
        </w:rPr>
        <w:t>,</w:t>
      </w:r>
      <w:r w:rsidR="009F6B9D" w:rsidRPr="000D4B79">
        <w:rPr>
          <w:noProof/>
          <w:lang w:val="en-GB"/>
        </w:rPr>
        <w:t xml:space="preserve"> 186</w:t>
      </w:r>
      <w:r w:rsidR="00776B32" w:rsidRPr="000D4B79">
        <w:rPr>
          <w:noProof/>
          <w:lang w:val="en-GB"/>
        </w:rPr>
        <w:t xml:space="preserve">, </w:t>
      </w:r>
      <w:r w:rsidR="003F4187" w:rsidRPr="000D4B79">
        <w:rPr>
          <w:noProof/>
          <w:lang w:val="en-GB"/>
        </w:rPr>
        <w:t xml:space="preserve">204, </w:t>
      </w:r>
      <w:r w:rsidR="00C0205B" w:rsidRPr="000D4B79">
        <w:rPr>
          <w:noProof/>
          <w:lang w:val="en-GB"/>
        </w:rPr>
        <w:t>344</w:t>
      </w:r>
      <w:r w:rsidR="00057AB6" w:rsidRPr="000D4B79">
        <w:rPr>
          <w:noProof/>
          <w:lang w:val="en-GB"/>
        </w:rPr>
        <w:t xml:space="preserve"> and</w:t>
      </w:r>
      <w:r w:rsidR="00C0205B" w:rsidRPr="000D4B79">
        <w:rPr>
          <w:noProof/>
          <w:lang w:val="en-GB"/>
        </w:rPr>
        <w:t xml:space="preserve"> </w:t>
      </w:r>
      <w:r w:rsidR="0011421F" w:rsidRPr="000D4B79">
        <w:rPr>
          <w:noProof/>
          <w:lang w:val="en-GB"/>
        </w:rPr>
        <w:t xml:space="preserve">418 </w:t>
      </w:r>
      <w:r w:rsidR="00F56B3C" w:rsidRPr="000D4B79">
        <w:rPr>
          <w:noProof/>
          <w:lang w:val="en-GB"/>
        </w:rPr>
        <w:t xml:space="preserve">. </w:t>
      </w:r>
      <w:r>
        <w:rPr>
          <w:noProof/>
          <w:lang w:val="en-GB"/>
        </w:rPr>
        <w:t>O</w:t>
      </w:r>
      <w:r w:rsidR="002618F9" w:rsidRPr="000D4B79">
        <w:rPr>
          <w:noProof/>
          <w:lang w:val="en-GB"/>
        </w:rPr>
        <w:t xml:space="preserve">pen </w:t>
      </w:r>
      <w:r w:rsidR="002618F9" w:rsidRPr="000D4B79">
        <w:rPr>
          <w:i/>
          <w:iCs/>
          <w:noProof/>
          <w:lang w:val="en-GB"/>
        </w:rPr>
        <w:t>RSFD.lua</w:t>
      </w:r>
      <w:r w:rsidR="002618F9" w:rsidRPr="000D4B79">
        <w:rPr>
          <w:noProof/>
          <w:lang w:val="en-GB"/>
        </w:rPr>
        <w:t xml:space="preserve"> </w:t>
      </w:r>
      <w:r w:rsidR="00486A4E" w:rsidRPr="000D4B79">
        <w:rPr>
          <w:noProof/>
          <w:lang w:val="en-GB"/>
        </w:rPr>
        <w:t xml:space="preserve">in any prefered text editor </w:t>
      </w:r>
      <w:r w:rsidR="002618F9" w:rsidRPr="000D4B79">
        <w:rPr>
          <w:noProof/>
          <w:lang w:val="en-GB"/>
        </w:rPr>
        <w:t xml:space="preserve">and insert </w:t>
      </w:r>
      <w:r w:rsidR="00BD709A" w:rsidRPr="000D4B79">
        <w:rPr>
          <w:noProof/>
          <w:lang w:val="en-GB"/>
        </w:rPr>
        <w:t>187</w:t>
      </w:r>
      <w:r w:rsidR="002618F9" w:rsidRPr="000D4B79">
        <w:rPr>
          <w:noProof/>
          <w:lang w:val="en-GB"/>
        </w:rPr>
        <w:t xml:space="preserve"> as ‘Highlight’ and the other Map I</w:t>
      </w:r>
      <w:r w:rsidR="00D13136" w:rsidRPr="000D4B79">
        <w:rPr>
          <w:noProof/>
          <w:lang w:val="en-GB"/>
        </w:rPr>
        <w:t>Ds</w:t>
      </w:r>
      <w:r w:rsidR="002618F9" w:rsidRPr="000D4B79">
        <w:rPr>
          <w:noProof/>
          <w:lang w:val="en-GB"/>
        </w:rPr>
        <w:t xml:space="preserve"> as ‘Highlight2’. </w:t>
      </w:r>
      <w:r w:rsidR="0040273C" w:rsidRPr="000D4B79">
        <w:rPr>
          <w:noProof/>
          <w:lang w:val="en-GB"/>
        </w:rPr>
        <w:t xml:space="preserve">This will change the colors </w:t>
      </w:r>
      <w:r w:rsidR="001173FB" w:rsidRPr="000D4B79">
        <w:rPr>
          <w:noProof/>
          <w:lang w:val="en-GB"/>
        </w:rPr>
        <w:t xml:space="preserve">in which they’re displayed in the </w:t>
      </w:r>
      <w:r w:rsidR="002F2535" w:rsidRPr="000D4B79">
        <w:rPr>
          <w:noProof/>
          <w:lang w:val="en-GB"/>
        </w:rPr>
        <w:t>L</w:t>
      </w:r>
      <w:r w:rsidR="001173FB" w:rsidRPr="000D4B79">
        <w:rPr>
          <w:noProof/>
          <w:lang w:val="en-GB"/>
        </w:rPr>
        <w:t xml:space="preserve">ua script. </w:t>
      </w:r>
    </w:p>
    <w:p w14:paraId="77E1D476" w14:textId="7531D502" w:rsidR="00676560" w:rsidRPr="000D4B79" w:rsidRDefault="009321F0" w:rsidP="00B87C34">
      <w:pPr>
        <w:ind w:left="720"/>
        <w:rPr>
          <w:noProof/>
          <w:lang w:val="en-GB"/>
        </w:rPr>
      </w:pPr>
      <w:r w:rsidRPr="000D4B79">
        <w:rPr>
          <w:noProof/>
          <w:lang w:val="en-GB"/>
        </w:rPr>
        <w:drawing>
          <wp:anchor distT="0" distB="0" distL="114300" distR="114300" simplePos="0" relativeHeight="251668480" behindDoc="0" locked="0" layoutInCell="1" allowOverlap="1" wp14:anchorId="24D6F699" wp14:editId="2EF2F173">
            <wp:simplePos x="0" y="0"/>
            <wp:positionH relativeFrom="column">
              <wp:posOffset>453522</wp:posOffset>
            </wp:positionH>
            <wp:positionV relativeFrom="paragraph">
              <wp:posOffset>6350</wp:posOffset>
            </wp:positionV>
            <wp:extent cx="3382645" cy="1394460"/>
            <wp:effectExtent l="19050" t="19050" r="27305" b="1524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82645" cy="1394460"/>
                    </a:xfrm>
                    <a:prstGeom prst="rect">
                      <a:avLst/>
                    </a:prstGeom>
                    <a:ln w="9525" cap="flat" cmpd="sng" algn="ctr">
                      <a:solidFill>
                        <a:srgbClr val="00AEEF">
                          <a:lumMod val="50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A0AA9B" w14:textId="77777777" w:rsidR="00676560" w:rsidRPr="000D4B79" w:rsidRDefault="00676560" w:rsidP="00B87C34">
      <w:pPr>
        <w:ind w:left="720"/>
        <w:rPr>
          <w:noProof/>
          <w:lang w:val="en-GB"/>
        </w:rPr>
      </w:pPr>
    </w:p>
    <w:p w14:paraId="07BDB9FA" w14:textId="77777777" w:rsidR="00486A4E" w:rsidRPr="000D4B79" w:rsidRDefault="00B87C34" w:rsidP="00B87C34">
      <w:pPr>
        <w:ind w:left="720"/>
        <w:rPr>
          <w:noProof/>
          <w:lang w:val="en-GB"/>
        </w:rPr>
      </w:pPr>
      <w:r w:rsidRPr="000D4B79">
        <w:rPr>
          <w:noProof/>
          <w:sz w:val="18"/>
          <w:szCs w:val="16"/>
          <w:lang w:val="en-GB"/>
        </w:rPr>
        <w:t xml:space="preserve"> </w:t>
      </w:r>
    </w:p>
    <w:p w14:paraId="1494721B" w14:textId="77777777" w:rsidR="002A1CDF" w:rsidRPr="000D4B79" w:rsidRDefault="002A1CDF" w:rsidP="002A1CDF">
      <w:pPr>
        <w:rPr>
          <w:noProof/>
          <w:lang w:val="en-GB"/>
        </w:rPr>
      </w:pPr>
    </w:p>
    <w:p w14:paraId="1DEA37D3" w14:textId="77777777" w:rsidR="002A1CDF" w:rsidRPr="000D4B79" w:rsidRDefault="002A1CDF" w:rsidP="002A1CDF">
      <w:pPr>
        <w:rPr>
          <w:noProof/>
          <w:lang w:val="en-GB"/>
        </w:rPr>
      </w:pPr>
      <w:r w:rsidRPr="000D4B79">
        <w:rPr>
          <w:noProof/>
          <w:lang w:val="en-GB"/>
        </w:rPr>
        <w:tab/>
      </w:r>
    </w:p>
    <w:p w14:paraId="3423A42B" w14:textId="2CF4D10C" w:rsidR="00FA5F1E" w:rsidRPr="000D4B79" w:rsidRDefault="005069E5" w:rsidP="00AA129E">
      <w:pPr>
        <w:ind w:left="720"/>
        <w:rPr>
          <w:noProof/>
          <w:lang w:val="en-GB"/>
        </w:rPr>
      </w:pPr>
      <w:r w:rsidRPr="000D4B79">
        <w:rPr>
          <w:noProof/>
          <w:lang w:val="en-GB"/>
        </w:rPr>
        <w:br/>
      </w:r>
      <w:r w:rsidR="002A1CDF" w:rsidRPr="000D4B79">
        <w:rPr>
          <w:noProof/>
          <w:lang w:val="en-GB"/>
        </w:rPr>
        <w:t xml:space="preserve">With this set up, </w:t>
      </w:r>
      <w:r w:rsidR="001062D4" w:rsidRPr="000D4B79">
        <w:rPr>
          <w:noProof/>
          <w:lang w:val="en-GB"/>
        </w:rPr>
        <w:t xml:space="preserve">save and it should automatically update </w:t>
      </w:r>
      <w:r w:rsidR="00CD5C0B">
        <w:rPr>
          <w:noProof/>
          <w:lang w:val="en-GB"/>
        </w:rPr>
        <w:t>the file in</w:t>
      </w:r>
      <w:r w:rsidR="001062D4" w:rsidRPr="000D4B79">
        <w:rPr>
          <w:noProof/>
          <w:lang w:val="en-GB"/>
        </w:rPr>
        <w:t xml:space="preserve"> DeSmuME. </w:t>
      </w:r>
      <w:r w:rsidR="00021003" w:rsidRPr="000D4B79">
        <w:rPr>
          <w:noProof/>
          <w:lang w:val="en-GB"/>
        </w:rPr>
        <w:br/>
        <w:t xml:space="preserve">One important thing to note is that Map ID 3 is in our list. Since all Map IDs above 558 are considered to be 3, </w:t>
      </w:r>
      <w:r w:rsidR="0017388E" w:rsidRPr="000D4B79">
        <w:rPr>
          <w:noProof/>
          <w:lang w:val="en-GB"/>
        </w:rPr>
        <w:t xml:space="preserve">they will also work for our purposes. </w:t>
      </w:r>
    </w:p>
    <w:p w14:paraId="52808446" w14:textId="275F4354" w:rsidR="00FA5F1E" w:rsidRPr="000D4B79" w:rsidRDefault="00FA5F1E" w:rsidP="00AA129E">
      <w:pPr>
        <w:ind w:left="720"/>
        <w:rPr>
          <w:noProof/>
          <w:lang w:val="en-GB"/>
        </w:rPr>
      </w:pPr>
    </w:p>
    <w:p w14:paraId="0CA6B573" w14:textId="112E4566" w:rsidR="00FA5F1E" w:rsidRPr="000D4B79" w:rsidRDefault="00FA5F1E" w:rsidP="00AA129E">
      <w:pPr>
        <w:ind w:left="720"/>
        <w:rPr>
          <w:noProof/>
          <w:lang w:val="en-GB"/>
        </w:rPr>
      </w:pPr>
      <w:r w:rsidRPr="000D4B79">
        <w:rPr>
          <w:noProof/>
          <w:lang w:val="en-GB"/>
        </w:rPr>
        <w:t>Th</w:t>
      </w:r>
      <w:r w:rsidR="00622675" w:rsidRPr="000D4B79">
        <w:rPr>
          <w:noProof/>
          <w:lang w:val="en-GB"/>
        </w:rPr>
        <w:t xml:space="preserve">is should currently be displayed on your sceen. </w:t>
      </w:r>
    </w:p>
    <w:p w14:paraId="7EFD1AFA" w14:textId="5B74F513" w:rsidR="00F91DB0" w:rsidRPr="000D4B79" w:rsidRDefault="005069E5" w:rsidP="00AA129E">
      <w:pPr>
        <w:ind w:left="720"/>
        <w:rPr>
          <w:noProof/>
          <w:lang w:val="en-GB"/>
        </w:rPr>
      </w:pPr>
      <w:r w:rsidRPr="000D4B79">
        <w:rPr>
          <w:noProof/>
          <w:lang w:val="en-GB"/>
        </w:rPr>
        <w:drawing>
          <wp:inline distT="0" distB="0" distL="0" distR="0" wp14:anchorId="2FB65816" wp14:editId="30EABA7C">
            <wp:extent cx="5516545" cy="2078387"/>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7">
                      <a:extLst>
                        <a:ext uri="{28A0092B-C50C-407E-A947-70E740481C1C}">
                          <a14:useLocalDpi xmlns:a14="http://schemas.microsoft.com/office/drawing/2010/main" val="0"/>
                        </a:ext>
                      </a:extLst>
                    </a:blip>
                    <a:stretch>
                      <a:fillRect/>
                    </a:stretch>
                  </pic:blipFill>
                  <pic:spPr>
                    <a:xfrm>
                      <a:off x="0" y="0"/>
                      <a:ext cx="5542711" cy="2088245"/>
                    </a:xfrm>
                    <a:prstGeom prst="rect">
                      <a:avLst/>
                    </a:prstGeom>
                  </pic:spPr>
                </pic:pic>
              </a:graphicData>
            </a:graphic>
          </wp:inline>
        </w:drawing>
      </w:r>
    </w:p>
    <w:p w14:paraId="6E9803FC" w14:textId="1F1394BE" w:rsidR="00CD401D" w:rsidRPr="000D4B79" w:rsidRDefault="006308E4" w:rsidP="00BF5540">
      <w:pPr>
        <w:ind w:left="720"/>
        <w:rPr>
          <w:noProof/>
          <w:lang w:val="en-GB"/>
        </w:rPr>
      </w:pPr>
      <w:r w:rsidRPr="000D4B79">
        <w:rPr>
          <w:noProof/>
          <w:lang w:val="en-GB"/>
        </w:rPr>
        <w:t>All Map IDs colored lightblue are considered Jubilife</w:t>
      </w:r>
      <w:r w:rsidR="00FB3940" w:rsidRPr="000D4B79">
        <w:rPr>
          <w:noProof/>
          <w:lang w:val="en-GB"/>
        </w:rPr>
        <w:t xml:space="preserve"> City, </w:t>
      </w:r>
      <w:r w:rsidR="003D51FA">
        <w:rPr>
          <w:noProof/>
          <w:lang w:val="en-GB"/>
        </w:rPr>
        <w:t xml:space="preserve">which is </w:t>
      </w:r>
      <w:r w:rsidRPr="000D4B79">
        <w:rPr>
          <w:noProof/>
          <w:lang w:val="en-GB"/>
        </w:rPr>
        <w:t xml:space="preserve">Map ID 3. </w:t>
      </w:r>
      <w:r w:rsidR="0069125B" w:rsidRPr="000D4B79">
        <w:rPr>
          <w:noProof/>
          <w:lang w:val="en-GB"/>
        </w:rPr>
        <w:t>Starting one cell below us, we’ll be in Mapdata.</w:t>
      </w:r>
      <w:r w:rsidR="003B4357" w:rsidRPr="000D4B79">
        <w:rPr>
          <w:noProof/>
          <w:lang w:val="en-GB"/>
        </w:rPr>
        <w:t xml:space="preserve"> That means that, since we are in Map ID 3, our desire</w:t>
      </w:r>
      <w:r w:rsidR="00BE7313" w:rsidRPr="000D4B79">
        <w:rPr>
          <w:noProof/>
          <w:lang w:val="en-GB"/>
        </w:rPr>
        <w:t>d</w:t>
      </w:r>
      <w:r w:rsidR="003B4357" w:rsidRPr="000D4B79">
        <w:rPr>
          <w:noProof/>
          <w:lang w:val="en-GB"/>
        </w:rPr>
        <w:t xml:space="preserve"> Map ID should already be loaded in there. You can look for a </w:t>
      </w:r>
      <w:r w:rsidR="00157DA0" w:rsidRPr="000D4B79">
        <w:rPr>
          <w:noProof/>
          <w:lang w:val="en-GB"/>
        </w:rPr>
        <w:t>pink</w:t>
      </w:r>
      <w:r w:rsidR="003B4357" w:rsidRPr="000D4B79">
        <w:rPr>
          <w:noProof/>
          <w:lang w:val="en-GB"/>
        </w:rPr>
        <w:t xml:space="preserve"> 187, it</w:t>
      </w:r>
      <w:r w:rsidR="00F56F04" w:rsidRPr="000D4B79">
        <w:rPr>
          <w:noProof/>
          <w:lang w:val="en-GB"/>
        </w:rPr>
        <w:t xml:space="preserve"> is located on the left side.</w:t>
      </w:r>
    </w:p>
    <w:p w14:paraId="7C16BB0A" w14:textId="66B9872A" w:rsidR="00035E98" w:rsidRPr="000D4B79" w:rsidRDefault="00D34383" w:rsidP="00BF5540">
      <w:pPr>
        <w:ind w:left="720"/>
        <w:rPr>
          <w:noProof/>
          <w:lang w:val="en-GB"/>
        </w:rPr>
      </w:pPr>
      <w:r w:rsidRPr="000D4B79">
        <w:rPr>
          <w:noProof/>
          <w:lang w:val="en-GB"/>
        </w:rPr>
        <w:t xml:space="preserve">Just like with elevators, the Hall Of Fame Mapscript </w:t>
      </w:r>
      <w:r w:rsidR="000841FA" w:rsidRPr="000D4B79">
        <w:rPr>
          <w:noProof/>
          <w:lang w:val="en-GB"/>
        </w:rPr>
        <w:t>pushes you up before the game finishes (The walk towards the Hall Of Fame machine).</w:t>
      </w:r>
      <w:r w:rsidR="007C77A8" w:rsidRPr="000D4B79">
        <w:rPr>
          <w:noProof/>
          <w:lang w:val="en-GB"/>
        </w:rPr>
        <w:t xml:space="preserve"> The game would once again crash if we were inside a </w:t>
      </w:r>
      <w:r w:rsidR="00713C24" w:rsidRPr="000D4B79">
        <w:rPr>
          <w:noProof/>
          <w:lang w:val="en-GB"/>
        </w:rPr>
        <w:t xml:space="preserve">different Map ID if this occurred, so we’ll enter slightly below from the side. First, </w:t>
      </w:r>
      <w:r w:rsidR="00DE2D47" w:rsidRPr="000D4B79">
        <w:rPr>
          <w:noProof/>
          <w:lang w:val="en-GB"/>
        </w:rPr>
        <w:t xml:space="preserve">we </w:t>
      </w:r>
      <w:r w:rsidR="00F56F04" w:rsidRPr="000D4B79">
        <w:rPr>
          <w:noProof/>
          <w:lang w:val="en-GB"/>
        </w:rPr>
        <w:t xml:space="preserve">create </w:t>
      </w:r>
      <w:r w:rsidR="00713C24" w:rsidRPr="000D4B79">
        <w:rPr>
          <w:noProof/>
          <w:lang w:val="en-GB"/>
        </w:rPr>
        <w:t>a save state</w:t>
      </w:r>
      <w:r w:rsidR="00486F4C" w:rsidRPr="000D4B79">
        <w:rPr>
          <w:noProof/>
          <w:lang w:val="en-GB"/>
        </w:rPr>
        <w:t xml:space="preserve"> and name it Mapdata</w:t>
      </w:r>
      <w:r w:rsidR="00713C24" w:rsidRPr="000D4B79">
        <w:rPr>
          <w:noProof/>
          <w:lang w:val="en-GB"/>
        </w:rPr>
        <w:t xml:space="preserve">. </w:t>
      </w:r>
      <w:r w:rsidR="007064E1" w:rsidRPr="000D4B79">
        <w:rPr>
          <w:noProof/>
          <w:lang w:val="en-GB"/>
        </w:rPr>
        <w:t xml:space="preserve">After that, </w:t>
      </w:r>
      <w:r w:rsidR="00DE2D47" w:rsidRPr="000D4B79">
        <w:rPr>
          <w:noProof/>
          <w:lang w:val="en-GB"/>
        </w:rPr>
        <w:t xml:space="preserve">we </w:t>
      </w:r>
      <w:r w:rsidR="007064E1" w:rsidRPr="000D4B79">
        <w:rPr>
          <w:noProof/>
          <w:lang w:val="en-GB"/>
        </w:rPr>
        <w:t xml:space="preserve">go left until we’re one cell to the right of 187. </w:t>
      </w:r>
      <w:r w:rsidR="00702A50" w:rsidRPr="000D4B79">
        <w:rPr>
          <w:noProof/>
          <w:lang w:val="en-GB"/>
        </w:rPr>
        <w:t xml:space="preserve">We want to be at the left side of the loadline, so we go </w:t>
      </w:r>
      <w:r w:rsidR="00200A00" w:rsidRPr="000D4B79">
        <w:rPr>
          <w:noProof/>
          <w:lang w:val="en-GB"/>
        </w:rPr>
        <w:t xml:space="preserve">320 W. </w:t>
      </w:r>
      <w:r w:rsidR="005866D5" w:rsidRPr="000D4B79">
        <w:rPr>
          <w:noProof/>
          <w:lang w:val="en-GB"/>
        </w:rPr>
        <w:t xml:space="preserve">Now you just go south until we are in the cell next to 187. </w:t>
      </w:r>
      <w:r w:rsidR="00FB60DA" w:rsidRPr="000D4B79">
        <w:rPr>
          <w:noProof/>
          <w:lang w:val="en-GB"/>
        </w:rPr>
        <w:t>On our way down</w:t>
      </w:r>
      <w:r w:rsidR="005866D5" w:rsidRPr="000D4B79">
        <w:rPr>
          <w:noProof/>
          <w:lang w:val="en-GB"/>
        </w:rPr>
        <w:t xml:space="preserve"> 161 S we go through Map ID 15</w:t>
      </w:r>
      <w:r w:rsidR="00FB60DA" w:rsidRPr="000D4B79">
        <w:rPr>
          <w:noProof/>
          <w:lang w:val="en-GB"/>
        </w:rPr>
        <w:t>. When this occurs,</w:t>
      </w:r>
      <w:r w:rsidR="005866D5" w:rsidRPr="000D4B79">
        <w:rPr>
          <w:noProof/>
          <w:lang w:val="en-GB"/>
        </w:rPr>
        <w:t xml:space="preserve"> data </w:t>
      </w:r>
      <w:r w:rsidR="00FB60DA" w:rsidRPr="000D4B79">
        <w:rPr>
          <w:noProof/>
          <w:lang w:val="en-GB"/>
        </w:rPr>
        <w:t>in Mapdata changes</w:t>
      </w:r>
      <w:r w:rsidR="007064E1" w:rsidRPr="000D4B79">
        <w:rPr>
          <w:noProof/>
          <w:lang w:val="en-GB"/>
        </w:rPr>
        <w:t xml:space="preserve"> </w:t>
      </w:r>
      <w:r w:rsidR="005866D5" w:rsidRPr="000D4B79">
        <w:rPr>
          <w:noProof/>
          <w:lang w:val="en-GB"/>
        </w:rPr>
        <w:t>and 187 is gone.</w:t>
      </w:r>
      <w:r w:rsidR="00AA7CB1" w:rsidRPr="000D4B79">
        <w:rPr>
          <w:noProof/>
          <w:lang w:val="en-GB"/>
        </w:rPr>
        <w:t xml:space="preserve"> There is a map 3 that is loaded one cell to the right of us, so we could write 187 again by entering that. Simply</w:t>
      </w:r>
      <w:r w:rsidR="00226A53" w:rsidRPr="000D4B79">
        <w:rPr>
          <w:noProof/>
          <w:lang w:val="en-GB"/>
        </w:rPr>
        <w:t xml:space="preserve"> go 17 S and</w:t>
      </w:r>
      <w:r w:rsidR="00AA7CB1" w:rsidRPr="000D4B79">
        <w:rPr>
          <w:noProof/>
          <w:lang w:val="en-GB"/>
        </w:rPr>
        <w:t xml:space="preserve"> </w:t>
      </w:r>
      <w:r w:rsidR="00AA7345" w:rsidRPr="000D4B79">
        <w:rPr>
          <w:noProof/>
          <w:lang w:val="en-GB"/>
        </w:rPr>
        <w:t>19</w:t>
      </w:r>
      <w:r w:rsidR="00AA7CB1" w:rsidRPr="000D4B79">
        <w:rPr>
          <w:noProof/>
          <w:lang w:val="en-GB"/>
        </w:rPr>
        <w:t xml:space="preserve"> E</w:t>
      </w:r>
      <w:r w:rsidR="00226A53" w:rsidRPr="000D4B79">
        <w:rPr>
          <w:noProof/>
          <w:lang w:val="en-GB"/>
        </w:rPr>
        <w:t xml:space="preserve"> to enter </w:t>
      </w:r>
      <w:r w:rsidR="00AA7345" w:rsidRPr="000D4B79">
        <w:rPr>
          <w:noProof/>
          <w:lang w:val="en-GB"/>
        </w:rPr>
        <w:t>it</w:t>
      </w:r>
      <w:r w:rsidR="00AA7CB1" w:rsidRPr="000D4B79">
        <w:rPr>
          <w:noProof/>
          <w:lang w:val="en-GB"/>
        </w:rPr>
        <w:t xml:space="preserve">. </w:t>
      </w:r>
      <w:r w:rsidR="004159E7" w:rsidRPr="000D4B79">
        <w:rPr>
          <w:noProof/>
          <w:lang w:val="en-GB"/>
        </w:rPr>
        <w:t>As we can see, the 187 get’s written once again. But clearly, now our route is no longer optimal, we’re adding 19 steps E and an additional</w:t>
      </w:r>
      <w:r w:rsidR="00BE393B" w:rsidRPr="000D4B79">
        <w:rPr>
          <w:noProof/>
          <w:lang w:val="en-GB"/>
        </w:rPr>
        <w:t xml:space="preserve"> 19 W to go back.</w:t>
      </w:r>
    </w:p>
    <w:p w14:paraId="2E002B84" w14:textId="607C5318" w:rsidR="00622675" w:rsidRPr="000D4B79" w:rsidRDefault="00035E98" w:rsidP="00035E98">
      <w:pPr>
        <w:ind w:left="720"/>
        <w:rPr>
          <w:noProof/>
          <w:lang w:val="en-GB"/>
        </w:rPr>
      </w:pPr>
      <w:r w:rsidRPr="000D4B79">
        <w:rPr>
          <w:noProof/>
          <w:lang w:val="en-GB"/>
        </w:rPr>
        <w:t>If we go back to our savestate, we can</w:t>
      </w:r>
      <w:r w:rsidR="00E03C11" w:rsidRPr="000D4B79">
        <w:rPr>
          <w:noProof/>
          <w:lang w:val="en-GB"/>
        </w:rPr>
        <w:t xml:space="preserve"> optimise our strategy.</w:t>
      </w:r>
      <w:r w:rsidRPr="000D4B79">
        <w:rPr>
          <w:noProof/>
          <w:lang w:val="en-GB"/>
        </w:rPr>
        <w:t xml:space="preserve"> </w:t>
      </w:r>
      <w:r w:rsidR="00E03C11" w:rsidRPr="000D4B79">
        <w:rPr>
          <w:noProof/>
          <w:lang w:val="en-GB"/>
        </w:rPr>
        <w:t xml:space="preserve">Instead of going down when we are 1 cell </w:t>
      </w:r>
      <w:r w:rsidR="006E5AE4" w:rsidRPr="000D4B79">
        <w:rPr>
          <w:noProof/>
          <w:lang w:val="en-GB"/>
        </w:rPr>
        <w:t>right of Map ID 187, we’ll go down when we are 2 cells right</w:t>
      </w:r>
      <w:r w:rsidR="003E2DC1" w:rsidRPr="000D4B79">
        <w:rPr>
          <w:noProof/>
          <w:lang w:val="en-GB"/>
        </w:rPr>
        <w:t xml:space="preserve"> of it</w:t>
      </w:r>
      <w:r w:rsidR="006E5AE4" w:rsidRPr="000D4B79">
        <w:rPr>
          <w:noProof/>
          <w:lang w:val="en-GB"/>
        </w:rPr>
        <w:t xml:space="preserve">. </w:t>
      </w:r>
      <w:r w:rsidR="003E2DC1" w:rsidRPr="000D4B79">
        <w:rPr>
          <w:noProof/>
          <w:lang w:val="en-GB"/>
        </w:rPr>
        <w:t>F</w:t>
      </w:r>
      <w:r w:rsidR="006E5AE4" w:rsidRPr="000D4B79">
        <w:rPr>
          <w:noProof/>
          <w:lang w:val="en-GB"/>
        </w:rPr>
        <w:t xml:space="preserve">rom our savestate, instead of going 320 W, we go 288 W. </w:t>
      </w:r>
      <w:r w:rsidR="00893685" w:rsidRPr="000D4B79">
        <w:rPr>
          <w:noProof/>
          <w:lang w:val="en-GB"/>
        </w:rPr>
        <w:t xml:space="preserve">Under us is only </w:t>
      </w:r>
      <w:r w:rsidR="009A224A" w:rsidRPr="000D4B79">
        <w:rPr>
          <w:noProof/>
          <w:lang w:val="en-GB"/>
        </w:rPr>
        <w:t>a Map ID 3 and a Map ID 8.</w:t>
      </w:r>
      <w:r w:rsidR="001E35C8" w:rsidRPr="000D4B79">
        <w:rPr>
          <w:noProof/>
          <w:lang w:val="en-GB"/>
        </w:rPr>
        <w:t xml:space="preserve"> Map ID</w:t>
      </w:r>
      <w:r w:rsidR="009A224A" w:rsidRPr="000D4B79">
        <w:rPr>
          <w:noProof/>
          <w:lang w:val="en-GB"/>
        </w:rPr>
        <w:t xml:space="preserve"> 3 will just write 187 again, and Map ID 8 won’t overwrite enough data to</w:t>
      </w:r>
      <w:r w:rsidR="001E35C8" w:rsidRPr="000D4B79">
        <w:rPr>
          <w:noProof/>
          <w:lang w:val="en-GB"/>
        </w:rPr>
        <w:t xml:space="preserve"> reach</w:t>
      </w:r>
      <w:r w:rsidR="00C4018E" w:rsidRPr="000D4B79">
        <w:rPr>
          <w:noProof/>
          <w:lang w:val="en-GB"/>
        </w:rPr>
        <w:t xml:space="preserve"> our Map ID 187. </w:t>
      </w:r>
      <w:r w:rsidR="00A15FEC" w:rsidRPr="000D4B79">
        <w:rPr>
          <w:noProof/>
          <w:lang w:val="en-GB"/>
        </w:rPr>
        <w:t xml:space="preserve">We go 242 S and nothing significant changed. </w:t>
      </w:r>
      <w:r w:rsidR="0001493B" w:rsidRPr="000D4B79">
        <w:rPr>
          <w:noProof/>
          <w:lang w:val="en-GB"/>
        </w:rPr>
        <w:t>From here, we go 45 W, and then 1 W to enter the Hall Of Fame.</w:t>
      </w:r>
    </w:p>
    <w:p w14:paraId="2C9CE3A1" w14:textId="5DE04100" w:rsidR="00EF0F29" w:rsidRPr="000D4B79" w:rsidRDefault="00E6419F" w:rsidP="00035E98">
      <w:pPr>
        <w:ind w:left="720"/>
        <w:rPr>
          <w:noProof/>
          <w:lang w:val="en-GB"/>
        </w:rPr>
      </w:pPr>
      <w:r w:rsidRPr="000D4B79">
        <w:rPr>
          <w:noProof/>
          <w:lang w:val="en-GB"/>
        </w:rPr>
        <w:t>It is important to remember that sometimes a Map</w:t>
      </w:r>
      <w:r w:rsidR="003B0F34" w:rsidRPr="000D4B79">
        <w:rPr>
          <w:noProof/>
          <w:lang w:val="en-GB"/>
        </w:rPr>
        <w:t xml:space="preserve"> ID</w:t>
      </w:r>
      <w:r w:rsidRPr="000D4B79">
        <w:rPr>
          <w:noProof/>
          <w:lang w:val="en-GB"/>
        </w:rPr>
        <w:t xml:space="preserve"> can load enough data to overwrite the values we need for our route.</w:t>
      </w:r>
      <w:r w:rsidR="000D58D0" w:rsidRPr="000D4B79">
        <w:rPr>
          <w:noProof/>
          <w:lang w:val="en-GB"/>
        </w:rPr>
        <w:t xml:space="preserve"> You will need to learn </w:t>
      </w:r>
      <w:r w:rsidR="00985752" w:rsidRPr="000D4B79">
        <w:rPr>
          <w:noProof/>
          <w:lang w:val="en-GB"/>
        </w:rPr>
        <w:t xml:space="preserve">how to </w:t>
      </w:r>
      <w:r w:rsidR="000D58D0" w:rsidRPr="000D4B79">
        <w:rPr>
          <w:noProof/>
          <w:lang w:val="en-GB"/>
        </w:rPr>
        <w:t>manag</w:t>
      </w:r>
      <w:r w:rsidR="00985752" w:rsidRPr="000D4B79">
        <w:rPr>
          <w:noProof/>
          <w:lang w:val="en-GB"/>
        </w:rPr>
        <w:t>e</w:t>
      </w:r>
      <w:r w:rsidR="000D58D0" w:rsidRPr="000D4B79">
        <w:rPr>
          <w:noProof/>
          <w:lang w:val="en-GB"/>
        </w:rPr>
        <w:t xml:space="preserve"> savestates and getting around Map IDs</w:t>
      </w:r>
      <w:r w:rsidR="00985752" w:rsidRPr="000D4B79">
        <w:rPr>
          <w:noProof/>
          <w:lang w:val="en-GB"/>
        </w:rPr>
        <w:t xml:space="preserve"> efficiently.</w:t>
      </w:r>
      <w:r w:rsidRPr="000D4B79">
        <w:rPr>
          <w:noProof/>
          <w:lang w:val="en-GB"/>
        </w:rPr>
        <w:t xml:space="preserve"> The higher up your desired value </w:t>
      </w:r>
      <w:r w:rsidRPr="000D4B79">
        <w:rPr>
          <w:noProof/>
          <w:lang w:val="en-GB"/>
        </w:rPr>
        <w:lastRenderedPageBreak/>
        <w:t>is, the more potential Map</w:t>
      </w:r>
      <w:r w:rsidR="008D14FB" w:rsidRPr="000D4B79">
        <w:rPr>
          <w:noProof/>
          <w:lang w:val="en-GB"/>
        </w:rPr>
        <w:t xml:space="preserve"> IDs</w:t>
      </w:r>
      <w:r w:rsidRPr="000D4B79">
        <w:rPr>
          <w:noProof/>
          <w:lang w:val="en-GB"/>
        </w:rPr>
        <w:t xml:space="preserve"> can overwrite it. </w:t>
      </w:r>
      <w:r w:rsidR="003B0F34" w:rsidRPr="000D4B79">
        <w:rPr>
          <w:noProof/>
          <w:lang w:val="en-GB"/>
        </w:rPr>
        <w:t>A selection of Map IDs can always be used, such as Mystery Zones</w:t>
      </w:r>
      <w:r w:rsidR="000D58D0" w:rsidRPr="000D4B79">
        <w:rPr>
          <w:noProof/>
          <w:lang w:val="en-GB"/>
        </w:rPr>
        <w:t xml:space="preserve"> which barely load any data.</w:t>
      </w:r>
    </w:p>
    <w:p w14:paraId="669232C0" w14:textId="60F519C5" w:rsidR="00C93739" w:rsidRPr="000D4B79" w:rsidRDefault="00265C5F" w:rsidP="00D50403">
      <w:pPr>
        <w:ind w:left="720"/>
        <w:rPr>
          <w:noProof/>
          <w:lang w:val="en-GB"/>
        </w:rPr>
      </w:pPr>
      <w:r w:rsidRPr="000D4B79">
        <w:rPr>
          <w:noProof/>
          <w:lang w:val="en-GB"/>
        </w:rPr>
        <w:t>This was still a pretty straight forward rout</w:t>
      </w:r>
      <w:r w:rsidR="008325F9" w:rsidRPr="000D4B79">
        <w:rPr>
          <w:noProof/>
          <w:lang w:val="en-GB"/>
        </w:rPr>
        <w:t>e</w:t>
      </w:r>
      <w:r w:rsidR="00053CA9" w:rsidRPr="000D4B79">
        <w:rPr>
          <w:noProof/>
          <w:lang w:val="en-GB"/>
        </w:rPr>
        <w:t xml:space="preserve"> </w:t>
      </w:r>
      <w:r w:rsidR="008325F9" w:rsidRPr="000D4B79">
        <w:rPr>
          <w:noProof/>
          <w:lang w:val="en-GB"/>
        </w:rPr>
        <w:t>because 187 is easily acces</w:t>
      </w:r>
      <w:r w:rsidR="007D521D" w:rsidRPr="000D4B79">
        <w:rPr>
          <w:noProof/>
          <w:lang w:val="en-GB"/>
        </w:rPr>
        <w:t>s</w:t>
      </w:r>
      <w:r w:rsidR="008325F9" w:rsidRPr="000D4B79">
        <w:rPr>
          <w:noProof/>
          <w:lang w:val="en-GB"/>
        </w:rPr>
        <w:t>ible</w:t>
      </w:r>
      <w:r w:rsidR="000B1C35" w:rsidRPr="000D4B79">
        <w:rPr>
          <w:noProof/>
          <w:lang w:val="en-GB"/>
        </w:rPr>
        <w:t>.</w:t>
      </w:r>
      <w:r w:rsidR="008325F9" w:rsidRPr="000D4B79">
        <w:rPr>
          <w:noProof/>
          <w:lang w:val="en-GB"/>
        </w:rPr>
        <w:t xml:space="preserve"> Jubilife City is everywhere due to the error handler.</w:t>
      </w:r>
      <w:r w:rsidR="00C35A8A">
        <w:rPr>
          <w:noProof/>
          <w:lang w:val="en-GB"/>
        </w:rPr>
        <w:t xml:space="preserve"> </w:t>
      </w:r>
      <w:r w:rsidR="00D50403">
        <w:rPr>
          <w:noProof/>
          <w:lang w:val="en-GB"/>
        </w:rPr>
        <w:t>W</w:t>
      </w:r>
      <w:r w:rsidR="00E63444">
        <w:rPr>
          <w:noProof/>
          <w:lang w:val="en-GB"/>
        </w:rPr>
        <w:t xml:space="preserve">ith longer chains you may encounter </w:t>
      </w:r>
      <w:r w:rsidR="006B3BF1">
        <w:rPr>
          <w:noProof/>
          <w:lang w:val="en-GB"/>
        </w:rPr>
        <w:t>issues such as having to avoid</w:t>
      </w:r>
      <w:r w:rsidR="00D50403">
        <w:rPr>
          <w:noProof/>
          <w:lang w:val="en-GB"/>
        </w:rPr>
        <w:t xml:space="preserve"> </w:t>
      </w:r>
      <w:r w:rsidR="006B3BF1">
        <w:rPr>
          <w:noProof/>
          <w:lang w:val="en-GB"/>
        </w:rPr>
        <w:t>map IDs that overwrite your destination. Some routes even require multiple chains at once.</w:t>
      </w:r>
      <w:r w:rsidR="009468A7" w:rsidRPr="000D4B79">
        <w:rPr>
          <w:noProof/>
          <w:lang w:val="en-GB"/>
        </w:rPr>
        <w:t xml:space="preserve"> </w:t>
      </w:r>
      <w:r w:rsidR="00C81213" w:rsidRPr="000D4B79">
        <w:rPr>
          <w:noProof/>
          <w:lang w:val="en-GB"/>
        </w:rPr>
        <w:t xml:space="preserve">The best example </w:t>
      </w:r>
      <w:r w:rsidR="00B24E23" w:rsidRPr="000D4B79">
        <w:rPr>
          <w:noProof/>
          <w:lang w:val="en-GB"/>
        </w:rPr>
        <w:t xml:space="preserve">of </w:t>
      </w:r>
      <w:r w:rsidR="00C81213" w:rsidRPr="000D4B79">
        <w:rPr>
          <w:noProof/>
          <w:lang w:val="en-GB"/>
        </w:rPr>
        <w:t>this is</w:t>
      </w:r>
      <w:r w:rsidR="00B24E23" w:rsidRPr="000D4B79">
        <w:rPr>
          <w:noProof/>
          <w:lang w:val="en-GB"/>
        </w:rPr>
        <w:t xml:space="preserve"> the</w:t>
      </w:r>
      <w:r w:rsidR="00C81213" w:rsidRPr="000D4B79">
        <w:rPr>
          <w:noProof/>
          <w:lang w:val="en-GB"/>
        </w:rPr>
        <w:t xml:space="preserve"> route to capture Arceus. To capture Arceus we exploit a trick known as the </w:t>
      </w:r>
      <w:hyperlink w:anchor="_Script_Execution" w:history="1">
        <w:r w:rsidR="00C81213" w:rsidRPr="006B3BF1">
          <w:rPr>
            <w:rStyle w:val="Hyperlink"/>
            <w:noProof/>
            <w:lang w:val="en-GB"/>
          </w:rPr>
          <w:t>RETIRE trick</w:t>
        </w:r>
      </w:hyperlink>
      <w:r w:rsidR="00C81213" w:rsidRPr="000D4B79">
        <w:rPr>
          <w:noProof/>
          <w:lang w:val="en-GB"/>
        </w:rPr>
        <w:t>.</w:t>
      </w:r>
      <w:r w:rsidR="004B58DB">
        <w:rPr>
          <w:noProof/>
          <w:lang w:val="en-GB"/>
        </w:rPr>
        <w:t xml:space="preserve"> </w:t>
      </w:r>
      <w:r w:rsidR="006912B9">
        <w:rPr>
          <w:noProof/>
          <w:lang w:val="en-GB"/>
        </w:rPr>
        <w:t>Coincidentally, the 4</w:t>
      </w:r>
      <w:r w:rsidR="006912B9" w:rsidRPr="006912B9">
        <w:rPr>
          <w:noProof/>
          <w:vertAlign w:val="superscript"/>
          <w:lang w:val="en-GB"/>
        </w:rPr>
        <w:t>th</w:t>
      </w:r>
      <w:r w:rsidR="006912B9">
        <w:rPr>
          <w:noProof/>
          <w:lang w:val="en-GB"/>
        </w:rPr>
        <w:t xml:space="preserve"> script in runtime of the Hall Of Origin is the battle with Arceus, which matches up with the RETIRE trick. </w:t>
      </w:r>
    </w:p>
    <w:p w14:paraId="147C8C34" w14:textId="0FCCA9CE" w:rsidR="00797144" w:rsidRDefault="004B58DB" w:rsidP="00797144">
      <w:pPr>
        <w:ind w:left="720"/>
        <w:rPr>
          <w:noProof/>
          <w:lang w:val="en-GB"/>
        </w:rPr>
      </w:pPr>
      <w:r>
        <w:rPr>
          <w:noProof/>
          <w:lang w:val="en-GB"/>
        </w:rPr>
        <w:t>I</w:t>
      </w:r>
      <w:r w:rsidR="00C93739" w:rsidRPr="000D4B79">
        <w:rPr>
          <w:noProof/>
          <w:lang w:val="en-GB"/>
        </w:rPr>
        <w:t>n order to make a route to Arceus we need to enter Pal Park</w:t>
      </w:r>
      <w:r w:rsidR="00DB1D0B" w:rsidRPr="000D4B79">
        <w:rPr>
          <w:noProof/>
          <w:lang w:val="en-GB"/>
        </w:rPr>
        <w:t xml:space="preserve"> (Map ID 251)</w:t>
      </w:r>
      <w:r w:rsidR="00C93739" w:rsidRPr="000D4B79">
        <w:rPr>
          <w:noProof/>
          <w:lang w:val="en-GB"/>
        </w:rPr>
        <w:t xml:space="preserve"> to get the menu</w:t>
      </w:r>
      <w:r w:rsidR="00DB1D0B" w:rsidRPr="000D4B79">
        <w:rPr>
          <w:noProof/>
          <w:lang w:val="en-GB"/>
        </w:rPr>
        <w:t xml:space="preserve"> </w:t>
      </w:r>
      <w:r w:rsidR="00C93739" w:rsidRPr="000D4B79">
        <w:rPr>
          <w:noProof/>
          <w:lang w:val="en-GB"/>
        </w:rPr>
        <w:t>and Hall Of Origin</w:t>
      </w:r>
      <w:r w:rsidR="00DB1D0B" w:rsidRPr="000D4B79">
        <w:rPr>
          <w:noProof/>
          <w:lang w:val="en-GB"/>
        </w:rPr>
        <w:t xml:space="preserve"> (Map ID 510)</w:t>
      </w:r>
      <w:r w:rsidR="00C93739" w:rsidRPr="000D4B79">
        <w:rPr>
          <w:noProof/>
          <w:lang w:val="en-GB"/>
        </w:rPr>
        <w:t xml:space="preserve"> to run the script. </w:t>
      </w:r>
      <w:r w:rsidR="0025477D">
        <w:rPr>
          <w:noProof/>
          <w:lang w:val="en-GB"/>
        </w:rPr>
        <w:t xml:space="preserve">Insert 251, 510 into the </w:t>
      </w:r>
      <w:r w:rsidR="0025477D" w:rsidRPr="0025477D">
        <w:rPr>
          <w:i/>
          <w:iCs/>
          <w:noProof/>
          <w:lang w:val="en-GB"/>
        </w:rPr>
        <w:t>mapchainer</w:t>
      </w:r>
      <w:r w:rsidR="0025477D">
        <w:rPr>
          <w:noProof/>
          <w:lang w:val="en-GB"/>
        </w:rPr>
        <w:t xml:space="preserve"> tool</w:t>
      </w:r>
      <w:r w:rsidR="0060368C">
        <w:rPr>
          <w:noProof/>
          <w:lang w:val="en-GB"/>
        </w:rPr>
        <w:t xml:space="preserve">. I recommend a recursive search of 3. </w:t>
      </w:r>
      <w:r w:rsidR="00523668">
        <w:rPr>
          <w:noProof/>
          <w:lang w:val="en-GB"/>
        </w:rPr>
        <w:t>The higher the amount of searches, the more Map IDs will be listed.</w:t>
      </w:r>
      <w:r w:rsidR="00797144">
        <w:rPr>
          <w:noProof/>
          <w:lang w:val="en-GB"/>
        </w:rPr>
        <w:t xml:space="preserve"> The only value we care about in chain 3 however is number 2, since it’s a low and easily accesible number in mapdata.</w:t>
      </w:r>
    </w:p>
    <w:p w14:paraId="00806BCB" w14:textId="2BEA30EE" w:rsidR="00523668" w:rsidRDefault="00523668" w:rsidP="006A7435">
      <w:pPr>
        <w:ind w:left="720"/>
        <w:rPr>
          <w:noProof/>
          <w:lang w:val="en-GB"/>
        </w:rPr>
      </w:pPr>
      <w:r w:rsidRPr="00523668">
        <w:rPr>
          <w:noProof/>
          <w:lang w:val="en-GB"/>
        </w:rPr>
        <w:drawing>
          <wp:anchor distT="0" distB="0" distL="114300" distR="114300" simplePos="0" relativeHeight="251728896" behindDoc="0" locked="0" layoutInCell="1" allowOverlap="1" wp14:anchorId="3CEA36B3" wp14:editId="38241C56">
            <wp:simplePos x="0" y="0"/>
            <wp:positionH relativeFrom="column">
              <wp:posOffset>457200</wp:posOffset>
            </wp:positionH>
            <wp:positionV relativeFrom="paragraph">
              <wp:posOffset>-635</wp:posOffset>
            </wp:positionV>
            <wp:extent cx="2749550" cy="2402476"/>
            <wp:effectExtent l="0" t="0" r="0" b="0"/>
            <wp:wrapSquare wrapText="bothSides"/>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49550" cy="2402476"/>
                    </a:xfrm>
                    <a:prstGeom prst="rect">
                      <a:avLst/>
                    </a:prstGeom>
                  </pic:spPr>
                </pic:pic>
              </a:graphicData>
            </a:graphic>
          </wp:anchor>
        </w:drawing>
      </w:r>
      <w:r w:rsidR="00797144">
        <w:rPr>
          <w:noProof/>
          <w:lang w:val="en-GB"/>
        </w:rPr>
        <w:t xml:space="preserve">When using multiple chains, you may need to figure out how some chains interact yourself. </w:t>
      </w:r>
      <w:r w:rsidR="00281DD4">
        <w:rPr>
          <w:noProof/>
          <w:lang w:val="en-GB"/>
        </w:rPr>
        <w:t xml:space="preserve">Map 2 writes 392, which writes 393, which writes 251, </w:t>
      </w:r>
      <w:r w:rsidR="009C33DD">
        <w:rPr>
          <w:noProof/>
          <w:lang w:val="en-GB"/>
        </w:rPr>
        <w:t xml:space="preserve">which is Pal Park. Map </w:t>
      </w:r>
      <w:r w:rsidR="000E4597">
        <w:rPr>
          <w:noProof/>
          <w:lang w:val="en-GB"/>
        </w:rPr>
        <w:t xml:space="preserve">ID </w:t>
      </w:r>
      <w:r w:rsidR="009C33DD">
        <w:rPr>
          <w:noProof/>
          <w:lang w:val="en-GB"/>
        </w:rPr>
        <w:t xml:space="preserve">45 writes 316 which writes </w:t>
      </w:r>
      <w:r w:rsidR="003D4775">
        <w:rPr>
          <w:noProof/>
          <w:lang w:val="en-GB"/>
        </w:rPr>
        <w:t xml:space="preserve">510. </w:t>
      </w:r>
    </w:p>
    <w:p w14:paraId="15A399A6" w14:textId="39D27650" w:rsidR="000E4597" w:rsidRDefault="000E4597" w:rsidP="006A7435">
      <w:pPr>
        <w:ind w:left="720"/>
        <w:rPr>
          <w:noProof/>
          <w:lang w:val="en-GB"/>
        </w:rPr>
      </w:pPr>
      <w:r>
        <w:rPr>
          <w:noProof/>
          <w:lang w:val="en-GB"/>
        </w:rPr>
        <w:t>Map ID 45 itself is written by 306, which is written by 392. Since this means there are 4 recursive searches, it doesn’t show up in</w:t>
      </w:r>
      <w:r w:rsidR="00A81C13">
        <w:rPr>
          <w:noProof/>
          <w:lang w:val="en-GB"/>
        </w:rPr>
        <w:t xml:space="preserve"> the list.</w:t>
      </w:r>
    </w:p>
    <w:p w14:paraId="2F689F4E" w14:textId="0C293444" w:rsidR="000E4597" w:rsidRPr="000D4B79" w:rsidRDefault="000E4597" w:rsidP="000E4597">
      <w:pPr>
        <w:rPr>
          <w:noProof/>
          <w:lang w:val="en-GB"/>
        </w:rPr>
      </w:pPr>
    </w:p>
    <w:p w14:paraId="0CA7588F" w14:textId="2EE09E89" w:rsidR="001F0B62" w:rsidRPr="000D4B79" w:rsidRDefault="001F0B62" w:rsidP="006A7435">
      <w:pPr>
        <w:rPr>
          <w:noProof/>
          <w:lang w:val="en-GB"/>
        </w:rPr>
      </w:pPr>
    </w:p>
    <w:p w14:paraId="5BCEB6FA" w14:textId="205B18B2" w:rsidR="00A70B69" w:rsidRPr="000D4B79" w:rsidRDefault="00A70B69" w:rsidP="00BD40BA">
      <w:pPr>
        <w:rPr>
          <w:noProof/>
          <w:lang w:val="en-GB"/>
        </w:rPr>
      </w:pPr>
    </w:p>
    <w:p w14:paraId="479DBFBD" w14:textId="55482C37" w:rsidR="00BD40BA" w:rsidRPr="000D4B79" w:rsidRDefault="00BD40BA" w:rsidP="00BD40BA">
      <w:pPr>
        <w:rPr>
          <w:noProof/>
          <w:lang w:val="en-GB"/>
        </w:rPr>
      </w:pPr>
    </w:p>
    <w:p w14:paraId="4541CCC7" w14:textId="772F7C3D" w:rsidR="00BD40BA" w:rsidRPr="000D4B79" w:rsidRDefault="00BD40BA" w:rsidP="00BD40BA">
      <w:pPr>
        <w:rPr>
          <w:noProof/>
          <w:lang w:val="en-GB"/>
        </w:rPr>
      </w:pPr>
    </w:p>
    <w:p w14:paraId="63A80F1A" w14:textId="4EA31B49" w:rsidR="00BD40BA" w:rsidRPr="000D4B79" w:rsidRDefault="00BD40BA" w:rsidP="00BD40BA">
      <w:pPr>
        <w:rPr>
          <w:noProof/>
          <w:lang w:val="en-GB"/>
        </w:rPr>
      </w:pPr>
    </w:p>
    <w:p w14:paraId="7BC6178F" w14:textId="7D620BA4" w:rsidR="00BD40BA" w:rsidRPr="000D4B79" w:rsidRDefault="00BD40BA" w:rsidP="00BD40BA">
      <w:pPr>
        <w:rPr>
          <w:noProof/>
          <w:lang w:val="en-GB"/>
        </w:rPr>
      </w:pPr>
    </w:p>
    <w:p w14:paraId="6EE442A4" w14:textId="76BC691D" w:rsidR="00BD40BA" w:rsidRPr="000D4B79" w:rsidRDefault="00BD40BA" w:rsidP="00BD40BA">
      <w:pPr>
        <w:rPr>
          <w:noProof/>
          <w:lang w:val="en-GB"/>
        </w:rPr>
      </w:pPr>
    </w:p>
    <w:p w14:paraId="35197EA3" w14:textId="62D0D04A" w:rsidR="00BD40BA" w:rsidRPr="000D4B79" w:rsidRDefault="00BD40BA" w:rsidP="00BD40BA">
      <w:pPr>
        <w:rPr>
          <w:noProof/>
          <w:lang w:val="en-GB"/>
        </w:rPr>
      </w:pPr>
    </w:p>
    <w:p w14:paraId="5CB169A1" w14:textId="399E5EE8" w:rsidR="00BD40BA" w:rsidRPr="000D4B79" w:rsidRDefault="00BD40BA" w:rsidP="00BD40BA">
      <w:pPr>
        <w:rPr>
          <w:noProof/>
          <w:lang w:val="en-GB"/>
        </w:rPr>
      </w:pPr>
    </w:p>
    <w:p w14:paraId="5E49C2C8" w14:textId="6B2DFC86" w:rsidR="00BD40BA" w:rsidRPr="000D4B79" w:rsidRDefault="00BD40BA" w:rsidP="00BD40BA">
      <w:pPr>
        <w:rPr>
          <w:noProof/>
          <w:lang w:val="en-GB"/>
        </w:rPr>
      </w:pPr>
    </w:p>
    <w:p w14:paraId="5792CB4C" w14:textId="5CE748C5" w:rsidR="00BD40BA" w:rsidRPr="000D4B79" w:rsidRDefault="00BD40BA" w:rsidP="00BD40BA">
      <w:pPr>
        <w:rPr>
          <w:noProof/>
          <w:lang w:val="en-GB"/>
        </w:rPr>
      </w:pPr>
    </w:p>
    <w:p w14:paraId="5EECDAFD" w14:textId="730E53F8" w:rsidR="00BD40BA" w:rsidRPr="000D4B79" w:rsidRDefault="00BD40BA" w:rsidP="00BD40BA">
      <w:pPr>
        <w:rPr>
          <w:noProof/>
          <w:lang w:val="en-GB"/>
        </w:rPr>
      </w:pPr>
    </w:p>
    <w:p w14:paraId="0F95224F" w14:textId="751B0356" w:rsidR="00BD40BA" w:rsidRPr="000D4B79" w:rsidRDefault="00BD40BA" w:rsidP="00BD40BA">
      <w:pPr>
        <w:rPr>
          <w:noProof/>
          <w:lang w:val="en-GB"/>
        </w:rPr>
      </w:pPr>
    </w:p>
    <w:p w14:paraId="191560A5" w14:textId="7BE56229" w:rsidR="00BD40BA" w:rsidRPr="000D4B79" w:rsidRDefault="00BD40BA" w:rsidP="00BD40BA">
      <w:pPr>
        <w:rPr>
          <w:noProof/>
          <w:lang w:val="en-GB"/>
        </w:rPr>
      </w:pPr>
      <w:r w:rsidRPr="000D4B79">
        <w:rPr>
          <w:noProof/>
          <w:lang w:val="en-GB"/>
        </w:rPr>
        <w:tab/>
      </w:r>
    </w:p>
    <w:p w14:paraId="355945D2" w14:textId="77777777" w:rsidR="00BD40BA" w:rsidRPr="000D4B79" w:rsidRDefault="00BD40BA" w:rsidP="00BD40BA">
      <w:pPr>
        <w:rPr>
          <w:noProof/>
          <w:lang w:val="en-GB"/>
        </w:rPr>
      </w:pPr>
    </w:p>
    <w:p w14:paraId="3A342F91" w14:textId="77777777" w:rsidR="00C93739" w:rsidRPr="000D4B79" w:rsidRDefault="00C93739" w:rsidP="009134D8">
      <w:pPr>
        <w:rPr>
          <w:noProof/>
          <w:lang w:val="en-GB"/>
        </w:rPr>
      </w:pPr>
    </w:p>
    <w:p w14:paraId="19E75A10" w14:textId="1F3E2616" w:rsidR="00E738D9" w:rsidRPr="000D4B79" w:rsidRDefault="00447521" w:rsidP="00A54EEA">
      <w:pPr>
        <w:ind w:left="720"/>
        <w:rPr>
          <w:noProof/>
          <w:lang w:val="en-GB"/>
        </w:rPr>
      </w:pPr>
      <w:r w:rsidRPr="000D4B79">
        <w:rPr>
          <w:noProof/>
          <w:lang w:val="en-GB"/>
        </w:rPr>
        <w:t xml:space="preserve">There is a common denominator between the two </w:t>
      </w:r>
      <w:r w:rsidR="00F52814" w:rsidRPr="000D4B79">
        <w:rPr>
          <w:noProof/>
          <w:lang w:val="en-GB"/>
        </w:rPr>
        <w:t xml:space="preserve">chains </w:t>
      </w:r>
      <w:r w:rsidRPr="000D4B79">
        <w:rPr>
          <w:noProof/>
          <w:lang w:val="en-GB"/>
        </w:rPr>
        <w:t xml:space="preserve">in this case, being Map ID </w:t>
      </w:r>
      <w:r w:rsidR="00F36038" w:rsidRPr="000D4B79">
        <w:rPr>
          <w:noProof/>
          <w:lang w:val="en-GB"/>
        </w:rPr>
        <w:t>392</w:t>
      </w:r>
      <w:r w:rsidRPr="000D4B79">
        <w:rPr>
          <w:noProof/>
          <w:lang w:val="en-GB"/>
        </w:rPr>
        <w:t xml:space="preserve">. </w:t>
      </w:r>
      <w:r w:rsidR="00E738D9" w:rsidRPr="000D4B79">
        <w:rPr>
          <w:noProof/>
          <w:lang w:val="en-GB"/>
        </w:rPr>
        <w:t>It</w:t>
      </w:r>
      <w:r w:rsidR="00BF7354" w:rsidRPr="000D4B79">
        <w:rPr>
          <w:noProof/>
          <w:lang w:val="en-GB"/>
        </w:rPr>
        <w:t xml:space="preserve"> is</w:t>
      </w:r>
      <w:r w:rsidR="00E738D9" w:rsidRPr="000D4B79">
        <w:rPr>
          <w:noProof/>
          <w:lang w:val="en-GB"/>
        </w:rPr>
        <w:t xml:space="preserve"> possible to load both 251 and 510 in one chain with this.</w:t>
      </w:r>
      <w:r w:rsidR="001B0DAF" w:rsidRPr="000D4B79">
        <w:rPr>
          <w:noProof/>
          <w:lang w:val="en-GB"/>
        </w:rPr>
        <w:t xml:space="preserve"> 392 can be easily written by Map ID 2, and lower values are always easy to access.</w:t>
      </w:r>
      <w:r w:rsidR="00BF7354" w:rsidRPr="000D4B79">
        <w:rPr>
          <w:noProof/>
          <w:lang w:val="en-GB"/>
        </w:rPr>
        <w:t xml:space="preserve"> I’d like to note that this route has been optimised</w:t>
      </w:r>
      <w:r w:rsidR="00CF1451" w:rsidRPr="000D4B79">
        <w:rPr>
          <w:noProof/>
          <w:lang w:val="en-GB"/>
        </w:rPr>
        <w:t xml:space="preserve"> to death</w:t>
      </w:r>
      <w:r w:rsidR="00BF7354" w:rsidRPr="000D4B79">
        <w:rPr>
          <w:noProof/>
          <w:lang w:val="en-GB"/>
        </w:rPr>
        <w:t>,</w:t>
      </w:r>
      <w:r w:rsidR="00035B4F" w:rsidRPr="000D4B79">
        <w:rPr>
          <w:noProof/>
          <w:lang w:val="en-GB"/>
        </w:rPr>
        <w:t xml:space="preserve"> it’s just important to understand the process behind it </w:t>
      </w:r>
      <w:r w:rsidR="00B070C8" w:rsidRPr="000D4B79">
        <w:rPr>
          <w:noProof/>
          <w:lang w:val="en-GB"/>
        </w:rPr>
        <w:t>t</w:t>
      </w:r>
      <w:r w:rsidR="00035B4F" w:rsidRPr="000D4B79">
        <w:rPr>
          <w:noProof/>
          <w:lang w:val="en-GB"/>
        </w:rPr>
        <w:t xml:space="preserve">o </w:t>
      </w:r>
      <w:r w:rsidR="00B070C8" w:rsidRPr="000D4B79">
        <w:rPr>
          <w:noProof/>
          <w:lang w:val="en-GB"/>
        </w:rPr>
        <w:t xml:space="preserve">create </w:t>
      </w:r>
      <w:r w:rsidR="00035B4F" w:rsidRPr="000D4B79">
        <w:rPr>
          <w:noProof/>
          <w:lang w:val="en-GB"/>
        </w:rPr>
        <w:t>your own routes</w:t>
      </w:r>
      <w:r w:rsidR="00CF1451" w:rsidRPr="000D4B79">
        <w:rPr>
          <w:noProof/>
          <w:lang w:val="en-GB"/>
        </w:rPr>
        <w:t>.</w:t>
      </w:r>
      <w:r w:rsidR="00E738D9" w:rsidRPr="000D4B79">
        <w:rPr>
          <w:noProof/>
          <w:lang w:val="en-GB"/>
        </w:rPr>
        <w:br/>
      </w:r>
    </w:p>
    <w:p w14:paraId="65774FCB" w14:textId="2C6A63DE" w:rsidR="00C40810" w:rsidRPr="000D4B79" w:rsidRDefault="00C40810" w:rsidP="00E738D9">
      <w:pPr>
        <w:ind w:left="720"/>
        <w:rPr>
          <w:i/>
          <w:iCs/>
          <w:noProof/>
          <w:lang w:val="en-GB"/>
        </w:rPr>
      </w:pPr>
      <w:r w:rsidRPr="000D4B79">
        <w:rPr>
          <w:noProof/>
          <w:lang w:val="en-GB"/>
        </w:rPr>
        <mc:AlternateContent>
          <mc:Choice Requires="wps">
            <w:drawing>
              <wp:anchor distT="0" distB="0" distL="114300" distR="114300" simplePos="0" relativeHeight="251689984" behindDoc="0" locked="0" layoutInCell="1" allowOverlap="1" wp14:anchorId="275C3AAB" wp14:editId="07686597">
                <wp:simplePos x="0" y="0"/>
                <wp:positionH relativeFrom="column">
                  <wp:posOffset>4038600</wp:posOffset>
                </wp:positionH>
                <wp:positionV relativeFrom="paragraph">
                  <wp:posOffset>824230</wp:posOffset>
                </wp:positionV>
                <wp:extent cx="1989455" cy="1493520"/>
                <wp:effectExtent l="0" t="0" r="0" b="0"/>
                <wp:wrapNone/>
                <wp:docPr id="27" name="Tekstvak 10"/>
                <wp:cNvGraphicFramePr/>
                <a:graphic xmlns:a="http://schemas.openxmlformats.org/drawingml/2006/main">
                  <a:graphicData uri="http://schemas.microsoft.com/office/word/2010/wordprocessingShape">
                    <wps:wsp>
                      <wps:cNvSpPr txBox="1"/>
                      <wps:spPr>
                        <a:xfrm>
                          <a:off x="0" y="0"/>
                          <a:ext cx="1989455" cy="1493520"/>
                        </a:xfrm>
                        <a:prstGeom prst="rect">
                          <a:avLst/>
                        </a:prstGeom>
                        <a:solidFill>
                          <a:schemeClr val="lt1"/>
                        </a:solidFill>
                        <a:ln w="6350">
                          <a:noFill/>
                        </a:ln>
                      </wps:spPr>
                      <wps:txbx>
                        <w:txbxContent>
                          <w:p w14:paraId="209703D3" w14:textId="77777777" w:rsidR="00C40810" w:rsidRDefault="00C40810" w:rsidP="00C4081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5C7A8A2C" w14:textId="77777777" w:rsidR="00C40810" w:rsidRDefault="00C40810" w:rsidP="00C408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5C3AAB" id="_x0000_s1036" type="#_x0000_t202" style="position:absolute;left:0;text-align:left;margin-left:318pt;margin-top:64.9pt;width:156.65pt;height:117.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" fillcolor="white [3201]" stroked="f" strokeweight=".5pt">
                <v:textbox>
                  <w:txbxContent>
                    <w:p w14:paraId="209703D3" w14:textId="77777777" w:rsidR="00C40810" w:rsidRDefault="00C40810" w:rsidP="00C40810">
                      <w:pPr>
                        <w:rPr>
                          <w:noProof/>
                          <w:lang w:val="en-US"/>
                        </w:rPr>
                      </w:pPr>
                      <w:r>
                        <w:rPr>
                          <w:noProof/>
                          <w:lang w:val="en-US"/>
                        </w:rPr>
                        <w:t xml:space="preserve">This is how the Map IDs should be implemented in the script. </w:t>
                      </w:r>
                      <w:r>
                        <w:rPr>
                          <w:noProof/>
                          <w:lang w:val="en-US"/>
                        </w:rPr>
                        <w:br/>
                      </w:r>
                      <w:r>
                        <w:rPr>
                          <w:noProof/>
                          <w:lang w:val="en-US"/>
                        </w:rPr>
                        <w:br/>
                      </w:r>
                      <w:r>
                        <w:rPr>
                          <w:noProof/>
                          <w:sz w:val="18"/>
                          <w:szCs w:val="16"/>
                          <w:lang w:val="en-US"/>
                        </w:rPr>
                        <w:t xml:space="preserve">You can also edit the colors. By default, Highlight is pink. Highlight 2 is orange. </w:t>
                      </w:r>
                    </w:p>
                    <w:p w14:paraId="5C7A8A2C" w14:textId="77777777" w:rsidR="00C40810" w:rsidRDefault="00C40810" w:rsidP="00C40810"/>
                  </w:txbxContent>
                </v:textbox>
              </v:shape>
            </w:pict>
          </mc:Fallback>
        </mc:AlternateContent>
      </w:r>
      <w:r w:rsidR="001B0DAF" w:rsidRPr="000D4B79">
        <w:rPr>
          <w:noProof/>
          <w:lang w:val="en-GB"/>
        </w:rPr>
        <w:t>To summarise:</w:t>
      </w:r>
      <w:r w:rsidR="00E738D9" w:rsidRPr="000D4B79">
        <w:rPr>
          <w:noProof/>
          <w:lang w:val="en-GB"/>
        </w:rPr>
        <w:br/>
      </w:r>
      <w:r w:rsidR="001B0DAF" w:rsidRPr="000D4B79">
        <w:rPr>
          <w:noProof/>
          <w:lang w:val="en-GB"/>
        </w:rPr>
        <w:t>Map ID 251 is written by 393, which is written by 392, which is written by 2.</w:t>
      </w:r>
      <w:r w:rsidR="001B0DAF" w:rsidRPr="000D4B79">
        <w:rPr>
          <w:noProof/>
          <w:lang w:val="en-GB"/>
        </w:rPr>
        <w:br/>
        <w:t xml:space="preserve">Map ID 510 is written by </w:t>
      </w:r>
      <w:r w:rsidR="001B552D" w:rsidRPr="000D4B79">
        <w:rPr>
          <w:noProof/>
          <w:lang w:val="en-GB"/>
        </w:rPr>
        <w:t xml:space="preserve">316, which is written by </w:t>
      </w:r>
      <w:r w:rsidR="001B0DAF" w:rsidRPr="000D4B79">
        <w:rPr>
          <w:noProof/>
          <w:lang w:val="en-GB"/>
        </w:rPr>
        <w:t xml:space="preserve">45, which is written by 306, </w:t>
      </w:r>
      <w:r w:rsidR="00664315" w:rsidRPr="000D4B79">
        <w:rPr>
          <w:noProof/>
          <w:lang w:val="en-GB"/>
        </w:rPr>
        <w:t xml:space="preserve">which is </w:t>
      </w:r>
      <w:r w:rsidR="001B0DAF" w:rsidRPr="000D4B79">
        <w:rPr>
          <w:noProof/>
          <w:lang w:val="en-GB"/>
        </w:rPr>
        <w:t>written by 392, which is written by 2</w:t>
      </w:r>
      <w:r w:rsidR="001B552D" w:rsidRPr="000D4B79">
        <w:rPr>
          <w:noProof/>
          <w:lang w:val="en-GB"/>
        </w:rPr>
        <w:t xml:space="preserve">. </w:t>
      </w:r>
      <w:r w:rsidR="0055728C" w:rsidRPr="000D4B79">
        <w:rPr>
          <w:noProof/>
          <w:lang w:val="en-GB"/>
        </w:rPr>
        <w:t xml:space="preserve"> </w:t>
      </w:r>
      <w:r w:rsidRPr="000D4B79">
        <w:rPr>
          <w:noProof/>
          <w:lang w:val="en-GB"/>
        </w:rPr>
        <w:t xml:space="preserve">Insert these values into </w:t>
      </w:r>
      <w:r w:rsidRPr="000D4B79">
        <w:rPr>
          <w:i/>
          <w:iCs/>
          <w:noProof/>
          <w:lang w:val="en-GB"/>
        </w:rPr>
        <w:t>RSFD.lua.</w:t>
      </w:r>
    </w:p>
    <w:p w14:paraId="3A11EA8B" w14:textId="613265C6" w:rsidR="00447521" w:rsidRPr="000D4B79" w:rsidRDefault="00492AA8" w:rsidP="00E738D9">
      <w:pPr>
        <w:ind w:left="720"/>
        <w:rPr>
          <w:noProof/>
          <w:lang w:val="en-GB"/>
        </w:rPr>
      </w:pPr>
      <w:r w:rsidRPr="000D4B79">
        <w:rPr>
          <w:noProof/>
          <w:lang w:val="en-GB"/>
        </w:rPr>
        <w:drawing>
          <wp:inline distT="0" distB="0" distL="0" distR="0" wp14:anchorId="1777EF57" wp14:editId="534D3624">
            <wp:extent cx="3520441" cy="1443318"/>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8673" cy="1454893"/>
                    </a:xfrm>
                    <a:prstGeom prst="rect">
                      <a:avLst/>
                    </a:prstGeom>
                  </pic:spPr>
                </pic:pic>
              </a:graphicData>
            </a:graphic>
          </wp:inline>
        </w:drawing>
      </w:r>
    </w:p>
    <w:p w14:paraId="25F919E0" w14:textId="77777777" w:rsidR="000A453B" w:rsidRPr="000D4B79" w:rsidRDefault="00DA042F" w:rsidP="000A453B">
      <w:pPr>
        <w:ind w:left="720"/>
        <w:rPr>
          <w:noProof/>
          <w:lang w:val="en-GB"/>
        </w:rPr>
      </w:pPr>
      <w:r w:rsidRPr="000D4B79">
        <w:rPr>
          <w:noProof/>
          <w:lang w:val="en-GB"/>
        </w:rPr>
        <w:t xml:space="preserve">Now, we’ll go back to our savestate </w:t>
      </w:r>
      <w:r w:rsidR="00486F4C" w:rsidRPr="000D4B79">
        <w:rPr>
          <w:noProof/>
          <w:lang w:val="en-GB"/>
        </w:rPr>
        <w:t xml:space="preserve">that we called Mapdata, or </w:t>
      </w:r>
      <w:hyperlink w:anchor="MapdataRoute" w:history="1">
        <w:r w:rsidR="00486F4C" w:rsidRPr="000D4B79">
          <w:rPr>
            <w:rStyle w:val="Hyperlink"/>
            <w:noProof/>
            <w:lang w:val="en-GB"/>
          </w:rPr>
          <w:t>follow the route mentioned to get there</w:t>
        </w:r>
      </w:hyperlink>
      <w:r w:rsidR="00486F4C" w:rsidRPr="000D4B79">
        <w:rPr>
          <w:noProof/>
          <w:lang w:val="en-GB"/>
        </w:rPr>
        <w:t xml:space="preserve">. </w:t>
      </w:r>
      <w:r w:rsidR="003456E5" w:rsidRPr="000D4B79">
        <w:rPr>
          <w:noProof/>
          <w:lang w:val="en-GB"/>
        </w:rPr>
        <w:t>Our first goal is</w:t>
      </w:r>
      <w:r w:rsidR="00F628FC" w:rsidRPr="000D4B79">
        <w:rPr>
          <w:noProof/>
          <w:lang w:val="en-GB"/>
        </w:rPr>
        <w:t xml:space="preserve"> to get to Map ID 2, of which there are 2 located slightly to the right of us. The first one is so high up that it will be overwritten by the </w:t>
      </w:r>
      <w:r w:rsidR="0070239B" w:rsidRPr="000D4B79">
        <w:rPr>
          <w:noProof/>
          <w:lang w:val="en-GB"/>
        </w:rPr>
        <w:t>552 above it, but the onder under that will remai</w:t>
      </w:r>
      <w:r w:rsidR="001819AC" w:rsidRPr="000D4B79">
        <w:rPr>
          <w:noProof/>
          <w:lang w:val="en-GB"/>
        </w:rPr>
        <w:t xml:space="preserve">n. </w:t>
      </w:r>
      <w:r w:rsidR="00D2272C" w:rsidRPr="000D4B79">
        <w:rPr>
          <w:noProof/>
          <w:lang w:val="en-GB"/>
        </w:rPr>
        <w:t xml:space="preserve">If we press shift + K we see the sides of a cell, showing us when we’ll enter a new one. </w:t>
      </w:r>
      <w:r w:rsidR="002A7557" w:rsidRPr="000D4B79">
        <w:rPr>
          <w:noProof/>
          <w:lang w:val="en-GB"/>
        </w:rPr>
        <w:t xml:space="preserve">We move </w:t>
      </w:r>
      <w:bookmarkStart w:id="3" w:name="_Hlk50965321"/>
      <w:r w:rsidR="002A7557" w:rsidRPr="000D4B79">
        <w:rPr>
          <w:noProof/>
          <w:lang w:val="en-GB"/>
        </w:rPr>
        <w:t xml:space="preserve">51 E </w:t>
      </w:r>
      <w:bookmarkEnd w:id="3"/>
      <w:r w:rsidR="002A7557" w:rsidRPr="000D4B79">
        <w:rPr>
          <w:noProof/>
          <w:lang w:val="en-GB"/>
        </w:rPr>
        <w:t xml:space="preserve">and see our current cell is alligned with the Map 2 under us. </w:t>
      </w:r>
    </w:p>
    <w:p w14:paraId="1F08CC65" w14:textId="0140974D" w:rsidR="000A453B" w:rsidRPr="000D4B79" w:rsidRDefault="000A453B" w:rsidP="000A453B">
      <w:pPr>
        <w:ind w:left="720"/>
        <w:rPr>
          <w:noProof/>
          <w:lang w:val="en-GB"/>
        </w:rPr>
      </w:pPr>
      <w:r w:rsidRPr="000D4B79">
        <w:rPr>
          <w:noProof/>
          <w:lang w:val="en-GB"/>
        </w:rPr>
        <w:lastRenderedPageBreak/>
        <w:drawing>
          <wp:inline distT="0" distB="0" distL="0" distR="0" wp14:anchorId="7600E7E7" wp14:editId="1BCD884C">
            <wp:extent cx="5526405" cy="20821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26405" cy="2082165"/>
                    </a:xfrm>
                    <a:prstGeom prst="rect">
                      <a:avLst/>
                    </a:prstGeom>
                  </pic:spPr>
                </pic:pic>
              </a:graphicData>
            </a:graphic>
          </wp:inline>
        </w:drawing>
      </w:r>
    </w:p>
    <w:p w14:paraId="6501B539" w14:textId="11651A7F" w:rsidR="000A453B" w:rsidRPr="000D4B79" w:rsidRDefault="000A453B" w:rsidP="000A453B">
      <w:pPr>
        <w:ind w:left="720"/>
        <w:rPr>
          <w:noProof/>
          <w:lang w:val="en-GB"/>
        </w:rPr>
      </w:pPr>
      <w:r w:rsidRPr="000D4B79">
        <w:rPr>
          <w:noProof/>
          <w:lang w:val="en-GB"/>
        </w:rPr>
        <w:t xml:space="preserve">We go down and enter the </w:t>
      </w:r>
      <w:r w:rsidR="007946DE" w:rsidRPr="000D4B79">
        <w:rPr>
          <w:noProof/>
          <w:lang w:val="en-GB"/>
        </w:rPr>
        <w:t xml:space="preserve">second Map ID 2, since the first one gets overwritten while going down. </w:t>
      </w:r>
      <w:r w:rsidR="00607BA0" w:rsidRPr="000D4B79">
        <w:rPr>
          <w:noProof/>
          <w:lang w:val="en-GB"/>
        </w:rPr>
        <w:t xml:space="preserve">At 97 S </w:t>
      </w:r>
      <w:r w:rsidR="007946DE" w:rsidRPr="000D4B79">
        <w:rPr>
          <w:noProof/>
          <w:lang w:val="en-GB"/>
        </w:rPr>
        <w:t xml:space="preserve">Map ID </w:t>
      </w:r>
      <w:r w:rsidR="00CA436A" w:rsidRPr="000D4B79">
        <w:rPr>
          <w:noProof/>
          <w:lang w:val="en-GB"/>
        </w:rPr>
        <w:t>we enter Map ID 2, it overwrites itself and dissapears.</w:t>
      </w:r>
      <w:r w:rsidR="00900C58" w:rsidRPr="000D4B79">
        <w:rPr>
          <w:noProof/>
          <w:lang w:val="en-GB"/>
        </w:rPr>
        <w:t xml:space="preserve"> </w:t>
      </w:r>
      <w:r w:rsidR="00BB6F9E" w:rsidRPr="000D4B79">
        <w:rPr>
          <w:noProof/>
          <w:lang w:val="en-GB"/>
        </w:rPr>
        <w:t>This is known as a selfoverwriting Map</w:t>
      </w:r>
      <w:r w:rsidR="00C26793" w:rsidRPr="000D4B79">
        <w:rPr>
          <w:noProof/>
          <w:lang w:val="en-GB"/>
        </w:rPr>
        <w:t xml:space="preserve"> ID</w:t>
      </w:r>
      <w:r w:rsidR="00BB6F9E" w:rsidRPr="000D4B79">
        <w:rPr>
          <w:noProof/>
          <w:lang w:val="en-GB"/>
        </w:rPr>
        <w:t xml:space="preserve">, and will be mentioned later. </w:t>
      </w:r>
      <w:r w:rsidR="00CA436A" w:rsidRPr="000D4B79">
        <w:rPr>
          <w:noProof/>
          <w:lang w:val="en-GB"/>
        </w:rPr>
        <w:t>We also see that 392 gets loaded slightly left under us.</w:t>
      </w:r>
    </w:p>
    <w:p w14:paraId="6EB625AB" w14:textId="0B796A96" w:rsidR="00FA538A" w:rsidRPr="000D4B79" w:rsidRDefault="00AF60C4" w:rsidP="000A453B">
      <w:pPr>
        <w:ind w:left="720"/>
        <w:rPr>
          <w:noProof/>
          <w:lang w:val="en-GB"/>
        </w:rPr>
      </w:pPr>
      <w:r w:rsidRPr="000D4B79">
        <w:rPr>
          <w:noProof/>
          <w:lang w:val="en-GB"/>
        </w:rPr>
        <w:drawing>
          <wp:inline distT="0" distB="0" distL="0" distR="0" wp14:anchorId="537A7273" wp14:editId="64874C48">
            <wp:extent cx="5633162" cy="21183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0225" cy="2124777"/>
                    </a:xfrm>
                    <a:prstGeom prst="rect">
                      <a:avLst/>
                    </a:prstGeom>
                  </pic:spPr>
                </pic:pic>
              </a:graphicData>
            </a:graphic>
          </wp:inline>
        </w:drawing>
      </w:r>
    </w:p>
    <w:p w14:paraId="4BFABC08" w14:textId="45A2CA45" w:rsidR="00AF60C4" w:rsidRPr="000D4B79" w:rsidRDefault="00B8326F" w:rsidP="00A835EB">
      <w:pPr>
        <w:ind w:left="720"/>
        <w:rPr>
          <w:noProof/>
          <w:lang w:val="en-GB"/>
        </w:rPr>
      </w:pPr>
      <w:r w:rsidRPr="000D4B79">
        <w:rPr>
          <w:noProof/>
          <w:lang w:val="en-GB"/>
        </w:rPr>
        <w:t>If we want to enter Map ID 392, we</w:t>
      </w:r>
      <w:r w:rsidR="00A835EB" w:rsidRPr="000D4B79">
        <w:rPr>
          <w:noProof/>
          <w:lang w:val="en-GB"/>
        </w:rPr>
        <w:t xml:space="preserve"> have to do that via the left side or bottom side, due to </w:t>
      </w:r>
      <w:hyperlink w:anchor="Basic_routing" w:history="1">
        <w:r w:rsidR="00A835EB" w:rsidRPr="000D4B79">
          <w:rPr>
            <w:rStyle w:val="Hyperlink"/>
            <w:noProof/>
            <w:lang w:val="en-GB"/>
          </w:rPr>
          <w:t>how chunks are structured</w:t>
        </w:r>
      </w:hyperlink>
      <w:r w:rsidR="00A835EB" w:rsidRPr="000D4B79">
        <w:rPr>
          <w:noProof/>
          <w:lang w:val="en-GB"/>
        </w:rPr>
        <w:t xml:space="preserve"> in this part of memory</w:t>
      </w:r>
      <w:r w:rsidR="008145CB" w:rsidRPr="000D4B79">
        <w:rPr>
          <w:noProof/>
          <w:lang w:val="en-GB"/>
        </w:rPr>
        <w:t>.</w:t>
      </w:r>
      <w:r w:rsidR="0093561A" w:rsidRPr="000D4B79">
        <w:rPr>
          <w:noProof/>
          <w:lang w:val="en-GB"/>
        </w:rPr>
        <w:t xml:space="preserve"> We will enter it from the right side, under the loadline.</w:t>
      </w:r>
      <w:r w:rsidR="00693B47" w:rsidRPr="000D4B79">
        <w:rPr>
          <w:noProof/>
          <w:lang w:val="en-GB"/>
        </w:rPr>
        <w:t xml:space="preserve"> </w:t>
      </w:r>
      <w:r w:rsidR="00031894" w:rsidRPr="000D4B79">
        <w:rPr>
          <w:noProof/>
          <w:lang w:val="en-GB"/>
        </w:rPr>
        <w:t xml:space="preserve">We head 209 S. </w:t>
      </w:r>
      <w:r w:rsidR="0093561A" w:rsidRPr="000D4B79">
        <w:rPr>
          <w:noProof/>
          <w:lang w:val="en-GB"/>
        </w:rPr>
        <w:t>I</w:t>
      </w:r>
      <w:r w:rsidR="000C3659" w:rsidRPr="000D4B79">
        <w:rPr>
          <w:noProof/>
          <w:lang w:val="en-GB"/>
        </w:rPr>
        <w:t>nstead of writing 97 S</w:t>
      </w:r>
      <w:r w:rsidR="0093561A" w:rsidRPr="000D4B79">
        <w:rPr>
          <w:noProof/>
          <w:lang w:val="en-GB"/>
        </w:rPr>
        <w:t xml:space="preserve"> then </w:t>
      </w:r>
      <w:r w:rsidR="00031894" w:rsidRPr="000D4B79">
        <w:rPr>
          <w:noProof/>
          <w:lang w:val="en-GB"/>
        </w:rPr>
        <w:t xml:space="preserve">209 S we combine these steps, and it becomes </w:t>
      </w:r>
      <w:bookmarkStart w:id="4" w:name="_Hlk50965351"/>
      <w:r w:rsidR="00031894" w:rsidRPr="000D4B79">
        <w:rPr>
          <w:noProof/>
          <w:lang w:val="en-GB"/>
        </w:rPr>
        <w:t>306 S</w:t>
      </w:r>
      <w:bookmarkEnd w:id="4"/>
      <w:r w:rsidR="00031894" w:rsidRPr="000D4B79">
        <w:rPr>
          <w:noProof/>
          <w:lang w:val="en-GB"/>
        </w:rPr>
        <w:t xml:space="preserve">. </w:t>
      </w:r>
    </w:p>
    <w:p w14:paraId="1EDC754A" w14:textId="18353D77" w:rsidR="002F6EB0" w:rsidRPr="000D4B79" w:rsidRDefault="002F6EB0" w:rsidP="00A835EB">
      <w:pPr>
        <w:ind w:left="720"/>
        <w:rPr>
          <w:noProof/>
          <w:lang w:val="en-GB"/>
        </w:rPr>
      </w:pPr>
      <w:r w:rsidRPr="000D4B79">
        <w:rPr>
          <w:noProof/>
          <w:lang w:val="en-GB"/>
        </w:rPr>
        <w:lastRenderedPageBreak/>
        <w:drawing>
          <wp:inline distT="0" distB="0" distL="0" distR="0" wp14:anchorId="4D83B634" wp14:editId="34915332">
            <wp:extent cx="5676900" cy="212490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900" cy="2124906"/>
                    </a:xfrm>
                    <a:prstGeom prst="rect">
                      <a:avLst/>
                    </a:prstGeom>
                  </pic:spPr>
                </pic:pic>
              </a:graphicData>
            </a:graphic>
          </wp:inline>
        </w:drawing>
      </w:r>
    </w:p>
    <w:p w14:paraId="10250B78" w14:textId="500FC881" w:rsidR="005C3862" w:rsidRPr="000D4B79" w:rsidRDefault="002F6EB0" w:rsidP="000A453B">
      <w:pPr>
        <w:ind w:left="720"/>
        <w:rPr>
          <w:noProof/>
          <w:lang w:val="en-GB"/>
        </w:rPr>
      </w:pPr>
      <w:r w:rsidRPr="000D4B79">
        <w:rPr>
          <w:noProof/>
          <w:lang w:val="en-GB"/>
        </w:rPr>
        <w:t xml:space="preserve">Now we simply go 1 </w:t>
      </w:r>
      <w:r w:rsidR="002468F9" w:rsidRPr="000D4B79">
        <w:rPr>
          <w:noProof/>
          <w:lang w:val="en-GB"/>
        </w:rPr>
        <w:t>cell + 1 tile left, 33 W.</w:t>
      </w:r>
      <w:r w:rsidR="007D4C6C" w:rsidRPr="000D4B79">
        <w:rPr>
          <w:noProof/>
          <w:lang w:val="en-GB"/>
        </w:rPr>
        <w:t xml:space="preserve"> </w:t>
      </w:r>
      <w:r w:rsidR="001D240A" w:rsidRPr="000D4B79">
        <w:rPr>
          <w:noProof/>
          <w:lang w:val="en-GB"/>
        </w:rPr>
        <w:t xml:space="preserve">This loads </w:t>
      </w:r>
      <w:r w:rsidR="00F837EF" w:rsidRPr="000D4B79">
        <w:rPr>
          <w:noProof/>
          <w:lang w:val="en-GB"/>
        </w:rPr>
        <w:t>Map ID</w:t>
      </w:r>
      <w:r w:rsidR="003E2FA6" w:rsidRPr="000D4B79">
        <w:rPr>
          <w:noProof/>
          <w:lang w:val="en-GB"/>
        </w:rPr>
        <w:t>s</w:t>
      </w:r>
      <w:r w:rsidR="00F837EF" w:rsidRPr="000D4B79">
        <w:rPr>
          <w:noProof/>
          <w:lang w:val="en-GB"/>
        </w:rPr>
        <w:t xml:space="preserve"> </w:t>
      </w:r>
      <w:r w:rsidR="001D240A" w:rsidRPr="000D4B79">
        <w:rPr>
          <w:noProof/>
          <w:lang w:val="en-GB"/>
        </w:rPr>
        <w:t xml:space="preserve">306 </w:t>
      </w:r>
      <w:r w:rsidR="003E2FA6" w:rsidRPr="000D4B79">
        <w:rPr>
          <w:noProof/>
          <w:lang w:val="en-GB"/>
        </w:rPr>
        <w:t xml:space="preserve">and 393 right of us, which we will both need for our route. </w:t>
      </w:r>
      <w:r w:rsidR="00E82298" w:rsidRPr="000D4B79">
        <w:rPr>
          <w:noProof/>
          <w:lang w:val="en-GB"/>
        </w:rPr>
        <w:t xml:space="preserve">The Map ID 393 can be seen by </w:t>
      </w:r>
      <w:r w:rsidR="00FF5A59" w:rsidRPr="000D4B79">
        <w:rPr>
          <w:noProof/>
          <w:lang w:val="en-GB"/>
        </w:rPr>
        <w:t xml:space="preserve">entering </w:t>
      </w:r>
      <w:r w:rsidR="00321D5F" w:rsidRPr="000D4B79">
        <w:rPr>
          <w:noProof/>
          <w:lang w:val="en-GB"/>
        </w:rPr>
        <w:t>M</w:t>
      </w:r>
      <w:r w:rsidR="00FF5A59" w:rsidRPr="000D4B79">
        <w:rPr>
          <w:noProof/>
          <w:lang w:val="en-GB"/>
        </w:rPr>
        <w:t>anual mode</w:t>
      </w:r>
      <w:r w:rsidR="00E82298" w:rsidRPr="000D4B79">
        <w:rPr>
          <w:noProof/>
          <w:lang w:val="en-GB"/>
        </w:rPr>
        <w:t xml:space="preserve">, it is one cell to the right of </w:t>
      </w:r>
      <w:r w:rsidR="007D6856" w:rsidRPr="000D4B79">
        <w:rPr>
          <w:noProof/>
          <w:lang w:val="en-GB"/>
        </w:rPr>
        <w:t xml:space="preserve">the centered screen. </w:t>
      </w:r>
    </w:p>
    <w:p w14:paraId="78A7C9D1" w14:textId="3F147DA5" w:rsidR="000A453B" w:rsidRPr="000D4B79" w:rsidRDefault="005C3862" w:rsidP="000A453B">
      <w:pPr>
        <w:ind w:left="720"/>
        <w:rPr>
          <w:noProof/>
          <w:lang w:val="en-GB"/>
        </w:rPr>
      </w:pPr>
      <w:r w:rsidRPr="000D4B79">
        <w:rPr>
          <w:noProof/>
          <w:lang w:val="en-GB"/>
        </w:rPr>
        <w:drawing>
          <wp:inline distT="0" distB="0" distL="0" distR="0" wp14:anchorId="5EF3590B" wp14:editId="5CC6162E">
            <wp:extent cx="5669280" cy="2124961"/>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017" cy="2157097"/>
                    </a:xfrm>
                    <a:prstGeom prst="rect">
                      <a:avLst/>
                    </a:prstGeom>
                  </pic:spPr>
                </pic:pic>
              </a:graphicData>
            </a:graphic>
          </wp:inline>
        </w:drawing>
      </w:r>
    </w:p>
    <w:p w14:paraId="0F9B794D" w14:textId="003276B9" w:rsidR="005D0ECB" w:rsidRPr="000D4B79" w:rsidRDefault="00617716" w:rsidP="00BF5540">
      <w:pPr>
        <w:ind w:left="720"/>
        <w:rPr>
          <w:noProof/>
          <w:lang w:val="en-GB"/>
        </w:rPr>
      </w:pPr>
      <w:r w:rsidRPr="000D4B79">
        <w:rPr>
          <w:noProof/>
          <w:lang w:val="en-GB"/>
        </w:rPr>
        <w:t>From here we want to go down and then right to enter these Map IDs. We can’t go straight down here, since we are at the right section o</w:t>
      </w:r>
      <w:r w:rsidR="00743AC3" w:rsidRPr="000D4B79">
        <w:rPr>
          <w:noProof/>
          <w:lang w:val="en-GB"/>
        </w:rPr>
        <w:t xml:space="preserve">ur cell. If we go 1 E we will be at the left side of the next cell, which will let us go down. </w:t>
      </w:r>
      <w:r w:rsidR="00CF7320" w:rsidRPr="000D4B79">
        <w:rPr>
          <w:noProof/>
          <w:lang w:val="en-GB"/>
        </w:rPr>
        <w:t xml:space="preserve">After that we go </w:t>
      </w:r>
      <w:r w:rsidR="00D0706F" w:rsidRPr="000D4B79">
        <w:rPr>
          <w:noProof/>
          <w:lang w:val="en-GB"/>
        </w:rPr>
        <w:t xml:space="preserve">78 S, until the bottom of the cell at the same height of one of the 306’s that is loaded. We will enter the 306 directly right of us, because the one below us would waste precious steps. </w:t>
      </w:r>
      <w:r w:rsidR="009904D6" w:rsidRPr="000D4B79">
        <w:rPr>
          <w:noProof/>
          <w:lang w:val="en-GB"/>
        </w:rPr>
        <w:t xml:space="preserve">We go 128 E to enter </w:t>
      </w:r>
      <w:r w:rsidR="0083062E" w:rsidRPr="000D4B79">
        <w:rPr>
          <w:noProof/>
          <w:lang w:val="en-GB"/>
        </w:rPr>
        <w:t>the Map ID.</w:t>
      </w:r>
      <w:r w:rsidR="009904D6" w:rsidRPr="000D4B79">
        <w:rPr>
          <w:noProof/>
          <w:lang w:val="en-GB"/>
        </w:rPr>
        <w:t xml:space="preserve"> </w:t>
      </w:r>
      <w:r w:rsidR="00AB48B9" w:rsidRPr="000D4B79">
        <w:rPr>
          <w:noProof/>
          <w:lang w:val="en-GB"/>
        </w:rPr>
        <w:t xml:space="preserve">This wrote a lot of data, but </w:t>
      </w:r>
      <w:r w:rsidR="001E6B97" w:rsidRPr="000D4B79">
        <w:rPr>
          <w:noProof/>
          <w:lang w:val="en-GB"/>
        </w:rPr>
        <w:t>luckily not enough to</w:t>
      </w:r>
      <w:r w:rsidR="00AB48B9" w:rsidRPr="000D4B79">
        <w:rPr>
          <w:noProof/>
          <w:lang w:val="en-GB"/>
        </w:rPr>
        <w:t xml:space="preserve"> overwrite our Map ID 393. </w:t>
      </w:r>
      <w:r w:rsidR="00FF5A59" w:rsidRPr="000D4B79">
        <w:rPr>
          <w:noProof/>
          <w:lang w:val="en-GB"/>
        </w:rPr>
        <w:t xml:space="preserve">By entering Manual mode we can see Map ID 45 is written a bit more to the right of us. </w:t>
      </w:r>
      <w:r w:rsidR="00416C60" w:rsidRPr="000D4B79">
        <w:rPr>
          <w:noProof/>
          <w:lang w:val="en-GB"/>
        </w:rPr>
        <w:t>We enter the Map ID 393 under us</w:t>
      </w:r>
      <w:r w:rsidR="005416A1" w:rsidRPr="000D4B79">
        <w:rPr>
          <w:noProof/>
          <w:lang w:val="en-GB"/>
        </w:rPr>
        <w:t xml:space="preserve"> by going 1 S.</w:t>
      </w:r>
      <w:r w:rsidR="00416C60" w:rsidRPr="000D4B79">
        <w:rPr>
          <w:noProof/>
          <w:lang w:val="en-GB"/>
        </w:rPr>
        <w:t xml:space="preserve"> </w:t>
      </w:r>
      <w:r w:rsidR="005416A1" w:rsidRPr="000D4B79">
        <w:rPr>
          <w:noProof/>
          <w:lang w:val="en-GB"/>
        </w:rPr>
        <w:t>If you have not</w:t>
      </w:r>
      <w:r w:rsidR="00416C60" w:rsidRPr="000D4B79">
        <w:rPr>
          <w:noProof/>
          <w:lang w:val="en-GB"/>
        </w:rPr>
        <w:t xml:space="preserve"> entered Pal Park</w:t>
      </w:r>
      <w:r w:rsidR="00D742B8" w:rsidRPr="000D4B79">
        <w:rPr>
          <w:noProof/>
          <w:lang w:val="en-GB"/>
        </w:rPr>
        <w:t>’s hub</w:t>
      </w:r>
      <w:r w:rsidR="00416C60" w:rsidRPr="000D4B79">
        <w:rPr>
          <w:noProof/>
          <w:lang w:val="en-GB"/>
        </w:rPr>
        <w:t xml:space="preserve"> </w:t>
      </w:r>
      <w:r w:rsidR="00D742B8" w:rsidRPr="000D4B79">
        <w:rPr>
          <w:noProof/>
          <w:lang w:val="en-GB"/>
        </w:rPr>
        <w:t xml:space="preserve">area </w:t>
      </w:r>
      <w:r w:rsidR="00416C60" w:rsidRPr="000D4B79">
        <w:rPr>
          <w:noProof/>
          <w:lang w:val="en-GB"/>
        </w:rPr>
        <w:t>before, it play</w:t>
      </w:r>
      <w:r w:rsidR="005416A1" w:rsidRPr="000D4B79">
        <w:rPr>
          <w:noProof/>
          <w:lang w:val="en-GB"/>
        </w:rPr>
        <w:t>s</w:t>
      </w:r>
      <w:r w:rsidR="00416C60" w:rsidRPr="000D4B79">
        <w:rPr>
          <w:noProof/>
          <w:lang w:val="en-GB"/>
        </w:rPr>
        <w:t xml:space="preserve"> a cutscene.</w:t>
      </w:r>
    </w:p>
    <w:p w14:paraId="65406694" w14:textId="2B17FC37" w:rsidR="00416C60" w:rsidRPr="000D4B79" w:rsidRDefault="000C2E34" w:rsidP="00BF5540">
      <w:pPr>
        <w:ind w:left="720"/>
        <w:rPr>
          <w:noProof/>
          <w:lang w:val="en-GB"/>
        </w:rPr>
      </w:pPr>
      <w:r w:rsidRPr="000D4B79">
        <w:rPr>
          <w:noProof/>
          <w:lang w:val="en-GB"/>
        </w:rPr>
        <w:lastRenderedPageBreak/>
        <w:drawing>
          <wp:inline distT="0" distB="0" distL="0" distR="0" wp14:anchorId="0AE299FC" wp14:editId="08D33EAC">
            <wp:extent cx="5750301" cy="21488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7375" cy="2158957"/>
                    </a:xfrm>
                    <a:prstGeom prst="rect">
                      <a:avLst/>
                    </a:prstGeom>
                  </pic:spPr>
                </pic:pic>
              </a:graphicData>
            </a:graphic>
          </wp:inline>
        </w:drawing>
      </w:r>
    </w:p>
    <w:p w14:paraId="52339881" w14:textId="5BB7F1D6" w:rsidR="000C2E34" w:rsidRPr="000D4B79" w:rsidRDefault="005416A1" w:rsidP="00BF5540">
      <w:pPr>
        <w:ind w:left="720"/>
        <w:rPr>
          <w:noProof/>
          <w:lang w:val="en-GB"/>
        </w:rPr>
      </w:pPr>
      <w:r w:rsidRPr="000D4B79">
        <w:rPr>
          <w:noProof/>
          <w:lang w:val="en-GB"/>
        </w:rPr>
        <w:t xml:space="preserve">This cutscene does move the player one tile E, so in our route we need to mention that. </w:t>
      </w:r>
      <w:r w:rsidR="00631CC1" w:rsidRPr="000D4B79">
        <w:rPr>
          <w:noProof/>
          <w:lang w:val="en-GB"/>
        </w:rPr>
        <w:t xml:space="preserve">We want to go to the catching area of Pal Park, which the pink Map ID 251. </w:t>
      </w:r>
      <w:r w:rsidR="008745F2" w:rsidRPr="000D4B79">
        <w:rPr>
          <w:noProof/>
          <w:lang w:val="en-GB"/>
        </w:rPr>
        <w:t xml:space="preserve">We go 17 S, and then </w:t>
      </w:r>
      <w:r w:rsidR="00631CC1" w:rsidRPr="000D4B79">
        <w:rPr>
          <w:noProof/>
          <w:lang w:val="en-GB"/>
        </w:rPr>
        <w:t>need to go 64 E</w:t>
      </w:r>
      <w:r w:rsidR="008745F2" w:rsidRPr="000D4B79">
        <w:rPr>
          <w:noProof/>
          <w:lang w:val="en-GB"/>
        </w:rPr>
        <w:t xml:space="preserve"> or 63</w:t>
      </w:r>
      <w:r w:rsidR="00656B32" w:rsidRPr="000D4B79">
        <w:rPr>
          <w:noProof/>
          <w:lang w:val="en-GB"/>
        </w:rPr>
        <w:t xml:space="preserve"> E</w:t>
      </w:r>
      <w:r w:rsidR="008745F2" w:rsidRPr="000D4B79">
        <w:rPr>
          <w:noProof/>
          <w:lang w:val="en-GB"/>
        </w:rPr>
        <w:t xml:space="preserve"> if </w:t>
      </w:r>
      <w:r w:rsidR="00155266" w:rsidRPr="000D4B79">
        <w:rPr>
          <w:noProof/>
          <w:lang w:val="en-GB"/>
        </w:rPr>
        <w:t>you ha</w:t>
      </w:r>
      <w:r w:rsidR="00656B32" w:rsidRPr="000D4B79">
        <w:rPr>
          <w:noProof/>
          <w:lang w:val="en-GB"/>
        </w:rPr>
        <w:t>d</w:t>
      </w:r>
      <w:r w:rsidR="00155266" w:rsidRPr="000D4B79">
        <w:rPr>
          <w:noProof/>
          <w:lang w:val="en-GB"/>
        </w:rPr>
        <w:t xml:space="preserve"> the cutscene play</w:t>
      </w:r>
      <w:r w:rsidR="00E909F0" w:rsidRPr="000D4B79">
        <w:rPr>
          <w:noProof/>
          <w:lang w:val="en-GB"/>
        </w:rPr>
        <w:t xml:space="preserve">. </w:t>
      </w:r>
      <w:r w:rsidR="00BA3CB5" w:rsidRPr="000D4B79">
        <w:rPr>
          <w:noProof/>
          <w:lang w:val="en-GB"/>
        </w:rPr>
        <w:t xml:space="preserve">After that, go </w:t>
      </w:r>
      <w:r w:rsidR="0092523C" w:rsidRPr="000D4B79">
        <w:rPr>
          <w:noProof/>
          <w:lang w:val="en-GB"/>
        </w:rPr>
        <w:t>1</w:t>
      </w:r>
      <w:r w:rsidR="00E909F0" w:rsidRPr="000D4B79">
        <w:rPr>
          <w:noProof/>
          <w:lang w:val="en-GB"/>
        </w:rPr>
        <w:t>77</w:t>
      </w:r>
      <w:r w:rsidR="0092523C" w:rsidRPr="000D4B79">
        <w:rPr>
          <w:noProof/>
          <w:lang w:val="en-GB"/>
        </w:rPr>
        <w:t xml:space="preserve"> N. </w:t>
      </w:r>
      <w:r w:rsidR="00F91EC9" w:rsidRPr="000D4B79">
        <w:rPr>
          <w:noProof/>
          <w:lang w:val="en-GB"/>
        </w:rPr>
        <w:t>We are</w:t>
      </w:r>
      <w:r w:rsidR="00DC615A" w:rsidRPr="000D4B79">
        <w:rPr>
          <w:noProof/>
          <w:lang w:val="en-GB"/>
        </w:rPr>
        <w:t xml:space="preserve"> now</w:t>
      </w:r>
      <w:r w:rsidR="00F91EC9" w:rsidRPr="000D4B79">
        <w:rPr>
          <w:noProof/>
          <w:lang w:val="en-GB"/>
        </w:rPr>
        <w:t xml:space="preserve"> located 1 tile </w:t>
      </w:r>
      <w:r w:rsidR="0092523C" w:rsidRPr="000D4B79">
        <w:rPr>
          <w:noProof/>
          <w:lang w:val="en-GB"/>
        </w:rPr>
        <w:t>below Pal Park. We</w:t>
      </w:r>
      <w:r w:rsidR="00A14C1A" w:rsidRPr="000D4B79">
        <w:rPr>
          <w:noProof/>
          <w:lang w:val="en-GB"/>
        </w:rPr>
        <w:t xml:space="preserve"> </w:t>
      </w:r>
      <w:r w:rsidR="0092523C" w:rsidRPr="000D4B79">
        <w:rPr>
          <w:noProof/>
          <w:lang w:val="en-GB"/>
        </w:rPr>
        <w:t xml:space="preserve">go 1 N, which we note independently because it plays a cutscene when we enter the Map ID, which </w:t>
      </w:r>
      <w:r w:rsidR="008065E3" w:rsidRPr="000D4B79">
        <w:rPr>
          <w:noProof/>
          <w:lang w:val="en-GB"/>
        </w:rPr>
        <w:t>means the</w:t>
      </w:r>
      <w:r w:rsidR="0092523C" w:rsidRPr="000D4B79">
        <w:rPr>
          <w:noProof/>
          <w:lang w:val="en-GB"/>
        </w:rPr>
        <w:t xml:space="preserve"> </w:t>
      </w:r>
      <w:r w:rsidR="008065E3" w:rsidRPr="000D4B79">
        <w:rPr>
          <w:noProof/>
          <w:lang w:val="en-GB"/>
        </w:rPr>
        <w:t xml:space="preserve">step counter won’t register it. </w:t>
      </w:r>
      <w:r w:rsidR="0092523C" w:rsidRPr="000D4B79">
        <w:rPr>
          <w:noProof/>
          <w:lang w:val="en-GB"/>
        </w:rPr>
        <w:t xml:space="preserve"> </w:t>
      </w:r>
      <w:r w:rsidR="00754A06" w:rsidRPr="000D4B79">
        <w:rPr>
          <w:noProof/>
          <w:lang w:val="en-GB"/>
        </w:rPr>
        <w:br/>
      </w:r>
      <w:r w:rsidR="00754A06" w:rsidRPr="000D4B79">
        <w:rPr>
          <w:noProof/>
          <w:lang w:val="en-GB"/>
        </w:rPr>
        <w:drawing>
          <wp:inline distT="0" distB="0" distL="0" distR="0" wp14:anchorId="3FB73F51" wp14:editId="12D4A9F4">
            <wp:extent cx="5775960" cy="216317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2134" cy="2172973"/>
                    </a:xfrm>
                    <a:prstGeom prst="rect">
                      <a:avLst/>
                    </a:prstGeom>
                  </pic:spPr>
                </pic:pic>
              </a:graphicData>
            </a:graphic>
          </wp:inline>
        </w:drawing>
      </w:r>
    </w:p>
    <w:p w14:paraId="46D11141" w14:textId="701A63E2" w:rsidR="00754A06" w:rsidRPr="000D4B79" w:rsidRDefault="00754A06" w:rsidP="00BF5540">
      <w:pPr>
        <w:ind w:left="720"/>
        <w:rPr>
          <w:noProof/>
          <w:lang w:val="en-GB"/>
        </w:rPr>
      </w:pPr>
      <w:r w:rsidRPr="000D4B79">
        <w:rPr>
          <w:noProof/>
          <w:lang w:val="en-GB"/>
        </w:rPr>
        <w:t xml:space="preserve">After the cutscene, if you open the </w:t>
      </w:r>
      <w:r w:rsidR="00351CF9" w:rsidRPr="000D4B79">
        <w:rPr>
          <w:noProof/>
          <w:lang w:val="en-GB"/>
        </w:rPr>
        <w:t>m</w:t>
      </w:r>
      <w:r w:rsidRPr="000D4B79">
        <w:rPr>
          <w:noProof/>
          <w:lang w:val="en-GB"/>
        </w:rPr>
        <w:t xml:space="preserve">enu you will notice the Pal Park menu is enabled. </w:t>
      </w:r>
      <w:r w:rsidR="009140A8" w:rsidRPr="000D4B79">
        <w:rPr>
          <w:noProof/>
          <w:lang w:val="en-GB"/>
        </w:rPr>
        <w:t>We have completed the first chain, and our second chain still works.</w:t>
      </w:r>
    </w:p>
    <w:p w14:paraId="02982C77" w14:textId="4812E65B" w:rsidR="009140A8" w:rsidRPr="000D4B79" w:rsidRDefault="009140A8" w:rsidP="00BF5540">
      <w:pPr>
        <w:ind w:left="720"/>
        <w:rPr>
          <w:noProof/>
          <w:lang w:val="en-GB"/>
        </w:rPr>
      </w:pPr>
      <w:r w:rsidRPr="000D4B79">
        <w:rPr>
          <w:noProof/>
          <w:lang w:val="en-GB"/>
        </w:rPr>
        <w:t>If you enter Manual mode and check right, the Map ID 45 is still in memory. That is because neither Map ID 393 or Map ID 251 hold a lot of data.</w:t>
      </w:r>
      <w:r w:rsidR="00B02C12" w:rsidRPr="000D4B79">
        <w:rPr>
          <w:noProof/>
          <w:lang w:val="en-GB"/>
        </w:rPr>
        <w:t xml:space="preserve"> </w:t>
      </w:r>
      <w:r w:rsidR="00C62DB6" w:rsidRPr="000D4B79">
        <w:rPr>
          <w:noProof/>
          <w:lang w:val="en-GB"/>
        </w:rPr>
        <w:t xml:space="preserve">Go 192 E to allign yourself with the Map ID 45. </w:t>
      </w:r>
      <w:r w:rsidR="00106114" w:rsidRPr="000D4B79">
        <w:rPr>
          <w:noProof/>
          <w:lang w:val="en-GB"/>
        </w:rPr>
        <w:t xml:space="preserve">We go </w:t>
      </w:r>
      <w:r w:rsidR="00FA3DC8" w:rsidRPr="000D4B79">
        <w:rPr>
          <w:noProof/>
          <w:lang w:val="en-GB"/>
        </w:rPr>
        <w:t xml:space="preserve">65 S we enter the Map ID 45. </w:t>
      </w:r>
    </w:p>
    <w:p w14:paraId="181C0BCD" w14:textId="3FDFE3CE" w:rsidR="00643A6E" w:rsidRPr="000D4B79" w:rsidRDefault="00643A6E" w:rsidP="00BF5540">
      <w:pPr>
        <w:ind w:left="720"/>
        <w:rPr>
          <w:noProof/>
          <w:lang w:val="en-GB"/>
        </w:rPr>
      </w:pPr>
      <w:r w:rsidRPr="000D4B79">
        <w:rPr>
          <w:noProof/>
          <w:lang w:val="en-GB"/>
        </w:rPr>
        <w:lastRenderedPageBreak/>
        <w:drawing>
          <wp:inline distT="0" distB="0" distL="0" distR="0" wp14:anchorId="1AC09174" wp14:editId="4713D0D8">
            <wp:extent cx="5773646" cy="2164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4388" cy="2171854"/>
                    </a:xfrm>
                    <a:prstGeom prst="rect">
                      <a:avLst/>
                    </a:prstGeom>
                  </pic:spPr>
                </pic:pic>
              </a:graphicData>
            </a:graphic>
          </wp:inline>
        </w:drawing>
      </w:r>
    </w:p>
    <w:p w14:paraId="5BA5C6FA" w14:textId="3CCA2B5B" w:rsidR="003D2AB2" w:rsidRPr="000D4B79" w:rsidRDefault="00643A6E" w:rsidP="00BF5540">
      <w:pPr>
        <w:ind w:left="720"/>
        <w:rPr>
          <w:noProof/>
          <w:lang w:val="en-GB"/>
        </w:rPr>
      </w:pPr>
      <w:r w:rsidRPr="000D4B79">
        <w:rPr>
          <w:noProof/>
          <w:lang w:val="en-GB"/>
        </w:rPr>
        <w:t xml:space="preserve">As you might notice, this is a selfoverwriting Map ID. In fact, it wrote the Map ID 316 directly at the same cell </w:t>
      </w:r>
      <w:r w:rsidR="00512181" w:rsidRPr="000D4B79">
        <w:rPr>
          <w:noProof/>
          <w:lang w:val="en-GB"/>
        </w:rPr>
        <w:t xml:space="preserve">we’re standing in. </w:t>
      </w:r>
      <w:r w:rsidR="000A78F8" w:rsidRPr="000D4B79">
        <w:rPr>
          <w:noProof/>
          <w:lang w:val="en-GB"/>
        </w:rPr>
        <w:t>Before we enter Map ID 316,</w:t>
      </w:r>
      <w:r w:rsidR="003D2AB2" w:rsidRPr="000D4B79">
        <w:rPr>
          <w:noProof/>
          <w:lang w:val="en-GB"/>
        </w:rPr>
        <w:t xml:space="preserve"> I’d like to familiarize you with the concept of ‘</w:t>
      </w:r>
      <w:r w:rsidR="000A1ADE" w:rsidRPr="000D4B79">
        <w:rPr>
          <w:noProof/>
          <w:lang w:val="en-GB"/>
        </w:rPr>
        <w:t>freeing</w:t>
      </w:r>
      <w:r w:rsidR="003D2AB2" w:rsidRPr="000D4B79">
        <w:rPr>
          <w:noProof/>
          <w:lang w:val="en-GB"/>
        </w:rPr>
        <w:t xml:space="preserve"> Mapdata’. Since Map ID 510 </w:t>
      </w:r>
      <w:r w:rsidR="000A78F8" w:rsidRPr="000D4B79">
        <w:rPr>
          <w:noProof/>
          <w:lang w:val="en-GB"/>
        </w:rPr>
        <w:t>will be written</w:t>
      </w:r>
      <w:r w:rsidR="003D2AB2" w:rsidRPr="000D4B79">
        <w:rPr>
          <w:noProof/>
          <w:lang w:val="en-GB"/>
        </w:rPr>
        <w:t xml:space="preserve"> high up, a lot of Map IDs can overwrite it. </w:t>
      </w:r>
      <w:r w:rsidR="00183C6E" w:rsidRPr="000D4B79">
        <w:rPr>
          <w:noProof/>
          <w:lang w:val="en-GB"/>
        </w:rPr>
        <w:t>If we write it now, w</w:t>
      </w:r>
      <w:r w:rsidR="003D2AB2" w:rsidRPr="000D4B79">
        <w:rPr>
          <w:noProof/>
          <w:lang w:val="en-GB"/>
        </w:rPr>
        <w:t xml:space="preserve">e will need to go around a huge bulk of data, only entering Mystery Zones to reach it. But, there is a way to </w:t>
      </w:r>
      <w:r w:rsidR="00EC1008" w:rsidRPr="000D4B79">
        <w:rPr>
          <w:noProof/>
          <w:lang w:val="en-GB"/>
        </w:rPr>
        <w:t>get a ‘shortcut’. If we enter the Map ID 12 which is located above us, it will overwrite the Mapdata in such a way that it’ll be easier to enter the Map 510</w:t>
      </w:r>
      <w:r w:rsidR="00183C6E" w:rsidRPr="000D4B79">
        <w:rPr>
          <w:noProof/>
          <w:lang w:val="en-GB"/>
        </w:rPr>
        <w:t xml:space="preserve"> later</w:t>
      </w:r>
      <w:r w:rsidR="00EC1008" w:rsidRPr="000D4B79">
        <w:rPr>
          <w:noProof/>
          <w:lang w:val="en-GB"/>
        </w:rPr>
        <w:t xml:space="preserve">. </w:t>
      </w:r>
      <w:r w:rsidR="00183C6E" w:rsidRPr="000D4B79">
        <w:rPr>
          <w:noProof/>
          <w:lang w:val="en-GB"/>
        </w:rPr>
        <w:t xml:space="preserve">I will show a comparison </w:t>
      </w:r>
      <w:r w:rsidR="001E2DAE" w:rsidRPr="000D4B79">
        <w:rPr>
          <w:noProof/>
          <w:lang w:val="en-GB"/>
        </w:rPr>
        <w:t>after we do that. Go 1 N, 64 E, 64 W and 1 S again.</w:t>
      </w:r>
    </w:p>
    <w:p w14:paraId="25BCBAAC" w14:textId="69EBDE0D" w:rsidR="00125AF9" w:rsidRPr="000D4B79" w:rsidRDefault="00125AF9" w:rsidP="00BF5540">
      <w:pPr>
        <w:ind w:left="720"/>
        <w:rPr>
          <w:noProof/>
          <w:lang w:val="en-GB"/>
        </w:rPr>
      </w:pPr>
      <w:r w:rsidRPr="000D4B79">
        <w:rPr>
          <w:noProof/>
          <w:lang w:val="en-GB"/>
        </w:rPr>
        <w:t xml:space="preserve">On the left we see </w:t>
      </w:r>
      <w:r w:rsidR="00EA057C" w:rsidRPr="000D4B79">
        <w:rPr>
          <w:noProof/>
          <w:lang w:val="en-GB"/>
        </w:rPr>
        <w:t>Mapdata</w:t>
      </w:r>
      <w:r w:rsidRPr="000D4B79">
        <w:rPr>
          <w:noProof/>
          <w:lang w:val="en-GB"/>
        </w:rPr>
        <w:t xml:space="preserve"> </w:t>
      </w:r>
      <w:r w:rsidR="00EA057C" w:rsidRPr="000D4B79">
        <w:rPr>
          <w:noProof/>
          <w:lang w:val="en-GB"/>
        </w:rPr>
        <w:t xml:space="preserve">when freed, on the right without being freed. </w:t>
      </w:r>
    </w:p>
    <w:p w14:paraId="4DB90EAA" w14:textId="5BE5333D" w:rsidR="005E288D" w:rsidRPr="000D4B79" w:rsidRDefault="00F64368" w:rsidP="00BF5540">
      <w:pPr>
        <w:ind w:left="720"/>
        <w:rPr>
          <w:noProof/>
          <w:lang w:val="en-GB"/>
        </w:rPr>
      </w:pPr>
      <w:r w:rsidRPr="000D4B79">
        <w:rPr>
          <w:noProof/>
          <w:lang w:val="en-GB"/>
        </w:rPr>
        <w:drawing>
          <wp:anchor distT="0" distB="0" distL="114300" distR="114300" simplePos="0" relativeHeight="251691008" behindDoc="0" locked="0" layoutInCell="1" allowOverlap="1" wp14:anchorId="5962FA5F" wp14:editId="59ADA5A1">
            <wp:simplePos x="0" y="0"/>
            <wp:positionH relativeFrom="page">
              <wp:posOffset>4137660</wp:posOffset>
            </wp:positionH>
            <wp:positionV relativeFrom="paragraph">
              <wp:posOffset>7620</wp:posOffset>
            </wp:positionV>
            <wp:extent cx="2869565" cy="2153285"/>
            <wp:effectExtent l="0" t="0" r="698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7">
                      <a:extLst>
                        <a:ext uri="{28A0092B-C50C-407E-A947-70E740481C1C}">
                          <a14:useLocalDpi xmlns:a14="http://schemas.microsoft.com/office/drawing/2010/main" val="0"/>
                        </a:ext>
                      </a:extLst>
                    </a:blip>
                    <a:srcRect b="848"/>
                    <a:stretch/>
                  </pic:blipFill>
                  <pic:spPr bwMode="auto">
                    <a:xfrm>
                      <a:off x="0" y="0"/>
                      <a:ext cx="2869565" cy="2153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288D" w:rsidRPr="000D4B79">
        <w:rPr>
          <w:noProof/>
          <w:lang w:val="en-GB"/>
        </w:rPr>
        <w:drawing>
          <wp:inline distT="0" distB="0" distL="0" distR="0" wp14:anchorId="62B9C864" wp14:editId="773331BC">
            <wp:extent cx="2877476" cy="2160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0157"/>
                    <a:stretch/>
                  </pic:blipFill>
                  <pic:spPr bwMode="auto">
                    <a:xfrm>
                      <a:off x="0" y="0"/>
                      <a:ext cx="2886094" cy="2167377"/>
                    </a:xfrm>
                    <a:prstGeom prst="rect">
                      <a:avLst/>
                    </a:prstGeom>
                    <a:ln>
                      <a:noFill/>
                    </a:ln>
                    <a:extLst>
                      <a:ext uri="{53640926-AAD7-44D8-BBD7-CCE9431645EC}">
                        <a14:shadowObscured xmlns:a14="http://schemas.microsoft.com/office/drawing/2010/main"/>
                      </a:ext>
                    </a:extLst>
                  </pic:spPr>
                </pic:pic>
              </a:graphicData>
            </a:graphic>
          </wp:inline>
        </w:drawing>
      </w:r>
    </w:p>
    <w:p w14:paraId="1A564F9E" w14:textId="1FA1AE02" w:rsidR="005E288D" w:rsidRPr="000D4B79" w:rsidRDefault="00F47258" w:rsidP="00BF5540">
      <w:pPr>
        <w:ind w:left="720"/>
        <w:rPr>
          <w:noProof/>
          <w:lang w:val="en-GB"/>
        </w:rPr>
      </w:pPr>
      <w:r w:rsidRPr="000D4B79">
        <w:rPr>
          <w:noProof/>
          <w:lang w:val="en-GB"/>
        </w:rPr>
        <w:t xml:space="preserve">On the </w:t>
      </w:r>
      <w:r w:rsidR="00EA057C" w:rsidRPr="000D4B79">
        <w:rPr>
          <w:noProof/>
          <w:lang w:val="en-GB"/>
        </w:rPr>
        <w:t xml:space="preserve">first display, there </w:t>
      </w:r>
      <w:r w:rsidRPr="000D4B79">
        <w:rPr>
          <w:noProof/>
          <w:lang w:val="en-GB"/>
        </w:rPr>
        <w:t>is now a path we can take through Mystery Zones</w:t>
      </w:r>
      <w:r w:rsidR="00EA057C" w:rsidRPr="000D4B79">
        <w:rPr>
          <w:noProof/>
          <w:lang w:val="en-GB"/>
        </w:rPr>
        <w:t xml:space="preserve"> at the left side. On the right display</w:t>
      </w:r>
      <w:r w:rsidR="006579C4" w:rsidRPr="000D4B79">
        <w:rPr>
          <w:noProof/>
          <w:lang w:val="en-GB"/>
        </w:rPr>
        <w:t xml:space="preserve"> we see a Map ID 754</w:t>
      </w:r>
      <w:r w:rsidR="006532AA" w:rsidRPr="000D4B79">
        <w:rPr>
          <w:noProof/>
          <w:lang w:val="en-GB"/>
        </w:rPr>
        <w:t xml:space="preserve"> which I </w:t>
      </w:r>
      <w:r w:rsidR="009773B2" w:rsidRPr="000D4B79">
        <w:rPr>
          <w:noProof/>
          <w:lang w:val="en-GB"/>
        </w:rPr>
        <w:t xml:space="preserve">colored </w:t>
      </w:r>
      <w:r w:rsidR="00A3462B" w:rsidRPr="000D4B79">
        <w:rPr>
          <w:noProof/>
          <w:lang w:val="en-GB"/>
        </w:rPr>
        <w:t>purple</w:t>
      </w:r>
      <w:r w:rsidR="006579C4" w:rsidRPr="000D4B79">
        <w:rPr>
          <w:noProof/>
          <w:lang w:val="en-GB"/>
        </w:rPr>
        <w:t xml:space="preserve">, that would definitely overwrite the Map ID 510. </w:t>
      </w:r>
      <w:r w:rsidR="00EE6BCF" w:rsidRPr="000D4B79">
        <w:rPr>
          <w:noProof/>
          <w:lang w:val="en-GB"/>
        </w:rPr>
        <w:t>This is only an optimisation and not necessary</w:t>
      </w:r>
      <w:r w:rsidR="008C1BDC" w:rsidRPr="000D4B79">
        <w:rPr>
          <w:noProof/>
          <w:lang w:val="en-GB"/>
        </w:rPr>
        <w:t xml:space="preserve">, as it’s possible to go even more left and around the data as well. </w:t>
      </w:r>
    </w:p>
    <w:p w14:paraId="42FDB5E7" w14:textId="77777777" w:rsidR="00605DFA" w:rsidRPr="000D4B79" w:rsidRDefault="009167C1" w:rsidP="00605DFA">
      <w:pPr>
        <w:ind w:left="720"/>
        <w:rPr>
          <w:noProof/>
          <w:lang w:val="en-GB"/>
        </w:rPr>
      </w:pPr>
      <w:r w:rsidRPr="000D4B79">
        <w:rPr>
          <w:noProof/>
          <w:lang w:val="en-GB"/>
        </w:rPr>
        <w:t xml:space="preserve">From here, we go </w:t>
      </w:r>
      <w:r w:rsidR="000F6A0D" w:rsidRPr="000D4B79">
        <w:rPr>
          <w:noProof/>
          <w:lang w:val="en-GB"/>
        </w:rPr>
        <w:t xml:space="preserve">17 S so </w:t>
      </w:r>
      <w:r w:rsidRPr="000D4B79">
        <w:rPr>
          <w:noProof/>
          <w:lang w:val="en-GB"/>
        </w:rPr>
        <w:t xml:space="preserve">we’re under the loadline, and </w:t>
      </w:r>
      <w:r w:rsidR="0020533D" w:rsidRPr="000D4B79">
        <w:rPr>
          <w:noProof/>
          <w:lang w:val="en-GB"/>
        </w:rPr>
        <w:t xml:space="preserve">then </w:t>
      </w:r>
      <w:r w:rsidRPr="000D4B79">
        <w:rPr>
          <w:noProof/>
          <w:lang w:val="en-GB"/>
        </w:rPr>
        <w:t>go through the Mystery Zones until we enter the Map ID 510.</w:t>
      </w:r>
      <w:r w:rsidR="00367F22" w:rsidRPr="000D4B79">
        <w:rPr>
          <w:noProof/>
          <w:lang w:val="en-GB"/>
        </w:rPr>
        <w:t xml:space="preserve"> We go</w:t>
      </w:r>
      <w:r w:rsidRPr="000D4B79">
        <w:rPr>
          <w:noProof/>
          <w:lang w:val="en-GB"/>
        </w:rPr>
        <w:t xml:space="preserve"> </w:t>
      </w:r>
      <w:r w:rsidR="00B225FD" w:rsidRPr="000D4B79">
        <w:rPr>
          <w:noProof/>
          <w:lang w:val="en-GB"/>
        </w:rPr>
        <w:t>179 W</w:t>
      </w:r>
      <w:r w:rsidR="00864CC2" w:rsidRPr="000D4B79">
        <w:rPr>
          <w:noProof/>
          <w:lang w:val="en-GB"/>
        </w:rPr>
        <w:t>, followed by 64 N, 64 W</w:t>
      </w:r>
      <w:r w:rsidR="0050697E" w:rsidRPr="000D4B79">
        <w:rPr>
          <w:noProof/>
          <w:lang w:val="en-GB"/>
        </w:rPr>
        <w:t xml:space="preserve">, 32 N , 96 W. this will land us in the gap we just created by freeing Mapdata. </w:t>
      </w:r>
      <w:r w:rsidR="002709C4" w:rsidRPr="000D4B79">
        <w:rPr>
          <w:noProof/>
          <w:lang w:val="en-GB"/>
        </w:rPr>
        <w:t xml:space="preserve">Then we continue: 96 N, </w:t>
      </w:r>
      <w:r w:rsidR="00342B20" w:rsidRPr="000D4B79">
        <w:rPr>
          <w:noProof/>
          <w:lang w:val="en-GB"/>
        </w:rPr>
        <w:t>64 E</w:t>
      </w:r>
      <w:r w:rsidR="00C67B4C" w:rsidRPr="000D4B79">
        <w:rPr>
          <w:noProof/>
          <w:lang w:val="en-GB"/>
        </w:rPr>
        <w:t>, 50 N and to end off, 83 E. This will make us enter Map ID 510</w:t>
      </w:r>
      <w:r w:rsidR="00605DFA" w:rsidRPr="000D4B79">
        <w:rPr>
          <w:noProof/>
          <w:lang w:val="en-GB"/>
        </w:rPr>
        <w:t>.</w:t>
      </w:r>
    </w:p>
    <w:p w14:paraId="5484A61B" w14:textId="1A384054" w:rsidR="00605DFA" w:rsidRPr="000D4B79" w:rsidRDefault="00605DFA" w:rsidP="00605DFA">
      <w:pPr>
        <w:ind w:left="720"/>
        <w:rPr>
          <w:noProof/>
          <w:lang w:val="en-GB"/>
        </w:rPr>
      </w:pPr>
      <w:r w:rsidRPr="000D4B79">
        <w:rPr>
          <w:noProof/>
          <w:lang w:val="en-GB"/>
        </w:rPr>
        <w:lastRenderedPageBreak/>
        <w:drawing>
          <wp:inline distT="0" distB="0" distL="0" distR="0" wp14:anchorId="07BAD6AC" wp14:editId="49628A32">
            <wp:extent cx="5831237" cy="2171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9">
                      <a:extLst>
                        <a:ext uri="{28A0092B-C50C-407E-A947-70E740481C1C}">
                          <a14:useLocalDpi xmlns:a14="http://schemas.microsoft.com/office/drawing/2010/main" val="0"/>
                        </a:ext>
                      </a:extLst>
                    </a:blip>
                    <a:srcRect b="841"/>
                    <a:stretch/>
                  </pic:blipFill>
                  <pic:spPr bwMode="auto">
                    <a:xfrm>
                      <a:off x="0" y="0"/>
                      <a:ext cx="5831975" cy="2171975"/>
                    </a:xfrm>
                    <a:prstGeom prst="rect">
                      <a:avLst/>
                    </a:prstGeom>
                    <a:ln>
                      <a:noFill/>
                    </a:ln>
                    <a:extLst>
                      <a:ext uri="{53640926-AAD7-44D8-BBD7-CCE9431645EC}">
                        <a14:shadowObscured xmlns:a14="http://schemas.microsoft.com/office/drawing/2010/main"/>
                      </a:ext>
                    </a:extLst>
                  </pic:spPr>
                </pic:pic>
              </a:graphicData>
            </a:graphic>
          </wp:inline>
        </w:drawing>
      </w:r>
    </w:p>
    <w:p w14:paraId="7B088F15" w14:textId="0B6BA711" w:rsidR="00605DFA" w:rsidRPr="000D4B79" w:rsidRDefault="00442A8A" w:rsidP="00605DFA">
      <w:pPr>
        <w:ind w:left="720"/>
        <w:rPr>
          <w:noProof/>
          <w:lang w:val="en-GB"/>
        </w:rPr>
      </w:pPr>
      <w:r w:rsidRPr="000D4B79">
        <w:rPr>
          <w:noProof/>
          <w:lang w:val="en-GB"/>
        </w:rPr>
        <w:t xml:space="preserve">As you may notice, this is a selfoverwriting Map ID. That was to be expected, since it was loaded so high in RAM. If we press the RETIRE function on our menu now, we can call the script for the battle against Arceus. </w:t>
      </w:r>
      <w:r w:rsidR="009A5DEC" w:rsidRPr="000D4B79">
        <w:rPr>
          <w:noProof/>
          <w:lang w:val="en-GB"/>
        </w:rPr>
        <w:t>Since the script moves you up, we will leave our Map ID 510</w:t>
      </w:r>
      <w:r w:rsidR="00953C90" w:rsidRPr="000D4B79">
        <w:rPr>
          <w:noProof/>
          <w:lang w:val="en-GB"/>
        </w:rPr>
        <w:t xml:space="preserve">, go through a Jubilife City, that also overwrites itself with a Mystery Zone. If we capture this Arceus, it will therefore </w:t>
      </w:r>
      <w:r w:rsidR="00A07181" w:rsidRPr="000D4B79">
        <w:rPr>
          <w:noProof/>
          <w:lang w:val="en-GB"/>
        </w:rPr>
        <w:t>have its location be</w:t>
      </w:r>
      <w:r w:rsidR="007C1FA1" w:rsidRPr="000D4B79">
        <w:rPr>
          <w:noProof/>
          <w:lang w:val="en-GB"/>
        </w:rPr>
        <w:t xml:space="preserve"> the</w:t>
      </w:r>
      <w:r w:rsidR="00953C90" w:rsidRPr="000D4B79">
        <w:rPr>
          <w:noProof/>
          <w:lang w:val="en-GB"/>
        </w:rPr>
        <w:t xml:space="preserve"> Mystery Zone.</w:t>
      </w:r>
      <w:r w:rsidR="00BD5F70" w:rsidRPr="000D4B79">
        <w:rPr>
          <w:noProof/>
          <w:lang w:val="en-GB"/>
        </w:rPr>
        <w:t xml:space="preserve"> </w:t>
      </w:r>
    </w:p>
    <w:p w14:paraId="406E61DE" w14:textId="0C891105" w:rsidR="009A7BCC" w:rsidRPr="000D4B79" w:rsidRDefault="009A7BCC" w:rsidP="00605DFA">
      <w:pPr>
        <w:ind w:left="720"/>
        <w:rPr>
          <w:noProof/>
          <w:lang w:val="en-GB"/>
        </w:rPr>
      </w:pPr>
      <w:r w:rsidRPr="000D4B79">
        <w:rPr>
          <w:noProof/>
          <w:lang w:val="en-GB"/>
        </w:rPr>
        <w:drawing>
          <wp:inline distT="0" distB="0" distL="0" distR="0" wp14:anchorId="73A1F96A" wp14:editId="493327DE">
            <wp:extent cx="5794826" cy="215537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4847" cy="2162818"/>
                    </a:xfrm>
                    <a:prstGeom prst="rect">
                      <a:avLst/>
                    </a:prstGeom>
                  </pic:spPr>
                </pic:pic>
              </a:graphicData>
            </a:graphic>
          </wp:inline>
        </w:drawing>
      </w:r>
    </w:p>
    <w:p w14:paraId="7F19157B" w14:textId="4A61B768" w:rsidR="009A7BCC" w:rsidRPr="000D4B79" w:rsidRDefault="009A7BCC" w:rsidP="009A7BCC">
      <w:pPr>
        <w:ind w:left="720"/>
        <w:rPr>
          <w:noProof/>
          <w:lang w:val="en-GB"/>
        </w:rPr>
      </w:pPr>
      <w:r w:rsidRPr="000D4B79">
        <w:rPr>
          <w:noProof/>
          <w:lang w:val="en-GB"/>
        </w:rPr>
        <w:t xml:space="preserve">After the battle, we still need to remove the </w:t>
      </w:r>
      <w:r w:rsidR="00113E2F" w:rsidRPr="000D4B79">
        <w:rPr>
          <w:noProof/>
          <w:lang w:val="en-GB"/>
        </w:rPr>
        <w:t>m</w:t>
      </w:r>
      <w:r w:rsidRPr="000D4B79">
        <w:rPr>
          <w:noProof/>
          <w:lang w:val="en-GB"/>
        </w:rPr>
        <w:t>enu. Luckily, if we use the RETIRE option in Pal Park (Map ID 251), it will warp us to the Pal Park hub and remove the menu. Since at this point you should understand the process, I won’t explain every detail of it. I</w:t>
      </w:r>
      <w:r w:rsidR="00BC4434" w:rsidRPr="000D4B79">
        <w:rPr>
          <w:noProof/>
          <w:lang w:val="en-GB"/>
        </w:rPr>
        <w:t>t is essentially just re-doing the chain we did earlier but pressing RETIRE in Pal Pa</w:t>
      </w:r>
      <w:r w:rsidR="0009077A" w:rsidRPr="000D4B79">
        <w:rPr>
          <w:noProof/>
          <w:lang w:val="en-GB"/>
        </w:rPr>
        <w:t xml:space="preserve">rk once there. </w:t>
      </w:r>
      <w:r w:rsidR="00861D24" w:rsidRPr="000D4B79">
        <w:rPr>
          <w:noProof/>
          <w:lang w:val="en-GB"/>
        </w:rPr>
        <w:t xml:space="preserve"> </w:t>
      </w:r>
    </w:p>
    <w:p w14:paraId="41D2AF6F" w14:textId="3AABB277" w:rsidR="005E288D" w:rsidRPr="000D4B79" w:rsidRDefault="005E288D" w:rsidP="00BF5540">
      <w:pPr>
        <w:ind w:left="720"/>
        <w:rPr>
          <w:noProof/>
          <w:lang w:val="en-GB"/>
        </w:rPr>
      </w:pPr>
    </w:p>
    <w:p w14:paraId="67EA48A8" w14:textId="588F91A7" w:rsidR="009F0CA1" w:rsidRPr="000D4B79" w:rsidRDefault="00F92053" w:rsidP="00BF5540">
      <w:pPr>
        <w:ind w:left="720"/>
        <w:rPr>
          <w:noProof/>
          <w:lang w:val="en-GB"/>
        </w:rPr>
      </w:pPr>
      <w:r w:rsidRPr="000D4B79">
        <w:rPr>
          <w:noProof/>
          <w:lang w:val="en-GB"/>
        </w:rPr>
        <mc:AlternateContent>
          <mc:Choice Requires="wps">
            <w:drawing>
              <wp:anchor distT="0" distB="0" distL="114300" distR="114300" simplePos="0" relativeHeight="251695104" behindDoc="0" locked="0" layoutInCell="1" allowOverlap="1" wp14:anchorId="78D1AF0F" wp14:editId="530D672F">
                <wp:simplePos x="0" y="0"/>
                <wp:positionH relativeFrom="column">
                  <wp:posOffset>1796143</wp:posOffset>
                </wp:positionH>
                <wp:positionV relativeFrom="paragraph">
                  <wp:posOffset>289832</wp:posOffset>
                </wp:positionV>
                <wp:extent cx="1143000" cy="6215380"/>
                <wp:effectExtent l="0" t="0" r="19050" b="13970"/>
                <wp:wrapNone/>
                <wp:docPr id="36" name="Tekstvak 4"/>
                <wp:cNvGraphicFramePr/>
                <a:graphic xmlns:a="http://schemas.openxmlformats.org/drawingml/2006/main">
                  <a:graphicData uri="http://schemas.microsoft.com/office/word/2010/wordprocessingShape">
                    <wps:wsp>
                      <wps:cNvSpPr txBox="1"/>
                      <wps:spPr>
                        <a:xfrm>
                          <a:off x="0" y="0"/>
                          <a:ext cx="1143000" cy="6215380"/>
                        </a:xfrm>
                        <a:prstGeom prst="rect">
                          <a:avLst/>
                        </a:prstGeom>
                        <a:solidFill>
                          <a:schemeClr val="accent4">
                            <a:lumMod val="50000"/>
                          </a:schemeClr>
                        </a:solidFill>
                        <a:ln w="6350">
                          <a:solidFill>
                            <a:prstClr val="black"/>
                          </a:solidFill>
                        </a:ln>
                      </wps:spPr>
                      <wps:txbx>
                        <w:txbxContent>
                          <w:p w14:paraId="79DA76F7" w14:textId="4D12DD2D" w:rsidR="00F92053" w:rsidRPr="000A3940" w:rsidRDefault="00F92053" w:rsidP="007E2A30">
                            <w:pPr>
                              <w:rPr>
                                <w:noProof/>
                                <w:color w:val="FFFFFF" w:themeColor="background1"/>
                                <w:lang w:val="de-DE"/>
                              </w:rPr>
                            </w:pPr>
                            <w:r w:rsidRPr="000A3940">
                              <w:rPr>
                                <w:noProof/>
                                <w:color w:val="FFFFFF" w:themeColor="background1"/>
                                <w:lang w:val="de-DE"/>
                              </w:rPr>
                              <w:t>64 E</w:t>
                            </w:r>
                            <w:r w:rsidRPr="000A3940">
                              <w:rPr>
                                <w:noProof/>
                                <w:color w:val="FFFFFF" w:themeColor="background1"/>
                                <w:lang w:val="de-DE"/>
                              </w:rPr>
                              <w:br/>
                              <w:t>64 W</w:t>
                            </w:r>
                            <w:r w:rsidRPr="000A3940">
                              <w:rPr>
                                <w:noProof/>
                                <w:color w:val="FFFFFF" w:themeColor="background1"/>
                                <w:lang w:val="de-DE"/>
                              </w:rPr>
                              <w:br/>
                              <w:t>18 S</w:t>
                            </w:r>
                            <w:r w:rsidRPr="000A3940">
                              <w:rPr>
                                <w:noProof/>
                                <w:color w:val="FFFFFF" w:themeColor="background1"/>
                                <w:lang w:val="de-DE"/>
                              </w:rPr>
                              <w:br/>
                              <w:t>179 W</w:t>
                            </w:r>
                          </w:p>
                          <w:p w14:paraId="3FBF61E6" w14:textId="32BC38C4" w:rsidR="00B007D5" w:rsidRPr="000A3940" w:rsidRDefault="00B007D5" w:rsidP="007E2A30">
                            <w:pPr>
                              <w:rPr>
                                <w:noProof/>
                                <w:color w:val="FFFFFF" w:themeColor="background1"/>
                                <w:lang w:val="de-DE"/>
                              </w:rPr>
                            </w:pPr>
                            <w:r w:rsidRPr="000A3940">
                              <w:rPr>
                                <w:noProof/>
                                <w:color w:val="FFFFFF" w:themeColor="background1"/>
                                <w:lang w:val="de-DE"/>
                              </w:rPr>
                              <w:t>64 N</w:t>
                            </w:r>
                            <w:r w:rsidRPr="000A3940">
                              <w:rPr>
                                <w:noProof/>
                                <w:color w:val="FFFFFF" w:themeColor="background1"/>
                                <w:lang w:val="de-DE"/>
                              </w:rPr>
                              <w:br/>
                              <w:t>64 W</w:t>
                            </w:r>
                            <w:r w:rsidRPr="000A3940">
                              <w:rPr>
                                <w:noProof/>
                                <w:color w:val="FFFFFF" w:themeColor="background1"/>
                                <w:lang w:val="de-DE"/>
                              </w:rPr>
                              <w:br/>
                              <w:t>32 N</w:t>
                            </w:r>
                            <w:r w:rsidRPr="000A3940">
                              <w:rPr>
                                <w:noProof/>
                                <w:color w:val="FFFFFF" w:themeColor="background1"/>
                                <w:lang w:val="de-DE"/>
                              </w:rPr>
                              <w:br/>
                              <w:t>96 W</w:t>
                            </w:r>
                          </w:p>
                          <w:p w14:paraId="0AD82417" w14:textId="331ECD86" w:rsidR="007E2A30" w:rsidRPr="000A3940" w:rsidRDefault="005432BE" w:rsidP="007E2A30">
                            <w:pPr>
                              <w:rPr>
                                <w:color w:val="FFFFFF" w:themeColor="background1"/>
                                <w:lang w:val="de-DE"/>
                              </w:rPr>
                            </w:pPr>
                            <w:r w:rsidRPr="000A3940">
                              <w:rPr>
                                <w:color w:val="FFFFFF" w:themeColor="background1"/>
                                <w:lang w:val="de-DE"/>
                              </w:rPr>
                              <w:t>96 N</w:t>
                            </w:r>
                            <w:r w:rsidRPr="000A3940">
                              <w:rPr>
                                <w:color w:val="FFFFFF" w:themeColor="background1"/>
                                <w:lang w:val="de-DE"/>
                              </w:rPr>
                              <w:br/>
                              <w:t>64 E</w:t>
                            </w:r>
                            <w:r w:rsidRPr="000A3940">
                              <w:rPr>
                                <w:color w:val="FFFFFF" w:themeColor="background1"/>
                                <w:lang w:val="de-DE"/>
                              </w:rPr>
                              <w:br/>
                              <w:t>50 N</w:t>
                            </w:r>
                            <w:r w:rsidRPr="000A3940">
                              <w:rPr>
                                <w:color w:val="FFFFFF" w:themeColor="background1"/>
                                <w:lang w:val="de-DE"/>
                              </w:rPr>
                              <w:br/>
                              <w:t>83 E</w:t>
                            </w:r>
                          </w:p>
                          <w:p w14:paraId="724765FF" w14:textId="77777777" w:rsidR="000A3940" w:rsidRPr="008E3CF4" w:rsidRDefault="005432BE" w:rsidP="007E2A30">
                            <w:pPr>
                              <w:rPr>
                                <w:color w:val="FFFFFF" w:themeColor="background1"/>
                                <w:lang w:val="en-GB"/>
                              </w:rPr>
                            </w:pPr>
                            <w:r w:rsidRPr="008E3CF4">
                              <w:rPr>
                                <w:color w:val="FFFFFF" w:themeColor="background1"/>
                                <w:lang w:val="en-GB"/>
                              </w:rPr>
                              <w:t>RETIRE</w:t>
                            </w:r>
                          </w:p>
                          <w:p w14:paraId="2560041A" w14:textId="5595E38C" w:rsidR="00DE7EAE" w:rsidRDefault="0071592A" w:rsidP="007E2A30">
                            <w:pPr>
                              <w:rPr>
                                <w:noProof/>
                                <w:color w:val="FFFFFF" w:themeColor="background1"/>
                                <w:lang w:val="en-US"/>
                              </w:rPr>
                            </w:pPr>
                            <w:r>
                              <w:rPr>
                                <w:noProof/>
                                <w:color w:val="FFFFFF" w:themeColor="background1"/>
                                <w:lang w:val="en-US"/>
                              </w:rPr>
                              <w:t>160 W</w:t>
                            </w:r>
                            <w:r w:rsidR="00DE7EAE">
                              <w:rPr>
                                <w:noProof/>
                                <w:color w:val="FFFFFF" w:themeColor="background1"/>
                                <w:lang w:val="en-US"/>
                              </w:rPr>
                              <w:br/>
                              <w:t>244 S</w:t>
                            </w:r>
                            <w:r w:rsidR="00DE7EAE">
                              <w:rPr>
                                <w:noProof/>
                                <w:color w:val="FFFFFF" w:themeColor="background1"/>
                                <w:lang w:val="en-US"/>
                              </w:rPr>
                              <w:br/>
                              <w:t>33 W</w:t>
                            </w:r>
                            <w:r w:rsidR="00DE7EAE">
                              <w:rPr>
                                <w:noProof/>
                                <w:color w:val="FFFFFF" w:themeColor="background1"/>
                                <w:lang w:val="en-US"/>
                              </w:rPr>
                              <w:br/>
                              <w:t>1 E</w:t>
                            </w:r>
                            <w:r w:rsidR="00DE7EAE">
                              <w:rPr>
                                <w:noProof/>
                                <w:color w:val="FFFFFF" w:themeColor="background1"/>
                                <w:lang w:val="en-US"/>
                              </w:rPr>
                              <w:br/>
                              <w:t>78 S</w:t>
                            </w:r>
                          </w:p>
                          <w:p w14:paraId="1279FC3C" w14:textId="0770A268" w:rsidR="00DE7EAE" w:rsidRDefault="00DE7EAE" w:rsidP="007E2A30">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82045F">
                              <w:rPr>
                                <w:noProof/>
                                <w:color w:val="FFFFFF" w:themeColor="background1"/>
                                <w:lang w:val="en-US"/>
                              </w:rPr>
                              <w:t xml:space="preserve"> cutscene</w:t>
                            </w:r>
                            <w:r>
                              <w:rPr>
                                <w:noProof/>
                                <w:color w:val="FFFFFF" w:themeColor="background1"/>
                                <w:lang w:val="en-US"/>
                              </w:rPr>
                              <w:br/>
                            </w:r>
                            <w:r w:rsidR="00440A06">
                              <w:rPr>
                                <w:noProof/>
                                <w:color w:val="FFFFFF" w:themeColor="background1"/>
                                <w:lang w:val="en-US"/>
                              </w:rPr>
                              <w:t>11 S</w:t>
                            </w:r>
                            <w:r w:rsidR="00440A06">
                              <w:rPr>
                                <w:noProof/>
                                <w:color w:val="FFFFFF" w:themeColor="background1"/>
                                <w:lang w:val="en-US"/>
                              </w:rPr>
                              <w:br/>
                              <w:t>64 E</w:t>
                            </w:r>
                          </w:p>
                          <w:p w14:paraId="33CEE21F" w14:textId="33A9C39C" w:rsidR="00381475" w:rsidRDefault="00381475" w:rsidP="00381475">
                            <w:pPr>
                              <w:rPr>
                                <w:noProof/>
                                <w:color w:val="FFFFFF" w:themeColor="background1"/>
                                <w:lang w:val="en-US"/>
                              </w:rPr>
                            </w:pPr>
                            <w:r w:rsidRPr="008115D7">
                              <w:rPr>
                                <w:noProof/>
                                <w:color w:val="FFFFFF" w:themeColor="background1"/>
                                <w:lang w:val="en-US"/>
                              </w:rPr>
                              <w:t>1</w:t>
                            </w:r>
                            <w:r>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071322F6" w14:textId="6702D0EF" w:rsidR="00440A06" w:rsidRPr="00FA45AA" w:rsidRDefault="00381475" w:rsidP="007E2A30">
                            <w:pPr>
                              <w:rPr>
                                <w:noProof/>
                                <w:color w:val="FFFFFF" w:themeColor="background1"/>
                                <w:lang w:val="en-US"/>
                              </w:rPr>
                            </w:pPr>
                            <w:r>
                              <w:rPr>
                                <w:noProof/>
                                <w:color w:val="FFFFFF" w:themeColor="background1"/>
                                <w:lang w:val="en-US"/>
                              </w:rPr>
                              <w:t>RETIRE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1AF0F" id="_x0000_s1037" type="#_x0000_t202" style="position:absolute;left:0;text-align:left;margin-left:141.45pt;margin-top:22.8pt;width:90pt;height:48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" fillcolor="#005677 [1607]" strokeweight=".5pt">
                <v:textbox>
                  <w:txbxContent>
                    <w:p w14:paraId="79DA76F7" w14:textId="4D12DD2D" w:rsidR="00F92053" w:rsidRPr="000A3940" w:rsidRDefault="00F92053" w:rsidP="007E2A30">
                      <w:pPr>
                        <w:rPr>
                          <w:noProof/>
                          <w:color w:val="FFFFFF" w:themeColor="background1"/>
                          <w:lang w:val="de-DE"/>
                        </w:rPr>
                      </w:pPr>
                      <w:r w:rsidRPr="000A3940">
                        <w:rPr>
                          <w:noProof/>
                          <w:color w:val="FFFFFF" w:themeColor="background1"/>
                          <w:lang w:val="de-DE"/>
                        </w:rPr>
                        <w:t>64 E</w:t>
                      </w:r>
                      <w:r w:rsidRPr="000A3940">
                        <w:rPr>
                          <w:noProof/>
                          <w:color w:val="FFFFFF" w:themeColor="background1"/>
                          <w:lang w:val="de-DE"/>
                        </w:rPr>
                        <w:br/>
                        <w:t>64 W</w:t>
                      </w:r>
                      <w:r w:rsidRPr="000A3940">
                        <w:rPr>
                          <w:noProof/>
                          <w:color w:val="FFFFFF" w:themeColor="background1"/>
                          <w:lang w:val="de-DE"/>
                        </w:rPr>
                        <w:br/>
                        <w:t>18 S</w:t>
                      </w:r>
                      <w:r w:rsidRPr="000A3940">
                        <w:rPr>
                          <w:noProof/>
                          <w:color w:val="FFFFFF" w:themeColor="background1"/>
                          <w:lang w:val="de-DE"/>
                        </w:rPr>
                        <w:br/>
                        <w:t>179 W</w:t>
                      </w:r>
                    </w:p>
                    <w:p w14:paraId="3FBF61E6" w14:textId="32BC38C4" w:rsidR="00B007D5" w:rsidRPr="000A3940" w:rsidRDefault="00B007D5" w:rsidP="007E2A30">
                      <w:pPr>
                        <w:rPr>
                          <w:noProof/>
                          <w:color w:val="FFFFFF" w:themeColor="background1"/>
                          <w:lang w:val="de-DE"/>
                        </w:rPr>
                      </w:pPr>
                      <w:r w:rsidRPr="000A3940">
                        <w:rPr>
                          <w:noProof/>
                          <w:color w:val="FFFFFF" w:themeColor="background1"/>
                          <w:lang w:val="de-DE"/>
                        </w:rPr>
                        <w:t>64 N</w:t>
                      </w:r>
                      <w:r w:rsidRPr="000A3940">
                        <w:rPr>
                          <w:noProof/>
                          <w:color w:val="FFFFFF" w:themeColor="background1"/>
                          <w:lang w:val="de-DE"/>
                        </w:rPr>
                        <w:br/>
                        <w:t>64 W</w:t>
                      </w:r>
                      <w:r w:rsidRPr="000A3940">
                        <w:rPr>
                          <w:noProof/>
                          <w:color w:val="FFFFFF" w:themeColor="background1"/>
                          <w:lang w:val="de-DE"/>
                        </w:rPr>
                        <w:br/>
                        <w:t>32 N</w:t>
                      </w:r>
                      <w:r w:rsidRPr="000A3940">
                        <w:rPr>
                          <w:noProof/>
                          <w:color w:val="FFFFFF" w:themeColor="background1"/>
                          <w:lang w:val="de-DE"/>
                        </w:rPr>
                        <w:br/>
                        <w:t>96 W</w:t>
                      </w:r>
                    </w:p>
                    <w:p w14:paraId="0AD82417" w14:textId="331ECD86" w:rsidR="007E2A30" w:rsidRPr="000A3940" w:rsidRDefault="005432BE" w:rsidP="007E2A30">
                      <w:pPr>
                        <w:rPr>
                          <w:color w:val="FFFFFF" w:themeColor="background1"/>
                          <w:lang w:val="de-DE"/>
                        </w:rPr>
                      </w:pPr>
                      <w:r w:rsidRPr="000A3940">
                        <w:rPr>
                          <w:color w:val="FFFFFF" w:themeColor="background1"/>
                          <w:lang w:val="de-DE"/>
                        </w:rPr>
                        <w:t>96 N</w:t>
                      </w:r>
                      <w:r w:rsidRPr="000A3940">
                        <w:rPr>
                          <w:color w:val="FFFFFF" w:themeColor="background1"/>
                          <w:lang w:val="de-DE"/>
                        </w:rPr>
                        <w:br/>
                        <w:t>64 E</w:t>
                      </w:r>
                      <w:r w:rsidRPr="000A3940">
                        <w:rPr>
                          <w:color w:val="FFFFFF" w:themeColor="background1"/>
                          <w:lang w:val="de-DE"/>
                        </w:rPr>
                        <w:br/>
                        <w:t>50 N</w:t>
                      </w:r>
                      <w:r w:rsidRPr="000A3940">
                        <w:rPr>
                          <w:color w:val="FFFFFF" w:themeColor="background1"/>
                          <w:lang w:val="de-DE"/>
                        </w:rPr>
                        <w:br/>
                        <w:t>83 E</w:t>
                      </w:r>
                    </w:p>
                    <w:p w14:paraId="724765FF" w14:textId="77777777" w:rsidR="000A3940" w:rsidRPr="008E3CF4" w:rsidRDefault="005432BE" w:rsidP="007E2A30">
                      <w:pPr>
                        <w:rPr>
                          <w:color w:val="FFFFFF" w:themeColor="background1"/>
                          <w:lang w:val="en-GB"/>
                        </w:rPr>
                      </w:pPr>
                      <w:r w:rsidRPr="008E3CF4">
                        <w:rPr>
                          <w:color w:val="FFFFFF" w:themeColor="background1"/>
                          <w:lang w:val="en-GB"/>
                        </w:rPr>
                        <w:t>RETIRE</w:t>
                      </w:r>
                    </w:p>
                    <w:p w14:paraId="2560041A" w14:textId="5595E38C" w:rsidR="00DE7EAE" w:rsidRDefault="0071592A" w:rsidP="007E2A30">
                      <w:pPr>
                        <w:rPr>
                          <w:noProof/>
                          <w:color w:val="FFFFFF" w:themeColor="background1"/>
                          <w:lang w:val="en-US"/>
                        </w:rPr>
                      </w:pPr>
                      <w:r>
                        <w:rPr>
                          <w:noProof/>
                          <w:color w:val="FFFFFF" w:themeColor="background1"/>
                          <w:lang w:val="en-US"/>
                        </w:rPr>
                        <w:t>160 W</w:t>
                      </w:r>
                      <w:r w:rsidR="00DE7EAE">
                        <w:rPr>
                          <w:noProof/>
                          <w:color w:val="FFFFFF" w:themeColor="background1"/>
                          <w:lang w:val="en-US"/>
                        </w:rPr>
                        <w:br/>
                        <w:t>244 S</w:t>
                      </w:r>
                      <w:r w:rsidR="00DE7EAE">
                        <w:rPr>
                          <w:noProof/>
                          <w:color w:val="FFFFFF" w:themeColor="background1"/>
                          <w:lang w:val="en-US"/>
                        </w:rPr>
                        <w:br/>
                        <w:t>33 W</w:t>
                      </w:r>
                      <w:r w:rsidR="00DE7EAE">
                        <w:rPr>
                          <w:noProof/>
                          <w:color w:val="FFFFFF" w:themeColor="background1"/>
                          <w:lang w:val="en-US"/>
                        </w:rPr>
                        <w:br/>
                        <w:t>1 E</w:t>
                      </w:r>
                      <w:r w:rsidR="00DE7EAE">
                        <w:rPr>
                          <w:noProof/>
                          <w:color w:val="FFFFFF" w:themeColor="background1"/>
                          <w:lang w:val="en-US"/>
                        </w:rPr>
                        <w:br/>
                        <w:t>78 S</w:t>
                      </w:r>
                    </w:p>
                    <w:p w14:paraId="1279FC3C" w14:textId="0770A268" w:rsidR="00DE7EAE" w:rsidRDefault="00DE7EAE" w:rsidP="007E2A30">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82045F">
                        <w:rPr>
                          <w:noProof/>
                          <w:color w:val="FFFFFF" w:themeColor="background1"/>
                          <w:lang w:val="en-US"/>
                        </w:rPr>
                        <w:t xml:space="preserve"> cutscene</w:t>
                      </w:r>
                      <w:r>
                        <w:rPr>
                          <w:noProof/>
                          <w:color w:val="FFFFFF" w:themeColor="background1"/>
                          <w:lang w:val="en-US"/>
                        </w:rPr>
                        <w:br/>
                      </w:r>
                      <w:r w:rsidR="00440A06">
                        <w:rPr>
                          <w:noProof/>
                          <w:color w:val="FFFFFF" w:themeColor="background1"/>
                          <w:lang w:val="en-US"/>
                        </w:rPr>
                        <w:t>11 S</w:t>
                      </w:r>
                      <w:r w:rsidR="00440A06">
                        <w:rPr>
                          <w:noProof/>
                          <w:color w:val="FFFFFF" w:themeColor="background1"/>
                          <w:lang w:val="en-US"/>
                        </w:rPr>
                        <w:br/>
                        <w:t>64 E</w:t>
                      </w:r>
                    </w:p>
                    <w:p w14:paraId="33CEE21F" w14:textId="33A9C39C" w:rsidR="00381475" w:rsidRDefault="00381475" w:rsidP="00381475">
                      <w:pPr>
                        <w:rPr>
                          <w:noProof/>
                          <w:color w:val="FFFFFF" w:themeColor="background1"/>
                          <w:lang w:val="en-US"/>
                        </w:rPr>
                      </w:pPr>
                      <w:r w:rsidRPr="008115D7">
                        <w:rPr>
                          <w:noProof/>
                          <w:color w:val="FFFFFF" w:themeColor="background1"/>
                          <w:lang w:val="en-US"/>
                        </w:rPr>
                        <w:t>1</w:t>
                      </w:r>
                      <w:r>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071322F6" w14:textId="6702D0EF" w:rsidR="00440A06" w:rsidRPr="00FA45AA" w:rsidRDefault="00381475" w:rsidP="007E2A30">
                      <w:pPr>
                        <w:rPr>
                          <w:noProof/>
                          <w:color w:val="FFFFFF" w:themeColor="background1"/>
                          <w:lang w:val="en-US"/>
                        </w:rPr>
                      </w:pPr>
                      <w:r>
                        <w:rPr>
                          <w:noProof/>
                          <w:color w:val="FFFFFF" w:themeColor="background1"/>
                          <w:lang w:val="en-US"/>
                        </w:rPr>
                        <w:t>RETIRE</w:t>
                      </w:r>
                    </w:p>
                  </w:txbxContent>
                </v:textbox>
              </v:shape>
            </w:pict>
          </mc:Fallback>
        </mc:AlternateContent>
      </w:r>
      <w:r w:rsidR="008534C6" w:rsidRPr="000D4B79">
        <w:rPr>
          <w:noProof/>
          <w:lang w:val="en-GB"/>
        </w:rPr>
        <mc:AlternateContent>
          <mc:Choice Requires="wps">
            <w:drawing>
              <wp:anchor distT="0" distB="0" distL="114300" distR="114300" simplePos="0" relativeHeight="251693056" behindDoc="0" locked="0" layoutInCell="1" allowOverlap="1" wp14:anchorId="6E579CD6" wp14:editId="46DD511C">
                <wp:simplePos x="0" y="0"/>
                <wp:positionH relativeFrom="column">
                  <wp:posOffset>457200</wp:posOffset>
                </wp:positionH>
                <wp:positionV relativeFrom="paragraph">
                  <wp:posOffset>289832</wp:posOffset>
                </wp:positionV>
                <wp:extent cx="1208314" cy="6215743"/>
                <wp:effectExtent l="0" t="0" r="11430" b="13970"/>
                <wp:wrapNone/>
                <wp:docPr id="33" name="Tekstvak 4"/>
                <wp:cNvGraphicFramePr/>
                <a:graphic xmlns:a="http://schemas.openxmlformats.org/drawingml/2006/main">
                  <a:graphicData uri="http://schemas.microsoft.com/office/word/2010/wordprocessingShape">
                    <wps:wsp>
                      <wps:cNvSpPr txBox="1"/>
                      <wps:spPr>
                        <a:xfrm>
                          <a:off x="0" y="0"/>
                          <a:ext cx="1208314" cy="6215743"/>
                        </a:xfrm>
                        <a:prstGeom prst="rect">
                          <a:avLst/>
                        </a:prstGeom>
                        <a:solidFill>
                          <a:schemeClr val="accent4">
                            <a:lumMod val="50000"/>
                          </a:schemeClr>
                        </a:solidFill>
                        <a:ln w="6350">
                          <a:solidFill>
                            <a:prstClr val="black"/>
                          </a:solidFill>
                        </a:ln>
                      </wps:spPr>
                      <wps:txbx>
                        <w:txbxContent>
                          <w:p w14:paraId="4D2CA49B" w14:textId="77777777" w:rsidR="009F0CA1" w:rsidRPr="00293DD7" w:rsidRDefault="009F0CA1" w:rsidP="009F0CA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44B3A560" w14:textId="77777777" w:rsidR="009F0CA1" w:rsidRDefault="009F0CA1" w:rsidP="009F0CA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3ADC3043" w14:textId="74FCFAFF" w:rsidR="009F0CA1" w:rsidRDefault="009F0CA1" w:rsidP="009F0CA1">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p w14:paraId="283607F1" w14:textId="6BECD6E1" w:rsidR="009F0CA1" w:rsidRDefault="009F0CA1" w:rsidP="009F0CA1">
                            <w:pPr>
                              <w:rPr>
                                <w:noProof/>
                                <w:color w:val="FFFFFF" w:themeColor="background1"/>
                                <w:lang w:val="en-US"/>
                              </w:rPr>
                            </w:pPr>
                            <w:r w:rsidRPr="009F0CA1">
                              <w:rPr>
                                <w:noProof/>
                                <w:color w:val="FFFFFF" w:themeColor="background1"/>
                                <w:lang w:val="en-US"/>
                              </w:rPr>
                              <w:t>51 E</w:t>
                            </w:r>
                            <w:r>
                              <w:rPr>
                                <w:noProof/>
                                <w:color w:val="FFFFFF" w:themeColor="background1"/>
                                <w:lang w:val="en-US"/>
                              </w:rPr>
                              <w:br/>
                            </w:r>
                            <w:r w:rsidRPr="009F0CA1">
                              <w:rPr>
                                <w:noProof/>
                                <w:color w:val="FFFFFF" w:themeColor="background1"/>
                                <w:lang w:val="en-US"/>
                              </w:rPr>
                              <w:t>97 S</w:t>
                            </w:r>
                            <w:r>
                              <w:rPr>
                                <w:noProof/>
                                <w:color w:val="FFFFFF" w:themeColor="background1"/>
                                <w:lang w:val="en-US"/>
                              </w:rPr>
                              <w:br/>
                            </w:r>
                            <w:r w:rsidRPr="009F0CA1">
                              <w:rPr>
                                <w:noProof/>
                                <w:color w:val="FFFFFF" w:themeColor="background1"/>
                                <w:lang w:val="en-US"/>
                              </w:rPr>
                              <w:t>306 S</w:t>
                            </w:r>
                            <w:r>
                              <w:rPr>
                                <w:noProof/>
                                <w:color w:val="FFFFFF" w:themeColor="background1"/>
                                <w:lang w:val="en-US"/>
                              </w:rPr>
                              <w:br/>
                              <w:t>33 W</w:t>
                            </w:r>
                            <w:r>
                              <w:rPr>
                                <w:noProof/>
                                <w:color w:val="FFFFFF" w:themeColor="background1"/>
                                <w:lang w:val="en-US"/>
                              </w:rPr>
                              <w:br/>
                              <w:t>1 E</w:t>
                            </w:r>
                            <w:r>
                              <w:rPr>
                                <w:noProof/>
                                <w:color w:val="FFFFFF" w:themeColor="background1"/>
                                <w:lang w:val="en-US"/>
                              </w:rPr>
                              <w:br/>
                            </w:r>
                            <w:r w:rsidRPr="009F0CA1">
                              <w:rPr>
                                <w:noProof/>
                                <w:color w:val="FFFFFF" w:themeColor="background1"/>
                                <w:lang w:val="en-US"/>
                              </w:rPr>
                              <w:t>78 S</w:t>
                            </w:r>
                          </w:p>
                          <w:p w14:paraId="6DEF8E1D" w14:textId="77777777" w:rsidR="008534C6" w:rsidRDefault="009F0CA1" w:rsidP="009F0CA1">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4135FD">
                              <w:rPr>
                                <w:noProof/>
                                <w:color w:val="FFFFFF" w:themeColor="background1"/>
                                <w:lang w:val="en-US"/>
                              </w:rPr>
                              <w:t xml:space="preserve"> (cutscene)</w:t>
                            </w:r>
                            <w:r w:rsidR="004135FD">
                              <w:rPr>
                                <w:noProof/>
                                <w:color w:val="FFFFFF" w:themeColor="background1"/>
                                <w:lang w:val="en-US"/>
                              </w:rPr>
                              <w:br/>
                              <w:t>1</w:t>
                            </w:r>
                            <w:r w:rsidR="00B007D5">
                              <w:rPr>
                                <w:noProof/>
                                <w:color w:val="FFFFFF" w:themeColor="background1"/>
                                <w:lang w:val="en-US"/>
                              </w:rPr>
                              <w:t>7</w:t>
                            </w:r>
                            <w:r w:rsidR="004135FD">
                              <w:rPr>
                                <w:noProof/>
                                <w:color w:val="FFFFFF" w:themeColor="background1"/>
                                <w:lang w:val="en-US"/>
                              </w:rPr>
                              <w:t xml:space="preserve"> S</w:t>
                            </w:r>
                          </w:p>
                          <w:p w14:paraId="77FC7736" w14:textId="2EBB9929" w:rsidR="009F0CA1" w:rsidRDefault="008115D7" w:rsidP="009F0CA1">
                            <w:pPr>
                              <w:rPr>
                                <w:noProof/>
                                <w:color w:val="FFFFFF" w:themeColor="background1"/>
                                <w:lang w:val="en-US"/>
                              </w:rPr>
                            </w:pPr>
                            <w:r>
                              <w:rPr>
                                <w:noProof/>
                                <w:color w:val="FFFFFF" w:themeColor="background1"/>
                                <w:lang w:val="en-US"/>
                              </w:rPr>
                              <w:t>if cutscene:</w:t>
                            </w:r>
                            <w:r>
                              <w:rPr>
                                <w:noProof/>
                                <w:color w:val="FFFFFF" w:themeColor="background1"/>
                                <w:lang w:val="en-US"/>
                              </w:rPr>
                              <w:br/>
                            </w:r>
                            <w:r w:rsidR="009F0CA1">
                              <w:rPr>
                                <w:noProof/>
                                <w:color w:val="FFFFFF" w:themeColor="background1"/>
                                <w:lang w:val="en-US"/>
                              </w:rPr>
                              <w:t>63 E</w:t>
                            </w:r>
                            <w:r>
                              <w:rPr>
                                <w:noProof/>
                                <w:color w:val="FFFFFF" w:themeColor="background1"/>
                                <w:lang w:val="en-US"/>
                              </w:rPr>
                              <w:t xml:space="preserve"> </w:t>
                            </w:r>
                          </w:p>
                          <w:p w14:paraId="316D59E1" w14:textId="0E3BC69B" w:rsidR="008115D7" w:rsidRDefault="008115D7" w:rsidP="009F0CA1">
                            <w:pPr>
                              <w:rPr>
                                <w:noProof/>
                                <w:color w:val="FFFFFF" w:themeColor="background1"/>
                                <w:lang w:val="en-US"/>
                              </w:rPr>
                            </w:pPr>
                            <w:r>
                              <w:rPr>
                                <w:noProof/>
                                <w:color w:val="FFFFFF" w:themeColor="background1"/>
                                <w:lang w:val="en-US"/>
                              </w:rPr>
                              <w:t>If no cutscene</w:t>
                            </w:r>
                            <w:r>
                              <w:rPr>
                                <w:noProof/>
                                <w:color w:val="FFFFFF" w:themeColor="background1"/>
                                <w:lang w:val="en-US"/>
                              </w:rPr>
                              <w:br/>
                              <w:t>64 E</w:t>
                            </w:r>
                          </w:p>
                          <w:p w14:paraId="622CD3D7" w14:textId="35D1122F" w:rsidR="008115D7" w:rsidRDefault="008115D7" w:rsidP="009F0CA1">
                            <w:pPr>
                              <w:rPr>
                                <w:noProof/>
                                <w:color w:val="FFFFFF" w:themeColor="background1"/>
                                <w:lang w:val="en-US"/>
                              </w:rPr>
                            </w:pPr>
                            <w:r w:rsidRPr="008115D7">
                              <w:rPr>
                                <w:noProof/>
                                <w:color w:val="FFFFFF" w:themeColor="background1"/>
                                <w:lang w:val="en-US"/>
                              </w:rPr>
                              <w:t>1</w:t>
                            </w:r>
                            <w:r w:rsidR="004135FD">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7B9D39B9" w14:textId="00ED82B6" w:rsidR="003623B4" w:rsidRPr="00FA45AA" w:rsidRDefault="008115D7" w:rsidP="009F0CA1">
                            <w:pPr>
                              <w:rPr>
                                <w:noProof/>
                                <w:color w:val="FFFFFF" w:themeColor="background1"/>
                                <w:lang w:val="en-US"/>
                              </w:rPr>
                            </w:pPr>
                            <w:r w:rsidRPr="008115D7">
                              <w:rPr>
                                <w:noProof/>
                                <w:color w:val="FFFFFF" w:themeColor="background1"/>
                                <w:lang w:val="en-US"/>
                              </w:rPr>
                              <w:t>192 E</w:t>
                            </w:r>
                            <w:r>
                              <w:rPr>
                                <w:noProof/>
                                <w:color w:val="FFFFFF" w:themeColor="background1"/>
                                <w:lang w:val="en-US"/>
                              </w:rPr>
                              <w:br/>
                            </w:r>
                            <w:r w:rsidRPr="008115D7">
                              <w:rPr>
                                <w:noProof/>
                                <w:color w:val="FFFFFF" w:themeColor="background1"/>
                                <w:lang w:val="en-US"/>
                              </w:rPr>
                              <w:t>65 S</w:t>
                            </w:r>
                            <w:r>
                              <w:rPr>
                                <w:noProof/>
                                <w:color w:val="FFFFFF" w:themeColor="background1"/>
                                <w:lang w:val="en-US"/>
                              </w:rPr>
                              <w:b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9CD6" id="_x0000_s1038" type="#_x0000_t202" style="position:absolute;left:0;text-align:left;margin-left:36pt;margin-top:22.8pt;width:95.15pt;height:48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" fillcolor="#005677 [1607]" strokeweight=".5pt">
                <v:textbox>
                  <w:txbxContent>
                    <w:p w14:paraId="4D2CA49B" w14:textId="77777777" w:rsidR="009F0CA1" w:rsidRPr="00293DD7" w:rsidRDefault="009F0CA1" w:rsidP="009F0CA1">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t>4</w:t>
                      </w:r>
                      <w:r>
                        <w:rPr>
                          <w:noProof/>
                          <w:color w:val="FFFFFF" w:themeColor="background1"/>
                          <w:lang w:val="en-US"/>
                        </w:rPr>
                        <w:t>46</w:t>
                      </w:r>
                      <w:r w:rsidRPr="00293DD7">
                        <w:rPr>
                          <w:noProof/>
                          <w:color w:val="FFFFFF" w:themeColor="background1"/>
                          <w:lang w:val="en-US"/>
                        </w:rPr>
                        <w:t xml:space="preserve"> W</w:t>
                      </w:r>
                    </w:p>
                    <w:p w14:paraId="44B3A560" w14:textId="77777777" w:rsidR="009F0CA1" w:rsidRDefault="009F0CA1" w:rsidP="009F0CA1">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3ADC3043" w14:textId="74FCFAFF" w:rsidR="009F0CA1" w:rsidRDefault="009F0CA1" w:rsidP="009F0CA1">
                      <w:pPr>
                        <w:rPr>
                          <w:noProof/>
                          <w:color w:val="FFFFFF" w:themeColor="background1"/>
                          <w:lang w:val="en-US"/>
                        </w:rPr>
                      </w:pPr>
                      <w:r w:rsidRPr="00293DD7">
                        <w:rPr>
                          <w:noProof/>
                          <w:color w:val="FFFFFF" w:themeColor="background1"/>
                          <w:lang w:val="en-US"/>
                        </w:rPr>
                        <w:t>2</w:t>
                      </w:r>
                      <w:r>
                        <w:rPr>
                          <w:noProof/>
                          <w:color w:val="FFFFFF" w:themeColor="background1"/>
                          <w:lang w:val="en-US"/>
                        </w:rPr>
                        <w:t>111</w:t>
                      </w:r>
                      <w:r w:rsidRPr="00293DD7">
                        <w:rPr>
                          <w:noProof/>
                          <w:color w:val="FFFFFF" w:themeColor="background1"/>
                          <w:lang w:val="en-US"/>
                        </w:rPr>
                        <w:t xml:space="preserve"> S</w:t>
                      </w:r>
                      <w:r w:rsidRPr="00293DD7">
                        <w:rPr>
                          <w:noProof/>
                          <w:color w:val="FFFFFF" w:themeColor="background1"/>
                          <w:lang w:val="en-US"/>
                        </w:rPr>
                        <w:br/>
                        <w:t>1</w:t>
                      </w:r>
                      <w:r>
                        <w:rPr>
                          <w:noProof/>
                          <w:color w:val="FFFFFF" w:themeColor="background1"/>
                          <w:lang w:val="en-US"/>
                        </w:rPr>
                        <w:t>47</w:t>
                      </w:r>
                      <w:r w:rsidRPr="00293DD7">
                        <w:rPr>
                          <w:noProof/>
                          <w:color w:val="FFFFFF" w:themeColor="background1"/>
                          <w:lang w:val="en-US"/>
                        </w:rPr>
                        <w:t xml:space="preserve"> W</w:t>
                      </w:r>
                      <w:r w:rsidRPr="00293DD7">
                        <w:rPr>
                          <w:noProof/>
                          <w:color w:val="FFFFFF" w:themeColor="background1"/>
                          <w:lang w:val="en-US"/>
                        </w:rPr>
                        <w:br/>
                      </w:r>
                      <w:r>
                        <w:rPr>
                          <w:noProof/>
                          <w:color w:val="FFFFFF" w:themeColor="background1"/>
                          <w:lang w:val="en-US"/>
                        </w:rPr>
                        <w:t>320</w:t>
                      </w:r>
                      <w:r w:rsidRPr="00293DD7">
                        <w:rPr>
                          <w:noProof/>
                          <w:color w:val="FFFFFF" w:themeColor="background1"/>
                          <w:lang w:val="en-US"/>
                        </w:rPr>
                        <w:t xml:space="preserve"> S</w:t>
                      </w:r>
                    </w:p>
                    <w:p w14:paraId="283607F1" w14:textId="6BECD6E1" w:rsidR="009F0CA1" w:rsidRDefault="009F0CA1" w:rsidP="009F0CA1">
                      <w:pPr>
                        <w:rPr>
                          <w:noProof/>
                          <w:color w:val="FFFFFF" w:themeColor="background1"/>
                          <w:lang w:val="en-US"/>
                        </w:rPr>
                      </w:pPr>
                      <w:r w:rsidRPr="009F0CA1">
                        <w:rPr>
                          <w:noProof/>
                          <w:color w:val="FFFFFF" w:themeColor="background1"/>
                          <w:lang w:val="en-US"/>
                        </w:rPr>
                        <w:t>51 E</w:t>
                      </w:r>
                      <w:r>
                        <w:rPr>
                          <w:noProof/>
                          <w:color w:val="FFFFFF" w:themeColor="background1"/>
                          <w:lang w:val="en-US"/>
                        </w:rPr>
                        <w:br/>
                      </w:r>
                      <w:r w:rsidRPr="009F0CA1">
                        <w:rPr>
                          <w:noProof/>
                          <w:color w:val="FFFFFF" w:themeColor="background1"/>
                          <w:lang w:val="en-US"/>
                        </w:rPr>
                        <w:t>97 S</w:t>
                      </w:r>
                      <w:r>
                        <w:rPr>
                          <w:noProof/>
                          <w:color w:val="FFFFFF" w:themeColor="background1"/>
                          <w:lang w:val="en-US"/>
                        </w:rPr>
                        <w:br/>
                      </w:r>
                      <w:r w:rsidRPr="009F0CA1">
                        <w:rPr>
                          <w:noProof/>
                          <w:color w:val="FFFFFF" w:themeColor="background1"/>
                          <w:lang w:val="en-US"/>
                        </w:rPr>
                        <w:t>306 S</w:t>
                      </w:r>
                      <w:r>
                        <w:rPr>
                          <w:noProof/>
                          <w:color w:val="FFFFFF" w:themeColor="background1"/>
                          <w:lang w:val="en-US"/>
                        </w:rPr>
                        <w:br/>
                        <w:t>33 W</w:t>
                      </w:r>
                      <w:r>
                        <w:rPr>
                          <w:noProof/>
                          <w:color w:val="FFFFFF" w:themeColor="background1"/>
                          <w:lang w:val="en-US"/>
                        </w:rPr>
                        <w:br/>
                        <w:t>1 E</w:t>
                      </w:r>
                      <w:r>
                        <w:rPr>
                          <w:noProof/>
                          <w:color w:val="FFFFFF" w:themeColor="background1"/>
                          <w:lang w:val="en-US"/>
                        </w:rPr>
                        <w:br/>
                      </w:r>
                      <w:r w:rsidRPr="009F0CA1">
                        <w:rPr>
                          <w:noProof/>
                          <w:color w:val="FFFFFF" w:themeColor="background1"/>
                          <w:lang w:val="en-US"/>
                        </w:rPr>
                        <w:t>78 S</w:t>
                      </w:r>
                    </w:p>
                    <w:p w14:paraId="6DEF8E1D" w14:textId="77777777" w:rsidR="008534C6" w:rsidRDefault="009F0CA1" w:rsidP="009F0CA1">
                      <w:pPr>
                        <w:rPr>
                          <w:noProof/>
                          <w:color w:val="FFFFFF" w:themeColor="background1"/>
                          <w:lang w:val="en-US"/>
                        </w:rPr>
                      </w:pPr>
                      <w:r>
                        <w:rPr>
                          <w:noProof/>
                          <w:color w:val="FFFFFF" w:themeColor="background1"/>
                          <w:lang w:val="en-US"/>
                        </w:rPr>
                        <w:t>128 E</w:t>
                      </w:r>
                      <w:r>
                        <w:rPr>
                          <w:noProof/>
                          <w:color w:val="FFFFFF" w:themeColor="background1"/>
                          <w:lang w:val="en-US"/>
                        </w:rPr>
                        <w:br/>
                        <w:t>1 S</w:t>
                      </w:r>
                      <w:r w:rsidR="004135FD">
                        <w:rPr>
                          <w:noProof/>
                          <w:color w:val="FFFFFF" w:themeColor="background1"/>
                          <w:lang w:val="en-US"/>
                        </w:rPr>
                        <w:t xml:space="preserve"> (cutscene)</w:t>
                      </w:r>
                      <w:r w:rsidR="004135FD">
                        <w:rPr>
                          <w:noProof/>
                          <w:color w:val="FFFFFF" w:themeColor="background1"/>
                          <w:lang w:val="en-US"/>
                        </w:rPr>
                        <w:br/>
                        <w:t>1</w:t>
                      </w:r>
                      <w:r w:rsidR="00B007D5">
                        <w:rPr>
                          <w:noProof/>
                          <w:color w:val="FFFFFF" w:themeColor="background1"/>
                          <w:lang w:val="en-US"/>
                        </w:rPr>
                        <w:t>7</w:t>
                      </w:r>
                      <w:r w:rsidR="004135FD">
                        <w:rPr>
                          <w:noProof/>
                          <w:color w:val="FFFFFF" w:themeColor="background1"/>
                          <w:lang w:val="en-US"/>
                        </w:rPr>
                        <w:t xml:space="preserve"> S</w:t>
                      </w:r>
                    </w:p>
                    <w:p w14:paraId="77FC7736" w14:textId="2EBB9929" w:rsidR="009F0CA1" w:rsidRDefault="008115D7" w:rsidP="009F0CA1">
                      <w:pPr>
                        <w:rPr>
                          <w:noProof/>
                          <w:color w:val="FFFFFF" w:themeColor="background1"/>
                          <w:lang w:val="en-US"/>
                        </w:rPr>
                      </w:pPr>
                      <w:r>
                        <w:rPr>
                          <w:noProof/>
                          <w:color w:val="FFFFFF" w:themeColor="background1"/>
                          <w:lang w:val="en-US"/>
                        </w:rPr>
                        <w:t>if cutscene:</w:t>
                      </w:r>
                      <w:r>
                        <w:rPr>
                          <w:noProof/>
                          <w:color w:val="FFFFFF" w:themeColor="background1"/>
                          <w:lang w:val="en-US"/>
                        </w:rPr>
                        <w:br/>
                      </w:r>
                      <w:r w:rsidR="009F0CA1">
                        <w:rPr>
                          <w:noProof/>
                          <w:color w:val="FFFFFF" w:themeColor="background1"/>
                          <w:lang w:val="en-US"/>
                        </w:rPr>
                        <w:t>63 E</w:t>
                      </w:r>
                      <w:r>
                        <w:rPr>
                          <w:noProof/>
                          <w:color w:val="FFFFFF" w:themeColor="background1"/>
                          <w:lang w:val="en-US"/>
                        </w:rPr>
                        <w:t xml:space="preserve"> </w:t>
                      </w:r>
                    </w:p>
                    <w:p w14:paraId="316D59E1" w14:textId="0E3BC69B" w:rsidR="008115D7" w:rsidRDefault="008115D7" w:rsidP="009F0CA1">
                      <w:pPr>
                        <w:rPr>
                          <w:noProof/>
                          <w:color w:val="FFFFFF" w:themeColor="background1"/>
                          <w:lang w:val="en-US"/>
                        </w:rPr>
                      </w:pPr>
                      <w:r>
                        <w:rPr>
                          <w:noProof/>
                          <w:color w:val="FFFFFF" w:themeColor="background1"/>
                          <w:lang w:val="en-US"/>
                        </w:rPr>
                        <w:t>If no cutscene</w:t>
                      </w:r>
                      <w:r>
                        <w:rPr>
                          <w:noProof/>
                          <w:color w:val="FFFFFF" w:themeColor="background1"/>
                          <w:lang w:val="en-US"/>
                        </w:rPr>
                        <w:br/>
                        <w:t>64 E</w:t>
                      </w:r>
                    </w:p>
                    <w:p w14:paraId="622CD3D7" w14:textId="35D1122F" w:rsidR="008115D7" w:rsidRDefault="008115D7" w:rsidP="009F0CA1">
                      <w:pPr>
                        <w:rPr>
                          <w:noProof/>
                          <w:color w:val="FFFFFF" w:themeColor="background1"/>
                          <w:lang w:val="en-US"/>
                        </w:rPr>
                      </w:pPr>
                      <w:r w:rsidRPr="008115D7">
                        <w:rPr>
                          <w:noProof/>
                          <w:color w:val="FFFFFF" w:themeColor="background1"/>
                          <w:lang w:val="en-US"/>
                        </w:rPr>
                        <w:t>1</w:t>
                      </w:r>
                      <w:r w:rsidR="004135FD">
                        <w:rPr>
                          <w:noProof/>
                          <w:color w:val="FFFFFF" w:themeColor="background1"/>
                          <w:lang w:val="en-US"/>
                        </w:rPr>
                        <w:t>7</w:t>
                      </w:r>
                      <w:r w:rsidR="0004197F">
                        <w:rPr>
                          <w:noProof/>
                          <w:color w:val="FFFFFF" w:themeColor="background1"/>
                          <w:lang w:val="en-US"/>
                        </w:rPr>
                        <w:t>7</w:t>
                      </w:r>
                      <w:r w:rsidRPr="008115D7">
                        <w:rPr>
                          <w:noProof/>
                          <w:color w:val="FFFFFF" w:themeColor="background1"/>
                          <w:lang w:val="en-US"/>
                        </w:rPr>
                        <w:t xml:space="preserve"> N</w:t>
                      </w:r>
                      <w:r>
                        <w:rPr>
                          <w:noProof/>
                          <w:color w:val="FFFFFF" w:themeColor="background1"/>
                          <w:lang w:val="en-US"/>
                        </w:rPr>
                        <w:br/>
                        <w:t>1 N Pal Park</w:t>
                      </w:r>
                    </w:p>
                    <w:p w14:paraId="7B9D39B9" w14:textId="00ED82B6" w:rsidR="003623B4" w:rsidRPr="00FA45AA" w:rsidRDefault="008115D7" w:rsidP="009F0CA1">
                      <w:pPr>
                        <w:rPr>
                          <w:noProof/>
                          <w:color w:val="FFFFFF" w:themeColor="background1"/>
                          <w:lang w:val="en-US"/>
                        </w:rPr>
                      </w:pPr>
                      <w:r w:rsidRPr="008115D7">
                        <w:rPr>
                          <w:noProof/>
                          <w:color w:val="FFFFFF" w:themeColor="background1"/>
                          <w:lang w:val="en-US"/>
                        </w:rPr>
                        <w:t>192 E</w:t>
                      </w:r>
                      <w:r>
                        <w:rPr>
                          <w:noProof/>
                          <w:color w:val="FFFFFF" w:themeColor="background1"/>
                          <w:lang w:val="en-US"/>
                        </w:rPr>
                        <w:br/>
                      </w:r>
                      <w:r w:rsidRPr="008115D7">
                        <w:rPr>
                          <w:noProof/>
                          <w:color w:val="FFFFFF" w:themeColor="background1"/>
                          <w:lang w:val="en-US"/>
                        </w:rPr>
                        <w:t>65 S</w:t>
                      </w:r>
                      <w:r>
                        <w:rPr>
                          <w:noProof/>
                          <w:color w:val="FFFFFF" w:themeColor="background1"/>
                          <w:lang w:val="en-US"/>
                        </w:rPr>
                        <w:br/>
                        <w:t>1 N</w:t>
                      </w:r>
                    </w:p>
                  </w:txbxContent>
                </v:textbox>
              </v:shape>
            </w:pict>
          </mc:Fallback>
        </mc:AlternateContent>
      </w:r>
      <w:r w:rsidR="009F0CA1" w:rsidRPr="000D4B79">
        <w:rPr>
          <w:noProof/>
          <w:lang w:val="en-GB"/>
        </w:rPr>
        <w:t>The final route</w:t>
      </w:r>
      <w:r w:rsidR="00C777F6" w:rsidRPr="000D4B79">
        <w:rPr>
          <w:noProof/>
          <w:lang w:val="en-GB"/>
        </w:rPr>
        <w:t xml:space="preserve"> goes as follows</w:t>
      </w:r>
      <w:r w:rsidR="007C36CD" w:rsidRPr="000D4B79">
        <w:rPr>
          <w:noProof/>
          <w:lang w:val="en-GB"/>
        </w:rPr>
        <w:t>:</w:t>
      </w:r>
    </w:p>
    <w:p w14:paraId="379EB4B2" w14:textId="16D39288" w:rsidR="009F0CA1" w:rsidRPr="000D4B79" w:rsidRDefault="000A3940" w:rsidP="00BF5540">
      <w:pPr>
        <w:ind w:left="720"/>
        <w:rPr>
          <w:noProof/>
          <w:lang w:val="en-GB"/>
        </w:rPr>
      </w:pPr>
      <w:r w:rsidRPr="000D4B79">
        <w:rPr>
          <w:noProof/>
          <w:lang w:val="en-GB"/>
        </w:rPr>
        <mc:AlternateContent>
          <mc:Choice Requires="wps">
            <w:drawing>
              <wp:anchor distT="0" distB="0" distL="114300" distR="114300" simplePos="0" relativeHeight="251697152" behindDoc="0" locked="0" layoutInCell="1" allowOverlap="1" wp14:anchorId="7697416D" wp14:editId="637C4FBE">
                <wp:simplePos x="0" y="0"/>
                <wp:positionH relativeFrom="margin">
                  <wp:posOffset>3076575</wp:posOffset>
                </wp:positionH>
                <wp:positionV relativeFrom="paragraph">
                  <wp:posOffset>8890</wp:posOffset>
                </wp:positionV>
                <wp:extent cx="3420110" cy="6205855"/>
                <wp:effectExtent l="0" t="0" r="27940" b="23495"/>
                <wp:wrapNone/>
                <wp:docPr id="37" name="Tekstvak 6"/>
                <wp:cNvGraphicFramePr/>
                <a:graphic xmlns:a="http://schemas.openxmlformats.org/drawingml/2006/main">
                  <a:graphicData uri="http://schemas.microsoft.com/office/word/2010/wordprocessingShape">
                    <wps:wsp>
                      <wps:cNvSpPr txBox="1"/>
                      <wps:spPr>
                        <a:xfrm>
                          <a:off x="0" y="0"/>
                          <a:ext cx="3420110" cy="6205855"/>
                        </a:xfrm>
                        <a:prstGeom prst="rect">
                          <a:avLst/>
                        </a:prstGeom>
                        <a:solidFill>
                          <a:schemeClr val="lt1"/>
                        </a:solidFill>
                        <a:ln w="6350">
                          <a:solidFill>
                            <a:schemeClr val="bg1">
                              <a:lumMod val="75000"/>
                            </a:schemeClr>
                          </a:solidFill>
                        </a:ln>
                      </wps:spPr>
                      <wps:txbx>
                        <w:txbxContent>
                          <w:p w14:paraId="7B742444" w14:textId="0587C887" w:rsidR="00362BC0" w:rsidRDefault="00362BC0" w:rsidP="00971FBA">
                            <w:pPr>
                              <w:rPr>
                                <w:noProof/>
                                <w:lang w:val="en-US"/>
                              </w:rPr>
                            </w:pPr>
                            <w:r>
                              <w:rPr>
                                <w:noProof/>
                                <w:lang w:val="en-US"/>
                              </w:rPr>
                              <w:t xml:space="preserve">In this route you learned the concept of chaining, which requires quite a bit of </w:t>
                            </w:r>
                            <w:r w:rsidR="006E79D7">
                              <w:rPr>
                                <w:noProof/>
                                <w:lang w:val="en-US"/>
                              </w:rPr>
                              <w:t xml:space="preserve">search work. By entering select Map IDs, we wrote data to write another Map ID, which eventually lead to us reaching Pal Park and capturing Arceus. In section </w:t>
                            </w:r>
                            <w:hyperlink w:anchor="_Script_Execution" w:history="1">
                              <w:r w:rsidR="006E79D7" w:rsidRPr="00CF1A60">
                                <w:rPr>
                                  <w:rStyle w:val="Hyperlink"/>
                                  <w:noProof/>
                                  <w:lang w:val="en-US"/>
                                </w:rPr>
                                <w:t>10. Script Execution</w:t>
                              </w:r>
                            </w:hyperlink>
                            <w:r w:rsidR="006E79D7">
                              <w:rPr>
                                <w:noProof/>
                                <w:lang w:val="en-US"/>
                              </w:rPr>
                              <w:t xml:space="preserve"> </w:t>
                            </w:r>
                            <w:r w:rsidR="002B3628">
                              <w:rPr>
                                <w:noProof/>
                                <w:lang w:val="en-US"/>
                              </w:rPr>
                              <w:t>I will explain more about the inner workings of the RETIRE option and how to exploit it even further.</w:t>
                            </w:r>
                          </w:p>
                          <w:p w14:paraId="7A827BF7" w14:textId="0C060A49" w:rsidR="0057484C" w:rsidRDefault="0085362C" w:rsidP="00971FBA">
                            <w:pPr>
                              <w:rPr>
                                <w:noProof/>
                                <w:lang w:val="en-US"/>
                              </w:rPr>
                            </w:pPr>
                            <w:r>
                              <w:rPr>
                                <w:noProof/>
                                <w:lang w:val="en-US"/>
                              </w:rPr>
                              <w:t>T</w:t>
                            </w:r>
                            <w:r w:rsidR="0057484C">
                              <w:rPr>
                                <w:noProof/>
                                <w:lang w:val="en-US"/>
                              </w:rPr>
                              <w:t xml:space="preserve">ry routing towards different Map IDs to get better at </w:t>
                            </w:r>
                            <w:r w:rsidR="00E3412D">
                              <w:rPr>
                                <w:noProof/>
                                <w:lang w:val="en-US"/>
                              </w:rPr>
                              <w:t>this</w:t>
                            </w:r>
                            <w:r>
                              <w:rPr>
                                <w:noProof/>
                                <w:lang w:val="en-US"/>
                              </w:rPr>
                              <w:t xml:space="preserve">. </w:t>
                            </w:r>
                            <w:r w:rsidR="001E496F">
                              <w:rPr>
                                <w:noProof/>
                                <w:lang w:val="en-US"/>
                              </w:rPr>
                              <w:t>The</w:t>
                            </w:r>
                            <w:r>
                              <w:rPr>
                                <w:noProof/>
                                <w:lang w:val="en-US"/>
                              </w:rPr>
                              <w:t xml:space="preserve">  Map ID </w:t>
                            </w:r>
                            <w:r w:rsidR="001E496F">
                              <w:rPr>
                                <w:noProof/>
                                <w:lang w:val="en-US"/>
                              </w:rPr>
                              <w:t>of an area can be found in</w:t>
                            </w:r>
                            <w:r>
                              <w:rPr>
                                <w:noProof/>
                                <w:lang w:val="en-US"/>
                              </w:rPr>
                              <w:t xml:space="preserve"> </w:t>
                            </w:r>
                            <w:r w:rsidRPr="0085362C">
                              <w:rPr>
                                <w:i/>
                                <w:iCs/>
                                <w:noProof/>
                                <w:lang w:val="en-US"/>
                              </w:rPr>
                              <w:t>Mapdata.docx</w:t>
                            </w:r>
                            <w:r>
                              <w:rPr>
                                <w:noProof/>
                                <w:lang w:val="en-US"/>
                              </w:rPr>
                              <w:t>.</w:t>
                            </w:r>
                            <w:r w:rsidR="00DC6E63">
                              <w:rPr>
                                <w:noProof/>
                                <w:lang w:val="en-US"/>
                              </w:rPr>
                              <w:t xml:space="preserve"> </w:t>
                            </w:r>
                            <w:r w:rsidR="00AB6742">
                              <w:rPr>
                                <w:noProof/>
                                <w:lang w:val="en-US"/>
                              </w:rPr>
                              <w:t>As</w:t>
                            </w:r>
                            <w:r w:rsidR="00DC6E63">
                              <w:rPr>
                                <w:noProof/>
                                <w:lang w:val="en-US"/>
                              </w:rPr>
                              <w:t xml:space="preserve"> example, if you </w:t>
                            </w:r>
                            <w:r w:rsidR="00F26710">
                              <w:rPr>
                                <w:noProof/>
                                <w:lang w:val="en-US"/>
                              </w:rPr>
                              <w:t xml:space="preserve">search for </w:t>
                            </w:r>
                            <w:r w:rsidR="00DC6E63">
                              <w:rPr>
                                <w:noProof/>
                                <w:lang w:val="en-US"/>
                              </w:rPr>
                              <w:t>Pok</w:t>
                            </w:r>
                            <w:r w:rsidR="00587B0E">
                              <w:rPr>
                                <w:noProof/>
                                <w:lang w:val="en-US"/>
                              </w:rPr>
                              <w:t>é</w:t>
                            </w:r>
                            <w:r w:rsidR="00DC6E63">
                              <w:rPr>
                                <w:noProof/>
                                <w:lang w:val="en-US"/>
                              </w:rPr>
                              <w:t>tch Co. it will show Map ID</w:t>
                            </w:r>
                            <w:r w:rsidR="007A3C35">
                              <w:rPr>
                                <w:noProof/>
                                <w:lang w:val="en-US"/>
                              </w:rPr>
                              <w:t>s</w:t>
                            </w:r>
                            <w:r w:rsidR="00DC6E63">
                              <w:rPr>
                                <w:noProof/>
                                <w:lang w:val="en-US"/>
                              </w:rPr>
                              <w:t xml:space="preserve"> 8</w:t>
                            </w:r>
                            <w:r w:rsidR="004F624A">
                              <w:rPr>
                                <w:noProof/>
                                <w:lang w:val="en-US"/>
                              </w:rPr>
                              <w:t xml:space="preserve">, 9 and </w:t>
                            </w:r>
                            <w:r w:rsidR="003443B9">
                              <w:rPr>
                                <w:noProof/>
                                <w:lang w:val="en-US"/>
                              </w:rPr>
                              <w:t>10</w:t>
                            </w:r>
                            <w:r w:rsidR="00DC6E63">
                              <w:rPr>
                                <w:noProof/>
                                <w:lang w:val="en-US"/>
                              </w:rPr>
                              <w:t xml:space="preserve">. </w:t>
                            </w:r>
                          </w:p>
                          <w:p w14:paraId="09E4503E" w14:textId="78D4507F" w:rsidR="002A7B1B" w:rsidRDefault="00F653B6" w:rsidP="000A3940">
                            <w:pPr>
                              <w:rPr>
                                <w:lang w:val="en-GB"/>
                              </w:rPr>
                            </w:pPr>
                            <w:r>
                              <w:rPr>
                                <w:lang w:val="en-GB"/>
                              </w:rPr>
                              <w:t>If you feel like you’re proficient in routing with Mapdata,</w:t>
                            </w:r>
                            <w:r w:rsidR="00165EF9">
                              <w:rPr>
                                <w:lang w:val="en-GB"/>
                              </w:rPr>
                              <w:t xml:space="preserve"> you can go to the next step. In the next step we will learn a second very commonly used </w:t>
                            </w:r>
                            <w:r w:rsidR="00C3493F">
                              <w:rPr>
                                <w:lang w:val="en-GB"/>
                              </w:rPr>
                              <w:t xml:space="preserve">RAM manipulation to get to Map IDs. It is known as Matrix ID chaining, and can be incredibly fast, taking less than a hundred steps in some cases. </w:t>
                            </w:r>
                          </w:p>
                          <w:p w14:paraId="0421078F" w14:textId="0A3BA216" w:rsidR="00DE74B1" w:rsidRPr="00705A95" w:rsidRDefault="00DE74B1" w:rsidP="000A3940">
                            <w:pPr>
                              <w:rPr>
                                <w:lang w:val="en-GB"/>
                              </w:rPr>
                            </w:pPr>
                            <w:r>
                              <w:rPr>
                                <w:lang w:val="en-GB"/>
                              </w:rPr>
                              <w:t xml:space="preserve">The issue with Matrix ID chaining is that unlike Map ID chaining, the amount of accessible values is low. </w:t>
                            </w:r>
                            <w:r w:rsidR="007744E3">
                              <w:rPr>
                                <w:lang w:val="en-GB"/>
                              </w:rPr>
                              <w:t>It uses the ID of your Matrix, which is not the same as the Map ID. The reason for this is duplicates</w:t>
                            </w:r>
                            <w:r w:rsidR="000A720A">
                              <w:rPr>
                                <w:lang w:val="en-GB"/>
                              </w:rPr>
                              <w:t>. For</w:t>
                            </w:r>
                            <w:r w:rsidR="007744E3">
                              <w:rPr>
                                <w:lang w:val="en-GB"/>
                              </w:rPr>
                              <w:t xml:space="preserve"> example, all Poké</w:t>
                            </w:r>
                            <w:r w:rsidR="000635FB">
                              <w:rPr>
                                <w:lang w:val="en-GB"/>
                              </w:rPr>
                              <w:t xml:space="preserve"> Marts</w:t>
                            </w:r>
                            <w:r w:rsidR="007744E3">
                              <w:rPr>
                                <w:lang w:val="en-GB"/>
                              </w:rPr>
                              <w:t xml:space="preserve"> share Matrix</w:t>
                            </w:r>
                            <w:r w:rsidR="005F0D23">
                              <w:rPr>
                                <w:lang w:val="en-GB"/>
                              </w:rPr>
                              <w:t xml:space="preserve"> ID 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7416D" id="_x0000_s1039" type="#_x0000_t202" style="position:absolute;left:0;text-align:left;margin-left:242.25pt;margin-top:.7pt;width:269.3pt;height:488.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" fillcolor="white [3201]" strokecolor="#bfbfbf [2412]" strokeweight=".5pt">
                <v:textbox>
                  <w:txbxContent>
                    <w:p w14:paraId="7B742444" w14:textId="0587C887" w:rsidR="00362BC0" w:rsidRDefault="00362BC0" w:rsidP="00971FBA">
                      <w:pPr>
                        <w:rPr>
                          <w:noProof/>
                          <w:lang w:val="en-US"/>
                        </w:rPr>
                      </w:pPr>
                      <w:r>
                        <w:rPr>
                          <w:noProof/>
                          <w:lang w:val="en-US"/>
                        </w:rPr>
                        <w:t xml:space="preserve">In this route you learned the concept of chaining, which requires quite a bit of </w:t>
                      </w:r>
                      <w:r w:rsidR="006E79D7">
                        <w:rPr>
                          <w:noProof/>
                          <w:lang w:val="en-US"/>
                        </w:rPr>
                        <w:t xml:space="preserve">search work. By entering select Map IDs, we wrote data to write another Map ID, which eventually lead to us reaching Pal Park and capturing Arceus. In section </w:t>
                      </w:r>
                      <w:hyperlink w:anchor="_Script_Execution" w:history="1">
                        <w:r w:rsidR="006E79D7" w:rsidRPr="00CF1A60">
                          <w:rPr>
                            <w:rStyle w:val="Hyperlink"/>
                            <w:noProof/>
                            <w:lang w:val="en-US"/>
                          </w:rPr>
                          <w:t>10. Script Execution</w:t>
                        </w:r>
                      </w:hyperlink>
                      <w:r w:rsidR="006E79D7">
                        <w:rPr>
                          <w:noProof/>
                          <w:lang w:val="en-US"/>
                        </w:rPr>
                        <w:t xml:space="preserve"> </w:t>
                      </w:r>
                      <w:r w:rsidR="002B3628">
                        <w:rPr>
                          <w:noProof/>
                          <w:lang w:val="en-US"/>
                        </w:rPr>
                        <w:t>I will explain more about the inner workings of the RETIRE option and how to exploit it even further.</w:t>
                      </w:r>
                    </w:p>
                    <w:p w14:paraId="7A827BF7" w14:textId="0C060A49" w:rsidR="0057484C" w:rsidRDefault="0085362C" w:rsidP="00971FBA">
                      <w:pPr>
                        <w:rPr>
                          <w:noProof/>
                          <w:lang w:val="en-US"/>
                        </w:rPr>
                      </w:pPr>
                      <w:r>
                        <w:rPr>
                          <w:noProof/>
                          <w:lang w:val="en-US"/>
                        </w:rPr>
                        <w:t>T</w:t>
                      </w:r>
                      <w:r w:rsidR="0057484C">
                        <w:rPr>
                          <w:noProof/>
                          <w:lang w:val="en-US"/>
                        </w:rPr>
                        <w:t xml:space="preserve">ry routing towards different Map IDs to get better at </w:t>
                      </w:r>
                      <w:r w:rsidR="00E3412D">
                        <w:rPr>
                          <w:noProof/>
                          <w:lang w:val="en-US"/>
                        </w:rPr>
                        <w:t>this</w:t>
                      </w:r>
                      <w:r>
                        <w:rPr>
                          <w:noProof/>
                          <w:lang w:val="en-US"/>
                        </w:rPr>
                        <w:t xml:space="preserve">. </w:t>
                      </w:r>
                      <w:r w:rsidR="001E496F">
                        <w:rPr>
                          <w:noProof/>
                          <w:lang w:val="en-US"/>
                        </w:rPr>
                        <w:t>The</w:t>
                      </w:r>
                      <w:r>
                        <w:rPr>
                          <w:noProof/>
                          <w:lang w:val="en-US"/>
                        </w:rPr>
                        <w:t xml:space="preserve">  Map ID </w:t>
                      </w:r>
                      <w:r w:rsidR="001E496F">
                        <w:rPr>
                          <w:noProof/>
                          <w:lang w:val="en-US"/>
                        </w:rPr>
                        <w:t>of an area can be found in</w:t>
                      </w:r>
                      <w:r>
                        <w:rPr>
                          <w:noProof/>
                          <w:lang w:val="en-US"/>
                        </w:rPr>
                        <w:t xml:space="preserve"> </w:t>
                      </w:r>
                      <w:r w:rsidRPr="0085362C">
                        <w:rPr>
                          <w:i/>
                          <w:iCs/>
                          <w:noProof/>
                          <w:lang w:val="en-US"/>
                        </w:rPr>
                        <w:t>Mapdata.docx</w:t>
                      </w:r>
                      <w:r>
                        <w:rPr>
                          <w:noProof/>
                          <w:lang w:val="en-US"/>
                        </w:rPr>
                        <w:t>.</w:t>
                      </w:r>
                      <w:r w:rsidR="00DC6E63">
                        <w:rPr>
                          <w:noProof/>
                          <w:lang w:val="en-US"/>
                        </w:rPr>
                        <w:t xml:space="preserve"> </w:t>
                      </w:r>
                      <w:r w:rsidR="00AB6742">
                        <w:rPr>
                          <w:noProof/>
                          <w:lang w:val="en-US"/>
                        </w:rPr>
                        <w:t>As</w:t>
                      </w:r>
                      <w:r w:rsidR="00DC6E63">
                        <w:rPr>
                          <w:noProof/>
                          <w:lang w:val="en-US"/>
                        </w:rPr>
                        <w:t xml:space="preserve"> example, if you </w:t>
                      </w:r>
                      <w:r w:rsidR="00F26710">
                        <w:rPr>
                          <w:noProof/>
                          <w:lang w:val="en-US"/>
                        </w:rPr>
                        <w:t xml:space="preserve">search for </w:t>
                      </w:r>
                      <w:r w:rsidR="00DC6E63">
                        <w:rPr>
                          <w:noProof/>
                          <w:lang w:val="en-US"/>
                        </w:rPr>
                        <w:t>Pok</w:t>
                      </w:r>
                      <w:r w:rsidR="00587B0E">
                        <w:rPr>
                          <w:noProof/>
                          <w:lang w:val="en-US"/>
                        </w:rPr>
                        <w:t>é</w:t>
                      </w:r>
                      <w:r w:rsidR="00DC6E63">
                        <w:rPr>
                          <w:noProof/>
                          <w:lang w:val="en-US"/>
                        </w:rPr>
                        <w:t>tch Co. it will show Map ID</w:t>
                      </w:r>
                      <w:r w:rsidR="007A3C35">
                        <w:rPr>
                          <w:noProof/>
                          <w:lang w:val="en-US"/>
                        </w:rPr>
                        <w:t>s</w:t>
                      </w:r>
                      <w:r w:rsidR="00DC6E63">
                        <w:rPr>
                          <w:noProof/>
                          <w:lang w:val="en-US"/>
                        </w:rPr>
                        <w:t xml:space="preserve"> 8</w:t>
                      </w:r>
                      <w:r w:rsidR="004F624A">
                        <w:rPr>
                          <w:noProof/>
                          <w:lang w:val="en-US"/>
                        </w:rPr>
                        <w:t xml:space="preserve">, 9 and </w:t>
                      </w:r>
                      <w:r w:rsidR="003443B9">
                        <w:rPr>
                          <w:noProof/>
                          <w:lang w:val="en-US"/>
                        </w:rPr>
                        <w:t>10</w:t>
                      </w:r>
                      <w:r w:rsidR="00DC6E63">
                        <w:rPr>
                          <w:noProof/>
                          <w:lang w:val="en-US"/>
                        </w:rPr>
                        <w:t xml:space="preserve">. </w:t>
                      </w:r>
                    </w:p>
                    <w:p w14:paraId="09E4503E" w14:textId="78D4507F" w:rsidR="002A7B1B" w:rsidRDefault="00F653B6" w:rsidP="000A3940">
                      <w:pPr>
                        <w:rPr>
                          <w:lang w:val="en-GB"/>
                        </w:rPr>
                      </w:pPr>
                      <w:r>
                        <w:rPr>
                          <w:lang w:val="en-GB"/>
                        </w:rPr>
                        <w:t>If you feel like you’re proficient in routing with Mapdata,</w:t>
                      </w:r>
                      <w:r w:rsidR="00165EF9">
                        <w:rPr>
                          <w:lang w:val="en-GB"/>
                        </w:rPr>
                        <w:t xml:space="preserve"> you can go to the next step. In the next step we will learn a second very commonly used </w:t>
                      </w:r>
                      <w:r w:rsidR="00C3493F">
                        <w:rPr>
                          <w:lang w:val="en-GB"/>
                        </w:rPr>
                        <w:t xml:space="preserve">RAM manipulation to get to Map IDs. It is known as Matrix ID chaining, and can be incredibly fast, taking less than a hundred steps in some cases. </w:t>
                      </w:r>
                    </w:p>
                    <w:p w14:paraId="0421078F" w14:textId="0A3BA216" w:rsidR="00DE74B1" w:rsidRPr="00705A95" w:rsidRDefault="00DE74B1" w:rsidP="000A3940">
                      <w:pPr>
                        <w:rPr>
                          <w:lang w:val="en-GB"/>
                        </w:rPr>
                      </w:pPr>
                      <w:r>
                        <w:rPr>
                          <w:lang w:val="en-GB"/>
                        </w:rPr>
                        <w:t xml:space="preserve">The issue with Matrix ID chaining is that unlike Map ID chaining, the amount of accessible values is low. </w:t>
                      </w:r>
                      <w:r w:rsidR="007744E3">
                        <w:rPr>
                          <w:lang w:val="en-GB"/>
                        </w:rPr>
                        <w:t>It uses the ID of your Matrix, which is not the same as the Map ID. The reason for this is duplicates</w:t>
                      </w:r>
                      <w:r w:rsidR="000A720A">
                        <w:rPr>
                          <w:lang w:val="en-GB"/>
                        </w:rPr>
                        <w:t>. For</w:t>
                      </w:r>
                      <w:r w:rsidR="007744E3">
                        <w:rPr>
                          <w:lang w:val="en-GB"/>
                        </w:rPr>
                        <w:t xml:space="preserve"> example, all Poké</w:t>
                      </w:r>
                      <w:r w:rsidR="000635FB">
                        <w:rPr>
                          <w:lang w:val="en-GB"/>
                        </w:rPr>
                        <w:t xml:space="preserve"> Marts</w:t>
                      </w:r>
                      <w:r w:rsidR="007744E3">
                        <w:rPr>
                          <w:lang w:val="en-GB"/>
                        </w:rPr>
                        <w:t xml:space="preserve"> share Matrix</w:t>
                      </w:r>
                      <w:r w:rsidR="005F0D23">
                        <w:rPr>
                          <w:lang w:val="en-GB"/>
                        </w:rPr>
                        <w:t xml:space="preserve"> ID 122.</w:t>
                      </w:r>
                    </w:p>
                  </w:txbxContent>
                </v:textbox>
                <w10:wrap anchorx="margin"/>
              </v:shape>
            </w:pict>
          </mc:Fallback>
        </mc:AlternateContent>
      </w:r>
    </w:p>
    <w:p w14:paraId="71289260" w14:textId="3C84668F" w:rsidR="009F0CA1" w:rsidRPr="000D4B79" w:rsidRDefault="009F0CA1" w:rsidP="00BF5540">
      <w:pPr>
        <w:ind w:left="720"/>
        <w:rPr>
          <w:noProof/>
          <w:lang w:val="en-GB"/>
        </w:rPr>
      </w:pPr>
    </w:p>
    <w:p w14:paraId="3E5F5530" w14:textId="6A53F916" w:rsidR="009F0CA1" w:rsidRPr="000D4B79" w:rsidRDefault="009F0CA1" w:rsidP="00BF5540">
      <w:pPr>
        <w:ind w:left="720"/>
        <w:rPr>
          <w:noProof/>
          <w:lang w:val="en-GB"/>
        </w:rPr>
      </w:pPr>
    </w:p>
    <w:p w14:paraId="3287BB5A" w14:textId="1C2B36ED" w:rsidR="009F0CA1" w:rsidRPr="000D4B79" w:rsidRDefault="009F0CA1" w:rsidP="00BF5540">
      <w:pPr>
        <w:ind w:left="720"/>
        <w:rPr>
          <w:noProof/>
          <w:lang w:val="en-GB"/>
        </w:rPr>
      </w:pPr>
    </w:p>
    <w:p w14:paraId="40E6E3A9" w14:textId="74B8A1C2" w:rsidR="009F0CA1" w:rsidRPr="000D4B79" w:rsidRDefault="009F0CA1" w:rsidP="00BF5540">
      <w:pPr>
        <w:ind w:left="720"/>
        <w:rPr>
          <w:noProof/>
          <w:lang w:val="en-GB"/>
        </w:rPr>
      </w:pPr>
    </w:p>
    <w:p w14:paraId="6A2287BC" w14:textId="49BE25AA" w:rsidR="009F0CA1" w:rsidRPr="000D4B79" w:rsidRDefault="009F0CA1" w:rsidP="00BF5540">
      <w:pPr>
        <w:ind w:left="720"/>
        <w:rPr>
          <w:noProof/>
          <w:lang w:val="en-GB"/>
        </w:rPr>
      </w:pPr>
    </w:p>
    <w:p w14:paraId="1EB7D9F4" w14:textId="0E312E66" w:rsidR="009F0CA1" w:rsidRPr="000D4B79" w:rsidRDefault="009F0CA1" w:rsidP="00BF5540">
      <w:pPr>
        <w:ind w:left="720"/>
        <w:rPr>
          <w:noProof/>
          <w:lang w:val="en-GB"/>
        </w:rPr>
      </w:pPr>
    </w:p>
    <w:p w14:paraId="0FCDC0D8" w14:textId="636BE460" w:rsidR="009F0CA1" w:rsidRPr="000D4B79" w:rsidRDefault="009F0CA1" w:rsidP="00BF5540">
      <w:pPr>
        <w:ind w:left="720"/>
        <w:rPr>
          <w:noProof/>
          <w:lang w:val="en-GB"/>
        </w:rPr>
      </w:pPr>
    </w:p>
    <w:p w14:paraId="3D2522C6" w14:textId="54B3CEFC" w:rsidR="009F0CA1" w:rsidRPr="000D4B79" w:rsidRDefault="009F0CA1" w:rsidP="00BF5540">
      <w:pPr>
        <w:ind w:left="720"/>
        <w:rPr>
          <w:noProof/>
          <w:lang w:val="en-GB"/>
        </w:rPr>
      </w:pPr>
    </w:p>
    <w:p w14:paraId="11187736" w14:textId="72A2080A" w:rsidR="009F0CA1" w:rsidRPr="000D4B79" w:rsidRDefault="009F0CA1" w:rsidP="00BF5540">
      <w:pPr>
        <w:ind w:left="720"/>
        <w:rPr>
          <w:noProof/>
          <w:lang w:val="en-GB"/>
        </w:rPr>
      </w:pPr>
    </w:p>
    <w:p w14:paraId="4D1B5507" w14:textId="2C99CEE0" w:rsidR="009F0CA1" w:rsidRPr="000D4B79" w:rsidRDefault="009F0CA1" w:rsidP="00BF5540">
      <w:pPr>
        <w:ind w:left="720"/>
        <w:rPr>
          <w:noProof/>
          <w:lang w:val="en-GB"/>
        </w:rPr>
      </w:pPr>
    </w:p>
    <w:p w14:paraId="23A23F58" w14:textId="2264CFE3" w:rsidR="009F0CA1" w:rsidRPr="000D4B79" w:rsidRDefault="009F0CA1" w:rsidP="00BF5540">
      <w:pPr>
        <w:ind w:left="720"/>
        <w:rPr>
          <w:noProof/>
          <w:lang w:val="en-GB"/>
        </w:rPr>
      </w:pPr>
    </w:p>
    <w:p w14:paraId="108804CB" w14:textId="77D3AB81" w:rsidR="009F0CA1" w:rsidRPr="000D4B79" w:rsidRDefault="009F0CA1" w:rsidP="00BF5540">
      <w:pPr>
        <w:ind w:left="720"/>
        <w:rPr>
          <w:noProof/>
          <w:lang w:val="en-GB"/>
        </w:rPr>
      </w:pPr>
    </w:p>
    <w:p w14:paraId="0E6776C4" w14:textId="3243FD45" w:rsidR="009F0CA1" w:rsidRPr="000D4B79" w:rsidRDefault="009F0CA1" w:rsidP="00BF5540">
      <w:pPr>
        <w:ind w:left="720"/>
        <w:rPr>
          <w:noProof/>
          <w:lang w:val="en-GB"/>
        </w:rPr>
      </w:pPr>
    </w:p>
    <w:p w14:paraId="7557FF27" w14:textId="4BE4791F" w:rsidR="009F0CA1" w:rsidRPr="000D4B79" w:rsidRDefault="009F0CA1" w:rsidP="00BF5540">
      <w:pPr>
        <w:ind w:left="720"/>
        <w:rPr>
          <w:noProof/>
          <w:lang w:val="en-GB"/>
        </w:rPr>
      </w:pPr>
    </w:p>
    <w:p w14:paraId="17078124" w14:textId="15F2049E" w:rsidR="009F0CA1" w:rsidRPr="000D4B79" w:rsidRDefault="009F0CA1" w:rsidP="00BF5540">
      <w:pPr>
        <w:ind w:left="720"/>
        <w:rPr>
          <w:noProof/>
          <w:lang w:val="en-GB"/>
        </w:rPr>
      </w:pPr>
    </w:p>
    <w:p w14:paraId="00A7E044" w14:textId="43535364" w:rsidR="009F0CA1" w:rsidRPr="000D4B79" w:rsidRDefault="009F0CA1" w:rsidP="00BF5540">
      <w:pPr>
        <w:ind w:left="720"/>
        <w:rPr>
          <w:noProof/>
          <w:lang w:val="en-GB"/>
        </w:rPr>
      </w:pPr>
    </w:p>
    <w:p w14:paraId="6EB2F021" w14:textId="17174A62" w:rsidR="009F0CA1" w:rsidRPr="000D4B79" w:rsidRDefault="009F0CA1" w:rsidP="00BF5540">
      <w:pPr>
        <w:ind w:left="720"/>
        <w:rPr>
          <w:noProof/>
          <w:lang w:val="en-GB"/>
        </w:rPr>
      </w:pPr>
    </w:p>
    <w:p w14:paraId="738D61D9" w14:textId="11EFB048" w:rsidR="008115D7" w:rsidRPr="000D4B79" w:rsidRDefault="008115D7" w:rsidP="00BF5540">
      <w:pPr>
        <w:ind w:left="720"/>
        <w:rPr>
          <w:noProof/>
          <w:lang w:val="en-GB"/>
        </w:rPr>
      </w:pPr>
    </w:p>
    <w:p w14:paraId="334A63BE" w14:textId="47E14298" w:rsidR="008115D7" w:rsidRPr="000D4B79" w:rsidRDefault="008115D7" w:rsidP="00BF5540">
      <w:pPr>
        <w:ind w:left="720"/>
        <w:rPr>
          <w:noProof/>
          <w:lang w:val="en-GB"/>
        </w:rPr>
      </w:pPr>
    </w:p>
    <w:p w14:paraId="27C4A181" w14:textId="3D749500" w:rsidR="008115D7" w:rsidRPr="000D4B79" w:rsidRDefault="008115D7" w:rsidP="00BF5540">
      <w:pPr>
        <w:ind w:left="720"/>
        <w:rPr>
          <w:noProof/>
          <w:lang w:val="en-GB"/>
        </w:rPr>
      </w:pPr>
    </w:p>
    <w:p w14:paraId="3C84F140" w14:textId="3AF6635F" w:rsidR="008115D7" w:rsidRPr="000D4B79" w:rsidRDefault="00762446" w:rsidP="00762446">
      <w:pPr>
        <w:tabs>
          <w:tab w:val="left" w:pos="6531"/>
        </w:tabs>
        <w:ind w:left="720"/>
        <w:rPr>
          <w:noProof/>
          <w:lang w:val="en-GB"/>
        </w:rPr>
      </w:pPr>
      <w:r w:rsidRPr="000D4B79">
        <w:rPr>
          <w:noProof/>
          <w:lang w:val="en-GB"/>
        </w:rPr>
        <w:tab/>
      </w:r>
    </w:p>
    <w:p w14:paraId="3DA248AE" w14:textId="15CAFFD9" w:rsidR="008115D7" w:rsidRPr="000D4B79" w:rsidRDefault="008115D7" w:rsidP="00BF5540">
      <w:pPr>
        <w:ind w:left="720"/>
        <w:rPr>
          <w:noProof/>
          <w:lang w:val="en-GB"/>
        </w:rPr>
      </w:pPr>
    </w:p>
    <w:p w14:paraId="27C5E9FF" w14:textId="6EAE9E05" w:rsidR="008115D7" w:rsidRPr="000D4B79" w:rsidRDefault="008115D7" w:rsidP="00BF5540">
      <w:pPr>
        <w:ind w:left="720"/>
        <w:rPr>
          <w:noProof/>
          <w:lang w:val="en-GB"/>
        </w:rPr>
      </w:pPr>
    </w:p>
    <w:p w14:paraId="3BF12379" w14:textId="2CEAA3F6" w:rsidR="008115D7" w:rsidRPr="000D4B79" w:rsidRDefault="008115D7" w:rsidP="00BF5540">
      <w:pPr>
        <w:ind w:left="720"/>
        <w:rPr>
          <w:noProof/>
          <w:lang w:val="en-GB"/>
        </w:rPr>
      </w:pPr>
    </w:p>
    <w:p w14:paraId="40A0E763" w14:textId="77D9A4B1" w:rsidR="008115D7" w:rsidRPr="000D4B79" w:rsidRDefault="008115D7" w:rsidP="00BF5540">
      <w:pPr>
        <w:ind w:left="720"/>
        <w:rPr>
          <w:noProof/>
          <w:lang w:val="en-GB"/>
        </w:rPr>
      </w:pPr>
    </w:p>
    <w:p w14:paraId="7390116F" w14:textId="78F9C855" w:rsidR="008115D7" w:rsidRPr="000D4B79" w:rsidRDefault="008115D7" w:rsidP="00BF5540">
      <w:pPr>
        <w:ind w:left="720"/>
        <w:rPr>
          <w:noProof/>
          <w:lang w:val="en-GB"/>
        </w:rPr>
      </w:pPr>
    </w:p>
    <w:p w14:paraId="21874C35" w14:textId="77777777" w:rsidR="008115D7" w:rsidRPr="000D4B79" w:rsidRDefault="008115D7" w:rsidP="00BF5540">
      <w:pPr>
        <w:ind w:left="720"/>
        <w:rPr>
          <w:noProof/>
          <w:lang w:val="en-GB"/>
        </w:rPr>
      </w:pPr>
    </w:p>
    <w:p w14:paraId="4F00D95D" w14:textId="2CC22C38" w:rsidR="00737EB8" w:rsidRPr="000D4B79" w:rsidRDefault="00737EB8" w:rsidP="00A273D8">
      <w:pPr>
        <w:pStyle w:val="ListParagraph"/>
        <w:numPr>
          <w:ilvl w:val="2"/>
          <w:numId w:val="48"/>
        </w:numPr>
        <w:rPr>
          <w:noProof/>
          <w:color w:val="005677" w:themeColor="accent4" w:themeShade="80"/>
          <w:lang w:val="en-GB"/>
        </w:rPr>
      </w:pPr>
      <w:r w:rsidRPr="000D4B79">
        <w:rPr>
          <w:noProof/>
          <w:color w:val="005677" w:themeColor="accent4" w:themeShade="80"/>
          <w:lang w:val="en-GB"/>
        </w:rPr>
        <w:t>Matrix</w:t>
      </w:r>
      <w:r w:rsidR="0052668A" w:rsidRPr="000D4B79">
        <w:rPr>
          <w:noProof/>
          <w:color w:val="005677" w:themeColor="accent4" w:themeShade="80"/>
          <w:lang w:val="en-GB"/>
        </w:rPr>
        <w:t xml:space="preserve"> ID routing</w:t>
      </w:r>
    </w:p>
    <w:p w14:paraId="4FEBFE35" w14:textId="77777777" w:rsidR="007834E0" w:rsidRPr="000D4B79" w:rsidRDefault="003D394A" w:rsidP="003A66B4">
      <w:pPr>
        <w:ind w:left="737"/>
        <w:rPr>
          <w:noProof/>
          <w:lang w:val="en-GB"/>
        </w:rPr>
      </w:pPr>
      <w:r w:rsidRPr="000D4B79">
        <w:rPr>
          <w:noProof/>
          <w:lang w:val="en-GB"/>
        </w:rPr>
        <w:t>Next to Mapdata,</w:t>
      </w:r>
      <w:r w:rsidR="003A66B4" w:rsidRPr="000D4B79">
        <w:rPr>
          <w:noProof/>
          <w:lang w:val="en-GB"/>
        </w:rPr>
        <w:t xml:space="preserve"> Matrix</w:t>
      </w:r>
      <w:r w:rsidRPr="000D4B79">
        <w:rPr>
          <w:noProof/>
          <w:lang w:val="en-GB"/>
        </w:rPr>
        <w:t xml:space="preserve"> IDs are the most commonly used </w:t>
      </w:r>
      <w:r w:rsidR="00436FCA" w:rsidRPr="000D4B79">
        <w:rPr>
          <w:noProof/>
          <w:lang w:val="en-GB"/>
        </w:rPr>
        <w:t>way of writing Map IDs</w:t>
      </w:r>
      <w:r w:rsidR="003A66B4" w:rsidRPr="000D4B79">
        <w:rPr>
          <w:noProof/>
          <w:lang w:val="en-GB"/>
        </w:rPr>
        <w:t>.</w:t>
      </w:r>
      <w:r w:rsidR="00B80BC1" w:rsidRPr="000D4B79">
        <w:rPr>
          <w:noProof/>
          <w:lang w:val="en-GB"/>
        </w:rPr>
        <w:t xml:space="preserve"> Save resetting</w:t>
      </w:r>
      <w:r w:rsidR="00513A27" w:rsidRPr="000D4B79">
        <w:rPr>
          <w:noProof/>
          <w:lang w:val="en-GB"/>
        </w:rPr>
        <w:t xml:space="preserve"> in a Map ID changes your Matrix</w:t>
      </w:r>
      <w:r w:rsidR="001A755F" w:rsidRPr="000D4B79">
        <w:rPr>
          <w:noProof/>
          <w:lang w:val="en-GB"/>
        </w:rPr>
        <w:t xml:space="preserve"> to match the building you saved in. </w:t>
      </w:r>
      <w:r w:rsidR="001A755F" w:rsidRPr="000D4B79">
        <w:rPr>
          <w:noProof/>
          <w:lang w:val="en-GB"/>
        </w:rPr>
        <w:lastRenderedPageBreak/>
        <w:t>But since a lot of buildings have the same interior, they use the same Matrix IDs. All Poké Marts, Poké Centra, small houses.</w:t>
      </w:r>
      <w:r w:rsidR="00F04169" w:rsidRPr="000D4B79">
        <w:rPr>
          <w:noProof/>
          <w:lang w:val="en-GB"/>
        </w:rPr>
        <w:t xml:space="preserve"> </w:t>
      </w:r>
    </w:p>
    <w:p w14:paraId="684703F9" w14:textId="6FBCE07D" w:rsidR="003A66B4" w:rsidRPr="000D4B79" w:rsidRDefault="00621EFE" w:rsidP="003A66B4">
      <w:pPr>
        <w:ind w:left="737"/>
        <w:rPr>
          <w:noProof/>
          <w:lang w:val="en-GB"/>
        </w:rPr>
      </w:pPr>
      <w:r w:rsidRPr="000D4B79">
        <w:rPr>
          <w:noProof/>
          <w:lang w:val="en-GB"/>
        </w:rPr>
        <w:t xml:space="preserve">The reason this data section is useful is because of how close it is </w:t>
      </w:r>
      <w:r w:rsidR="009F3AA9" w:rsidRPr="000D4B79">
        <w:rPr>
          <w:noProof/>
          <w:lang w:val="en-GB"/>
        </w:rPr>
        <w:t>to where we enter the void. It is only 2 cells away.</w:t>
      </w:r>
      <w:r w:rsidR="00723F1B" w:rsidRPr="000D4B79">
        <w:rPr>
          <w:noProof/>
          <w:lang w:val="en-GB"/>
        </w:rPr>
        <w:t xml:space="preserve"> If you open </w:t>
      </w:r>
      <w:r w:rsidR="00723F1B" w:rsidRPr="000D4B79">
        <w:rPr>
          <w:i/>
          <w:iCs/>
          <w:noProof/>
          <w:lang w:val="en-GB"/>
        </w:rPr>
        <w:t>Matrix.docx</w:t>
      </w:r>
      <w:r w:rsidR="00723F1B" w:rsidRPr="000D4B79">
        <w:rPr>
          <w:noProof/>
          <w:lang w:val="en-GB"/>
        </w:rPr>
        <w:t xml:space="preserve"> you find that for </w:t>
      </w:r>
      <w:r w:rsidR="006333E8" w:rsidRPr="000D4B79">
        <w:rPr>
          <w:noProof/>
          <w:lang w:val="en-GB"/>
        </w:rPr>
        <w:t>Pokétch</w:t>
      </w:r>
      <w:r w:rsidR="00723F1B" w:rsidRPr="000D4B79">
        <w:rPr>
          <w:noProof/>
          <w:lang w:val="en-GB"/>
        </w:rPr>
        <w:t xml:space="preserve"> Co. (Map ID 8) the Matrix ID is</w:t>
      </w:r>
      <w:r w:rsidR="00100C1C" w:rsidRPr="000D4B79">
        <w:rPr>
          <w:noProof/>
          <w:lang w:val="en-GB"/>
        </w:rPr>
        <w:t xml:space="preserve"> 141. That is the Map ID of Veilstone Store’s </w:t>
      </w:r>
      <w:r w:rsidR="004B7CA2" w:rsidRPr="000D4B79">
        <w:rPr>
          <w:noProof/>
          <w:lang w:val="en-GB"/>
        </w:rPr>
        <w:t>5</w:t>
      </w:r>
      <w:r w:rsidR="004B7CA2" w:rsidRPr="000D4B79">
        <w:rPr>
          <w:noProof/>
          <w:vertAlign w:val="superscript"/>
          <w:lang w:val="en-GB"/>
        </w:rPr>
        <w:t>th</w:t>
      </w:r>
      <w:r w:rsidR="004B7CA2" w:rsidRPr="000D4B79">
        <w:rPr>
          <w:noProof/>
          <w:lang w:val="en-GB"/>
        </w:rPr>
        <w:t xml:space="preserve"> floor. </w:t>
      </w:r>
    </w:p>
    <w:tbl>
      <w:tblPr>
        <w:tblStyle w:val="TableGrid"/>
        <w:tblpPr w:leftFromText="180" w:rightFromText="180" w:vertAnchor="text" w:horzAnchor="page" w:tblpX="7784" w:tblpY="1203"/>
        <w:tblW w:w="0" w:type="auto"/>
        <w:tblLook w:val="04A0" w:firstRow="1" w:lastRow="0" w:firstColumn="1" w:lastColumn="0" w:noHBand="0" w:noVBand="1"/>
      </w:tblPr>
      <w:tblGrid>
        <w:gridCol w:w="657"/>
        <w:gridCol w:w="617"/>
        <w:gridCol w:w="617"/>
        <w:gridCol w:w="617"/>
      </w:tblGrid>
      <w:tr w:rsidR="00DD545D" w:rsidRPr="000D4B79" w14:paraId="14674ACF" w14:textId="77777777" w:rsidTr="00DD545D">
        <w:tc>
          <w:tcPr>
            <w:tcW w:w="657" w:type="dxa"/>
          </w:tcPr>
          <w:p w14:paraId="349DBD2A" w14:textId="77777777" w:rsidR="00DD545D" w:rsidRPr="000D4B79" w:rsidRDefault="00DD545D" w:rsidP="00DD545D">
            <w:pPr>
              <w:rPr>
                <w:noProof/>
                <w:lang w:val="en-GB"/>
              </w:rPr>
            </w:pPr>
            <w:r w:rsidRPr="000D4B79">
              <w:rPr>
                <w:noProof/>
                <w:lang w:val="en-GB"/>
              </w:rPr>
              <w:t>Ch1</w:t>
            </w:r>
          </w:p>
        </w:tc>
        <w:tc>
          <w:tcPr>
            <w:tcW w:w="617" w:type="dxa"/>
          </w:tcPr>
          <w:p w14:paraId="226EB0CD" w14:textId="77777777" w:rsidR="00DD545D" w:rsidRPr="000D4B79" w:rsidRDefault="00DD545D" w:rsidP="00DD545D">
            <w:pPr>
              <w:rPr>
                <w:noProof/>
                <w:lang w:val="en-GB"/>
              </w:rPr>
            </w:pPr>
            <w:r w:rsidRPr="000D4B79">
              <w:rPr>
                <w:noProof/>
                <w:lang w:val="en-GB"/>
              </w:rPr>
              <w:t>187</w:t>
            </w:r>
          </w:p>
        </w:tc>
        <w:tc>
          <w:tcPr>
            <w:tcW w:w="617" w:type="dxa"/>
          </w:tcPr>
          <w:p w14:paraId="0B817953" w14:textId="77777777" w:rsidR="00DD545D" w:rsidRPr="000D4B79" w:rsidRDefault="00DD545D" w:rsidP="00DD545D">
            <w:pPr>
              <w:rPr>
                <w:noProof/>
                <w:lang w:val="en-GB"/>
              </w:rPr>
            </w:pPr>
            <w:r w:rsidRPr="000D4B79">
              <w:rPr>
                <w:noProof/>
                <w:lang w:val="en-GB"/>
              </w:rPr>
              <w:t>176</w:t>
            </w:r>
          </w:p>
        </w:tc>
        <w:tc>
          <w:tcPr>
            <w:tcW w:w="617" w:type="dxa"/>
          </w:tcPr>
          <w:p w14:paraId="01181842" w14:textId="77777777" w:rsidR="00DD545D" w:rsidRPr="000D4B79" w:rsidRDefault="00DD545D" w:rsidP="00DD545D">
            <w:pPr>
              <w:rPr>
                <w:noProof/>
                <w:lang w:val="en-GB"/>
              </w:rPr>
            </w:pPr>
            <w:r w:rsidRPr="000D4B79">
              <w:rPr>
                <w:noProof/>
                <w:lang w:val="en-GB"/>
              </w:rPr>
              <w:t>141</w:t>
            </w:r>
          </w:p>
        </w:tc>
      </w:tr>
      <w:tr w:rsidR="00DD545D" w:rsidRPr="000D4B79" w14:paraId="7CD88B01" w14:textId="77777777" w:rsidTr="00DD545D">
        <w:tc>
          <w:tcPr>
            <w:tcW w:w="657" w:type="dxa"/>
            <w:shd w:val="clear" w:color="auto" w:fill="99FF99"/>
          </w:tcPr>
          <w:p w14:paraId="59ADAED5" w14:textId="77777777" w:rsidR="00DD545D" w:rsidRPr="000D4B79" w:rsidRDefault="00DD545D" w:rsidP="00DD545D">
            <w:pPr>
              <w:rPr>
                <w:noProof/>
                <w:lang w:val="en-GB"/>
              </w:rPr>
            </w:pPr>
            <w:r w:rsidRPr="000D4B79">
              <w:rPr>
                <w:noProof/>
                <w:lang w:val="en-GB"/>
              </w:rPr>
              <w:t>187</w:t>
            </w:r>
          </w:p>
        </w:tc>
        <w:tc>
          <w:tcPr>
            <w:tcW w:w="617" w:type="dxa"/>
            <w:shd w:val="clear" w:color="auto" w:fill="99FF99"/>
          </w:tcPr>
          <w:p w14:paraId="7718F93B" w14:textId="77777777" w:rsidR="00DD545D" w:rsidRPr="000D4B79" w:rsidRDefault="00DD545D" w:rsidP="00DD545D">
            <w:pPr>
              <w:rPr>
                <w:noProof/>
                <w:lang w:val="en-GB"/>
              </w:rPr>
            </w:pPr>
            <w:r w:rsidRPr="000D4B79">
              <w:rPr>
                <w:noProof/>
                <w:lang w:val="en-GB"/>
              </w:rPr>
              <w:t>176</w:t>
            </w:r>
          </w:p>
        </w:tc>
        <w:tc>
          <w:tcPr>
            <w:tcW w:w="617" w:type="dxa"/>
            <w:shd w:val="clear" w:color="auto" w:fill="99FF99"/>
          </w:tcPr>
          <w:p w14:paraId="141E387C" w14:textId="77777777" w:rsidR="00DD545D" w:rsidRPr="000D4B79" w:rsidRDefault="00DD545D" w:rsidP="00DD545D">
            <w:pPr>
              <w:rPr>
                <w:noProof/>
                <w:lang w:val="en-GB"/>
              </w:rPr>
            </w:pPr>
            <w:r w:rsidRPr="000D4B79">
              <w:rPr>
                <w:noProof/>
                <w:lang w:val="en-GB"/>
              </w:rPr>
              <w:t>141</w:t>
            </w:r>
          </w:p>
        </w:tc>
        <w:tc>
          <w:tcPr>
            <w:tcW w:w="617" w:type="dxa"/>
            <w:shd w:val="clear" w:color="auto" w:fill="99FF99"/>
          </w:tcPr>
          <w:p w14:paraId="66699DD3" w14:textId="77777777" w:rsidR="00DD545D" w:rsidRPr="000D4B79" w:rsidRDefault="00DD545D" w:rsidP="00DD545D">
            <w:pPr>
              <w:rPr>
                <w:noProof/>
                <w:lang w:val="en-GB"/>
              </w:rPr>
            </w:pPr>
            <w:r w:rsidRPr="000D4B79">
              <w:rPr>
                <w:noProof/>
                <w:lang w:val="en-GB"/>
              </w:rPr>
              <w:t>8</w:t>
            </w:r>
          </w:p>
        </w:tc>
      </w:tr>
    </w:tbl>
    <w:p w14:paraId="69000FB1" w14:textId="5CC70D33" w:rsidR="00D0388C" w:rsidRPr="000D4B79" w:rsidRDefault="00624A58" w:rsidP="008826B3">
      <w:pPr>
        <w:ind w:left="737"/>
        <w:rPr>
          <w:noProof/>
          <w:lang w:val="en-GB"/>
        </w:rPr>
      </w:pPr>
      <w:r w:rsidRPr="000D4B79">
        <w:rPr>
          <w:noProof/>
          <w:lang w:val="en-GB"/>
        </w:rPr>
        <w:t xml:space="preserve">One important thing to note is that you must have save and reset the game at least once before using this data. If you haven’t, there will be </w:t>
      </w:r>
      <w:r w:rsidR="00F302D5" w:rsidRPr="000D4B79">
        <w:rPr>
          <w:noProof/>
          <w:lang w:val="en-GB"/>
        </w:rPr>
        <w:t>flag set in front of the value, causing it to become a Jubilife</w:t>
      </w:r>
      <w:r w:rsidR="00B62F27" w:rsidRPr="000D4B79">
        <w:rPr>
          <w:noProof/>
          <w:lang w:val="en-GB"/>
        </w:rPr>
        <w:t xml:space="preserve"> City</w:t>
      </w:r>
      <w:r w:rsidR="00081D8D" w:rsidRPr="000D4B79">
        <w:rPr>
          <w:noProof/>
          <w:lang w:val="en-GB"/>
        </w:rPr>
        <w:t>.</w:t>
      </w:r>
      <w:r w:rsidR="00956318" w:rsidRPr="000D4B79">
        <w:rPr>
          <w:noProof/>
          <w:lang w:val="en-GB"/>
        </w:rPr>
        <w:t xml:space="preserve"> Earlier, we made a route to the Hall Of Fame (Map ID </w:t>
      </w:r>
      <w:r w:rsidR="004652F4" w:rsidRPr="000D4B79">
        <w:rPr>
          <w:noProof/>
          <w:lang w:val="en-GB"/>
        </w:rPr>
        <w:t xml:space="preserve">187). </w:t>
      </w:r>
      <w:r w:rsidR="00BD7AB3" w:rsidRPr="000D4B79">
        <w:rPr>
          <w:noProof/>
          <w:lang w:val="en-GB"/>
        </w:rPr>
        <w:t>It used Mapdata,</w:t>
      </w:r>
      <w:r w:rsidR="00DD545D" w:rsidRPr="000D4B79">
        <w:rPr>
          <w:noProof/>
          <w:lang w:val="en-GB"/>
        </w:rPr>
        <w:t xml:space="preserve"> which </w:t>
      </w:r>
      <w:r w:rsidR="00ED2DAD" w:rsidRPr="000D4B79">
        <w:rPr>
          <w:noProof/>
          <w:lang w:val="en-GB"/>
        </w:rPr>
        <w:t>required quite</w:t>
      </w:r>
      <w:r w:rsidR="00F36658" w:rsidRPr="000D4B79">
        <w:rPr>
          <w:noProof/>
          <w:lang w:val="en-GB"/>
        </w:rPr>
        <w:t xml:space="preserve"> some steps. But it is actually possib</w:t>
      </w:r>
      <w:r w:rsidR="00ED2DAD" w:rsidRPr="000D4B79">
        <w:rPr>
          <w:noProof/>
          <w:lang w:val="en-GB"/>
        </w:rPr>
        <w:t xml:space="preserve">le </w:t>
      </w:r>
      <w:r w:rsidR="00F36658" w:rsidRPr="000D4B79">
        <w:rPr>
          <w:noProof/>
          <w:lang w:val="en-GB"/>
        </w:rPr>
        <w:t xml:space="preserve">to optimise the route if we use Matrix ID chains instead. If we search </w:t>
      </w:r>
      <w:r w:rsidR="00F36658" w:rsidRPr="000D4B79">
        <w:rPr>
          <w:i/>
          <w:iCs/>
          <w:noProof/>
          <w:lang w:val="en-GB"/>
        </w:rPr>
        <w:t>Matrix.docx</w:t>
      </w:r>
      <w:r w:rsidR="00F36658" w:rsidRPr="000D4B79">
        <w:rPr>
          <w:noProof/>
          <w:lang w:val="en-GB"/>
        </w:rPr>
        <w:t xml:space="preserve"> we </w:t>
      </w:r>
      <w:r w:rsidR="00ED2DAD" w:rsidRPr="000D4B79">
        <w:rPr>
          <w:noProof/>
          <w:lang w:val="en-GB"/>
        </w:rPr>
        <w:t>find this chain to the Hall Of Fame.</w:t>
      </w:r>
    </w:p>
    <w:p w14:paraId="516889EC" w14:textId="56F29CF1" w:rsidR="00A370FF" w:rsidRPr="000D4B79" w:rsidRDefault="00850804" w:rsidP="00A370FF">
      <w:pPr>
        <w:ind w:left="737"/>
        <w:rPr>
          <w:noProof/>
          <w:lang w:val="en-GB"/>
        </w:rPr>
      </w:pPr>
      <w:r w:rsidRPr="000D4B79">
        <w:rPr>
          <w:noProof/>
          <w:lang w:val="en-GB"/>
        </w:rPr>
        <mc:AlternateContent>
          <mc:Choice Requires="wps">
            <w:drawing>
              <wp:anchor distT="0" distB="0" distL="114300" distR="114300" simplePos="0" relativeHeight="251700224" behindDoc="0" locked="0" layoutInCell="1" allowOverlap="1" wp14:anchorId="6E5E95D2" wp14:editId="700C58A5">
                <wp:simplePos x="0" y="0"/>
                <wp:positionH relativeFrom="column">
                  <wp:posOffset>1456690</wp:posOffset>
                </wp:positionH>
                <wp:positionV relativeFrom="paragraph">
                  <wp:posOffset>1505585</wp:posOffset>
                </wp:positionV>
                <wp:extent cx="4754880" cy="2185035"/>
                <wp:effectExtent l="0" t="0" r="26670" b="24765"/>
                <wp:wrapNone/>
                <wp:docPr id="38" name="Tekstvak 6"/>
                <wp:cNvGraphicFramePr/>
                <a:graphic xmlns:a="http://schemas.openxmlformats.org/drawingml/2006/main">
                  <a:graphicData uri="http://schemas.microsoft.com/office/word/2010/wordprocessingShape">
                    <wps:wsp>
                      <wps:cNvSpPr txBox="1"/>
                      <wps:spPr>
                        <a:xfrm>
                          <a:off x="0" y="0"/>
                          <a:ext cx="4754880" cy="2185035"/>
                        </a:xfrm>
                        <a:prstGeom prst="rect">
                          <a:avLst/>
                        </a:prstGeom>
                        <a:solidFill>
                          <a:schemeClr val="lt1"/>
                        </a:solidFill>
                        <a:ln w="6350">
                          <a:solidFill>
                            <a:schemeClr val="bg1">
                              <a:lumMod val="75000"/>
                            </a:schemeClr>
                          </a:solidFill>
                        </a:ln>
                      </wps:spPr>
                      <wps:txbx>
                        <w:txbxContent>
                          <w:p w14:paraId="15875729" w14:textId="7B7419D9" w:rsidR="00850804" w:rsidRDefault="005B286D" w:rsidP="00850804">
                            <w:pPr>
                              <w:rPr>
                                <w:noProof/>
                                <w:lang w:val="en-US"/>
                              </w:rPr>
                            </w:pPr>
                            <w:r>
                              <w:rPr>
                                <w:noProof/>
                                <w:lang w:val="en-US"/>
                              </w:rPr>
                              <w:t>Remember we need to have saved once before performing this route, to make sure tha</w:t>
                            </w:r>
                            <w:r w:rsidR="000039DE">
                              <w:rPr>
                                <w:noProof/>
                                <w:lang w:val="en-US"/>
                              </w:rPr>
                              <w:t>t the Matrix ID will appear as expected.</w:t>
                            </w:r>
                          </w:p>
                          <w:p w14:paraId="3010982A" w14:textId="636F130E" w:rsidR="000039DE" w:rsidRPr="009E0808" w:rsidRDefault="000039DE" w:rsidP="00850804">
                            <w:pPr>
                              <w:rPr>
                                <w:lang w:val="en-GB"/>
                              </w:rPr>
                            </w:pPr>
                            <w:r>
                              <w:rPr>
                                <w:noProof/>
                                <w:lang w:val="en-US"/>
                              </w:rPr>
                              <w:t>When we are at 63 W, we’ll be at the Matrix ID</w:t>
                            </w:r>
                            <w:r w:rsidR="00CB45E8">
                              <w:rPr>
                                <w:noProof/>
                                <w:lang w:val="en-US"/>
                              </w:rPr>
                              <w:t>, currently Map ID 141. By save resetting it changes to Matrix ID 176.</w:t>
                            </w:r>
                            <w:r w:rsidR="00DF4803">
                              <w:rPr>
                                <w:noProof/>
                                <w:lang w:val="en-US"/>
                              </w:rPr>
                              <w:t xml:space="preserve"> Map ID 176 is actually a BSOD Map, but this is one of the few instances in which it is safe to save in it. </w:t>
                            </w:r>
                            <w:r w:rsidR="00C76F05">
                              <w:rPr>
                                <w:noProof/>
                                <w:lang w:val="en-US"/>
                              </w:rPr>
                              <w:t xml:space="preserve">The exact reason for why it doesn’t crash here is unknown at the time of writing this document. </w:t>
                            </w:r>
                            <w:r w:rsidR="00DF114D">
                              <w:rPr>
                                <w:noProof/>
                                <w:lang w:val="en-US"/>
                              </w:rPr>
                              <w:t xml:space="preserve">After resetting and going 1 W, we load the Hall Of Fame as Map ID. This is the </w:t>
                            </w:r>
                            <w:r w:rsidR="00CB45E8">
                              <w:rPr>
                                <w:noProof/>
                                <w:lang w:val="en-US"/>
                              </w:rPr>
                              <w:t>shortest known route</w:t>
                            </w:r>
                            <w:r w:rsidR="00340549">
                              <w:rPr>
                                <w:noProof/>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E95D2" id="_x0000_s1040" type="#_x0000_t202" style="position:absolute;left:0;text-align:left;margin-left:114.7pt;margin-top:118.55pt;width:374.4pt;height:172.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" fillcolor="white [3201]" strokecolor="#bfbfbf [2412]" strokeweight=".5pt">
                <v:textbox>
                  <w:txbxContent>
                    <w:p w14:paraId="15875729" w14:textId="7B7419D9" w:rsidR="00850804" w:rsidRDefault="005B286D" w:rsidP="00850804">
                      <w:pPr>
                        <w:rPr>
                          <w:noProof/>
                          <w:lang w:val="en-US"/>
                        </w:rPr>
                      </w:pPr>
                      <w:r>
                        <w:rPr>
                          <w:noProof/>
                          <w:lang w:val="en-US"/>
                        </w:rPr>
                        <w:t>Remember we need to have saved once before performing this route, to make sure tha</w:t>
                      </w:r>
                      <w:r w:rsidR="000039DE">
                        <w:rPr>
                          <w:noProof/>
                          <w:lang w:val="en-US"/>
                        </w:rPr>
                        <w:t>t the Matrix ID will appear as expected.</w:t>
                      </w:r>
                    </w:p>
                    <w:p w14:paraId="3010982A" w14:textId="636F130E" w:rsidR="000039DE" w:rsidRPr="009E0808" w:rsidRDefault="000039DE" w:rsidP="00850804">
                      <w:pPr>
                        <w:rPr>
                          <w:lang w:val="en-GB"/>
                        </w:rPr>
                      </w:pPr>
                      <w:r>
                        <w:rPr>
                          <w:noProof/>
                          <w:lang w:val="en-US"/>
                        </w:rPr>
                        <w:t>When we are at 63 W, we’ll be at the Matrix ID</w:t>
                      </w:r>
                      <w:r w:rsidR="00CB45E8">
                        <w:rPr>
                          <w:noProof/>
                          <w:lang w:val="en-US"/>
                        </w:rPr>
                        <w:t>, currently Map ID 141. By save resetting it changes to Matrix ID 176.</w:t>
                      </w:r>
                      <w:r w:rsidR="00DF4803">
                        <w:rPr>
                          <w:noProof/>
                          <w:lang w:val="en-US"/>
                        </w:rPr>
                        <w:t xml:space="preserve"> Map ID 176 is actually a BSOD Map, but this is one of the few instances in which it is safe to save in it. </w:t>
                      </w:r>
                      <w:r w:rsidR="00C76F05">
                        <w:rPr>
                          <w:noProof/>
                          <w:lang w:val="en-US"/>
                        </w:rPr>
                        <w:t xml:space="preserve">The exact reason for why it doesn’t crash here is unknown at the time of writing this document. </w:t>
                      </w:r>
                      <w:r w:rsidR="00DF114D">
                        <w:rPr>
                          <w:noProof/>
                          <w:lang w:val="en-US"/>
                        </w:rPr>
                        <w:t xml:space="preserve">After resetting and going 1 W, we load the Hall Of Fame as Map ID. This is the </w:t>
                      </w:r>
                      <w:r w:rsidR="00CB45E8">
                        <w:rPr>
                          <w:noProof/>
                          <w:lang w:val="en-US"/>
                        </w:rPr>
                        <w:t>shortest known route</w:t>
                      </w:r>
                      <w:r w:rsidR="00340549">
                        <w:rPr>
                          <w:noProof/>
                          <w:lang w:val="en-US"/>
                        </w:rPr>
                        <w:t>.</w:t>
                      </w:r>
                    </w:p>
                  </w:txbxContent>
                </v:textbox>
              </v:shape>
            </w:pict>
          </mc:Fallback>
        </mc:AlternateContent>
      </w:r>
      <w:r w:rsidRPr="000D4B79">
        <w:rPr>
          <w:noProof/>
          <w:lang w:val="en-GB"/>
        </w:rPr>
        <mc:AlternateContent>
          <mc:Choice Requires="wps">
            <w:drawing>
              <wp:anchor distT="0" distB="0" distL="114300" distR="114300" simplePos="0" relativeHeight="251699200" behindDoc="0" locked="0" layoutInCell="1" allowOverlap="1" wp14:anchorId="7C1F6B8A" wp14:editId="793ADBCB">
                <wp:simplePos x="0" y="0"/>
                <wp:positionH relativeFrom="column">
                  <wp:posOffset>467833</wp:posOffset>
                </wp:positionH>
                <wp:positionV relativeFrom="paragraph">
                  <wp:posOffset>1504965</wp:posOffset>
                </wp:positionV>
                <wp:extent cx="896112" cy="2185416"/>
                <wp:effectExtent l="0" t="0" r="18415" b="24765"/>
                <wp:wrapNone/>
                <wp:docPr id="25" name="Tekstvak 4"/>
                <wp:cNvGraphicFramePr/>
                <a:graphic xmlns:a="http://schemas.openxmlformats.org/drawingml/2006/main">
                  <a:graphicData uri="http://schemas.microsoft.com/office/word/2010/wordprocessingShape">
                    <wps:wsp>
                      <wps:cNvSpPr txBox="1"/>
                      <wps:spPr>
                        <a:xfrm>
                          <a:off x="0" y="0"/>
                          <a:ext cx="896112" cy="2185416"/>
                        </a:xfrm>
                        <a:prstGeom prst="rect">
                          <a:avLst/>
                        </a:prstGeom>
                        <a:solidFill>
                          <a:schemeClr val="accent4">
                            <a:lumMod val="50000"/>
                          </a:schemeClr>
                        </a:solidFill>
                        <a:ln w="6350">
                          <a:solidFill>
                            <a:prstClr val="black"/>
                          </a:solidFill>
                        </a:ln>
                      </wps:spPr>
                      <wps:txbx>
                        <w:txbxContent>
                          <w:p w14:paraId="18D0EAA3" w14:textId="3C4EDF03" w:rsidR="00850804" w:rsidRPr="00293DD7" w:rsidRDefault="00850804" w:rsidP="00850804">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r>
                            <w:r w:rsidR="005B286D">
                              <w:rPr>
                                <w:noProof/>
                                <w:color w:val="FFFFFF" w:themeColor="background1"/>
                                <w:lang w:val="en-US"/>
                              </w:rPr>
                              <w:t>63 W</w:t>
                            </w:r>
                          </w:p>
                          <w:p w14:paraId="21C62ADC" w14:textId="77777777" w:rsidR="00850804" w:rsidRDefault="00850804" w:rsidP="00850804">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62262030" w14:textId="77777777" w:rsidR="005B286D" w:rsidRDefault="005B286D" w:rsidP="00850804">
                            <w:pPr>
                              <w:rPr>
                                <w:noProof/>
                                <w:color w:val="FFFFFF" w:themeColor="background1"/>
                                <w:lang w:val="en-US"/>
                              </w:rPr>
                            </w:pPr>
                            <w:r>
                              <w:rPr>
                                <w:noProof/>
                                <w:color w:val="FFFFFF" w:themeColor="background1"/>
                                <w:lang w:val="en-US"/>
                              </w:rPr>
                              <w:t>1 W</w:t>
                            </w:r>
                          </w:p>
                          <w:p w14:paraId="3D8A2D65" w14:textId="04E862E2" w:rsidR="005B286D" w:rsidRDefault="005B286D" w:rsidP="00850804">
                            <w:pPr>
                              <w:rPr>
                                <w:noProof/>
                                <w:color w:val="FFFFFF" w:themeColor="background1"/>
                                <w:lang w:val="en-US"/>
                              </w:rPr>
                            </w:pPr>
                            <w:r>
                              <w:rPr>
                                <w:noProof/>
                                <w:color w:val="FFFFFF" w:themeColor="background1"/>
                                <w:lang w:val="en-US"/>
                              </w:rPr>
                              <w:t>save reset</w:t>
                            </w:r>
                          </w:p>
                          <w:p w14:paraId="4A6703E0" w14:textId="6A864ECE" w:rsidR="00850804" w:rsidRPr="00FA45AA" w:rsidRDefault="005B286D" w:rsidP="00850804">
                            <w:pPr>
                              <w:rPr>
                                <w:noProof/>
                                <w:color w:val="FFFFFF" w:themeColor="background1"/>
                                <w:lang w:val="en-US"/>
                              </w:rPr>
                            </w:pPr>
                            <w:r>
                              <w:rPr>
                                <w:noProof/>
                                <w:color w:val="FFFFFF" w:themeColor="background1"/>
                                <w:lang w:val="en-US"/>
                              </w:rPr>
                              <w:t>1 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F6B8A" id="_x0000_s1041" type="#_x0000_t202" style="position:absolute;left:0;text-align:left;margin-left:36.85pt;margin-top:118.5pt;width:70.55pt;height:17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" fillcolor="#005677 [1607]" strokeweight=".5pt">
                <v:textbox>
                  <w:txbxContent>
                    <w:p w14:paraId="18D0EAA3" w14:textId="3C4EDF03" w:rsidR="00850804" w:rsidRPr="00293DD7" w:rsidRDefault="00850804" w:rsidP="00850804">
                      <w:pPr>
                        <w:rPr>
                          <w:noProof/>
                          <w:color w:val="FFFFFF" w:themeColor="background1"/>
                          <w:lang w:val="en-US"/>
                        </w:rPr>
                      </w:pPr>
                      <w:r w:rsidRPr="00C330E6">
                        <w:rPr>
                          <w:color w:val="FFFFFF" w:themeColor="background1"/>
                          <w:lang w:val="en-GB"/>
                        </w:rPr>
                        <w:t>1 S</w:t>
                      </w:r>
                      <w:r w:rsidRPr="00C330E6">
                        <w:rPr>
                          <w:color w:val="FFFFFF" w:themeColor="background1"/>
                          <w:lang w:val="en-GB"/>
                        </w:rPr>
                        <w:br/>
                      </w:r>
                      <w:r w:rsidRPr="00293DD7">
                        <w:rPr>
                          <w:noProof/>
                          <w:color w:val="FFFFFF" w:themeColor="background1"/>
                          <w:lang w:val="en-US"/>
                        </w:rPr>
                        <w:t>17 W</w:t>
                      </w:r>
                      <w:r w:rsidRPr="00293DD7">
                        <w:rPr>
                          <w:noProof/>
                          <w:color w:val="FFFFFF" w:themeColor="background1"/>
                          <w:lang w:val="en-US"/>
                        </w:rPr>
                        <w:br/>
                        <w:t>14 N</w:t>
                      </w:r>
                      <w:r w:rsidRPr="00293DD7">
                        <w:rPr>
                          <w:noProof/>
                          <w:color w:val="FFFFFF" w:themeColor="background1"/>
                          <w:lang w:val="en-US"/>
                        </w:rPr>
                        <w:br/>
                      </w:r>
                      <w:r w:rsidR="005B286D">
                        <w:rPr>
                          <w:noProof/>
                          <w:color w:val="FFFFFF" w:themeColor="background1"/>
                          <w:lang w:val="en-US"/>
                        </w:rPr>
                        <w:t>63 W</w:t>
                      </w:r>
                    </w:p>
                    <w:p w14:paraId="21C62ADC" w14:textId="77777777" w:rsidR="00850804" w:rsidRDefault="00850804" w:rsidP="00850804">
                      <w:pPr>
                        <w:rPr>
                          <w:noProof/>
                          <w:color w:val="FFFFFF" w:themeColor="background1"/>
                          <w:lang w:val="en-US"/>
                        </w:rPr>
                      </w:pPr>
                      <w:r w:rsidRPr="00293DD7">
                        <w:rPr>
                          <w:noProof/>
                          <w:color w:val="FFFFFF" w:themeColor="background1"/>
                          <w:lang w:val="en-US"/>
                        </w:rPr>
                        <w:t>save</w:t>
                      </w:r>
                      <w:r>
                        <w:rPr>
                          <w:noProof/>
                          <w:color w:val="FFFFFF" w:themeColor="background1"/>
                          <w:lang w:val="en-US"/>
                        </w:rPr>
                        <w:t xml:space="preserve"> </w:t>
                      </w:r>
                      <w:r w:rsidRPr="00293DD7">
                        <w:rPr>
                          <w:noProof/>
                          <w:color w:val="FFFFFF" w:themeColor="background1"/>
                          <w:lang w:val="en-US"/>
                        </w:rPr>
                        <w:t>reset</w:t>
                      </w:r>
                    </w:p>
                    <w:p w14:paraId="62262030" w14:textId="77777777" w:rsidR="005B286D" w:rsidRDefault="005B286D" w:rsidP="00850804">
                      <w:pPr>
                        <w:rPr>
                          <w:noProof/>
                          <w:color w:val="FFFFFF" w:themeColor="background1"/>
                          <w:lang w:val="en-US"/>
                        </w:rPr>
                      </w:pPr>
                      <w:r>
                        <w:rPr>
                          <w:noProof/>
                          <w:color w:val="FFFFFF" w:themeColor="background1"/>
                          <w:lang w:val="en-US"/>
                        </w:rPr>
                        <w:t>1 W</w:t>
                      </w:r>
                    </w:p>
                    <w:p w14:paraId="3D8A2D65" w14:textId="04E862E2" w:rsidR="005B286D" w:rsidRDefault="005B286D" w:rsidP="00850804">
                      <w:pPr>
                        <w:rPr>
                          <w:noProof/>
                          <w:color w:val="FFFFFF" w:themeColor="background1"/>
                          <w:lang w:val="en-US"/>
                        </w:rPr>
                      </w:pPr>
                      <w:r>
                        <w:rPr>
                          <w:noProof/>
                          <w:color w:val="FFFFFF" w:themeColor="background1"/>
                          <w:lang w:val="en-US"/>
                        </w:rPr>
                        <w:t>save reset</w:t>
                      </w:r>
                    </w:p>
                    <w:p w14:paraId="4A6703E0" w14:textId="6A864ECE" w:rsidR="00850804" w:rsidRPr="00FA45AA" w:rsidRDefault="005B286D" w:rsidP="00850804">
                      <w:pPr>
                        <w:rPr>
                          <w:noProof/>
                          <w:color w:val="FFFFFF" w:themeColor="background1"/>
                          <w:lang w:val="en-US"/>
                        </w:rPr>
                      </w:pPr>
                      <w:r>
                        <w:rPr>
                          <w:noProof/>
                          <w:color w:val="FFFFFF" w:themeColor="background1"/>
                          <w:lang w:val="en-US"/>
                        </w:rPr>
                        <w:t>1 W</w:t>
                      </w:r>
                    </w:p>
                  </w:txbxContent>
                </v:textbox>
              </v:shape>
            </w:pict>
          </mc:Fallback>
        </mc:AlternateContent>
      </w:r>
      <w:r w:rsidR="008826B3" w:rsidRPr="000D4B79">
        <w:rPr>
          <w:noProof/>
          <w:lang w:val="en-GB"/>
        </w:rPr>
        <w:t xml:space="preserve">The only chain that is possible in this case leads us right to Map ID 8, </w:t>
      </w:r>
      <w:r w:rsidR="006333E8" w:rsidRPr="000D4B79">
        <w:rPr>
          <w:noProof/>
          <w:lang w:val="en-GB"/>
        </w:rPr>
        <w:t>Pokétch</w:t>
      </w:r>
      <w:r w:rsidR="008826B3" w:rsidRPr="000D4B79">
        <w:rPr>
          <w:noProof/>
          <w:lang w:val="en-GB"/>
        </w:rPr>
        <w:t xml:space="preserve"> Co. </w:t>
      </w:r>
      <w:r w:rsidR="000B160B" w:rsidRPr="000D4B79">
        <w:rPr>
          <w:noProof/>
          <w:lang w:val="en-GB"/>
        </w:rPr>
        <w:t xml:space="preserve">The way you should interpret this data is as follows, if I have the Matrix loaded of Map ID 8, the Matrix ID will be 141. If I then save and reset in </w:t>
      </w:r>
      <w:r w:rsidR="00E47F0F" w:rsidRPr="000D4B79">
        <w:rPr>
          <w:noProof/>
          <w:lang w:val="en-GB"/>
        </w:rPr>
        <w:t>Map I</w:t>
      </w:r>
      <w:r w:rsidR="0056752A" w:rsidRPr="000D4B79">
        <w:rPr>
          <w:noProof/>
          <w:lang w:val="en-GB"/>
        </w:rPr>
        <w:t xml:space="preserve">D </w:t>
      </w:r>
      <w:r w:rsidR="000B160B" w:rsidRPr="000D4B79">
        <w:rPr>
          <w:noProof/>
          <w:lang w:val="en-GB"/>
        </w:rPr>
        <w:t xml:space="preserve">141, the Matrix ID will become 176, and if I save reset </w:t>
      </w:r>
      <w:r w:rsidR="00E47F0F" w:rsidRPr="000D4B79">
        <w:rPr>
          <w:noProof/>
          <w:lang w:val="en-GB"/>
        </w:rPr>
        <w:t xml:space="preserve">in that Map ID the Matrix ID will be 187. </w:t>
      </w:r>
      <w:r w:rsidR="004E45E5" w:rsidRPr="000D4B79">
        <w:rPr>
          <w:noProof/>
          <w:lang w:val="en-GB"/>
        </w:rPr>
        <w:t xml:space="preserve">Since </w:t>
      </w:r>
      <w:r w:rsidR="006333E8" w:rsidRPr="000D4B79">
        <w:rPr>
          <w:noProof/>
          <w:lang w:val="en-GB"/>
        </w:rPr>
        <w:t>Pokétch</w:t>
      </w:r>
      <w:r w:rsidR="004E45E5" w:rsidRPr="000D4B79">
        <w:rPr>
          <w:noProof/>
          <w:lang w:val="en-GB"/>
        </w:rPr>
        <w:t xml:space="preserve"> Co. is an easy entrance point to the void, Matrix</w:t>
      </w:r>
      <w:r w:rsidR="005651B2" w:rsidRPr="000D4B79">
        <w:rPr>
          <w:noProof/>
          <w:lang w:val="en-GB"/>
        </w:rPr>
        <w:t xml:space="preserve"> ID 141</w:t>
      </w:r>
      <w:r w:rsidR="004E45E5" w:rsidRPr="000D4B79">
        <w:rPr>
          <w:noProof/>
          <w:lang w:val="en-GB"/>
        </w:rPr>
        <w:t xml:space="preserve"> will be loaded just by entering the void there. </w:t>
      </w:r>
      <w:r w:rsidR="00ED7DF7" w:rsidRPr="000D4B79">
        <w:rPr>
          <w:noProof/>
          <w:lang w:val="en-GB"/>
        </w:rPr>
        <w:t xml:space="preserve">With this knowledge, let’s create a route to </w:t>
      </w:r>
      <w:r w:rsidR="00A370FF" w:rsidRPr="000D4B79">
        <w:rPr>
          <w:noProof/>
          <w:lang w:val="en-GB"/>
        </w:rPr>
        <w:t xml:space="preserve">the hall of fame. </w:t>
      </w:r>
      <w:r w:rsidRPr="000D4B79">
        <w:rPr>
          <w:noProof/>
          <w:lang w:val="en-GB"/>
        </w:rPr>
        <w:t xml:space="preserve">Follow these steps from the </w:t>
      </w:r>
      <w:r w:rsidR="006333E8" w:rsidRPr="000D4B79">
        <w:rPr>
          <w:noProof/>
          <w:lang w:val="en-GB"/>
        </w:rPr>
        <w:t>Pokétch</w:t>
      </w:r>
      <w:r w:rsidRPr="000D4B79">
        <w:rPr>
          <w:noProof/>
          <w:lang w:val="en-GB"/>
        </w:rPr>
        <w:t xml:space="preserve"> Co.  void entrance: </w:t>
      </w:r>
    </w:p>
    <w:p w14:paraId="1BD2D29F" w14:textId="3AF5B079" w:rsidR="00850804" w:rsidRPr="000D4B79" w:rsidRDefault="00850804" w:rsidP="00A370FF">
      <w:pPr>
        <w:ind w:left="737"/>
        <w:rPr>
          <w:noProof/>
          <w:lang w:val="en-GB"/>
        </w:rPr>
      </w:pPr>
    </w:p>
    <w:p w14:paraId="0E9FA6B7" w14:textId="1DCB760E" w:rsidR="00850804" w:rsidRPr="000D4B79" w:rsidRDefault="00850804" w:rsidP="00A370FF">
      <w:pPr>
        <w:ind w:left="737"/>
        <w:rPr>
          <w:noProof/>
          <w:lang w:val="en-GB"/>
        </w:rPr>
      </w:pPr>
    </w:p>
    <w:p w14:paraId="217CAAB7" w14:textId="46ADE7BA" w:rsidR="00850804" w:rsidRPr="000D4B79" w:rsidRDefault="00850804" w:rsidP="00A370FF">
      <w:pPr>
        <w:ind w:left="737"/>
        <w:rPr>
          <w:noProof/>
          <w:lang w:val="en-GB"/>
        </w:rPr>
      </w:pPr>
    </w:p>
    <w:p w14:paraId="189F9BB8" w14:textId="3E25B0D2" w:rsidR="00850804" w:rsidRPr="000D4B79" w:rsidRDefault="00850804" w:rsidP="00A370FF">
      <w:pPr>
        <w:ind w:left="737"/>
        <w:rPr>
          <w:noProof/>
          <w:lang w:val="en-GB"/>
        </w:rPr>
      </w:pPr>
    </w:p>
    <w:p w14:paraId="46FD2D00" w14:textId="79B42220" w:rsidR="00850804" w:rsidRPr="000D4B79" w:rsidRDefault="00850804" w:rsidP="00A370FF">
      <w:pPr>
        <w:ind w:left="737"/>
        <w:rPr>
          <w:noProof/>
          <w:lang w:val="en-GB"/>
        </w:rPr>
      </w:pPr>
    </w:p>
    <w:p w14:paraId="0E8E309F" w14:textId="7FEBF523" w:rsidR="00850804" w:rsidRPr="000D4B79" w:rsidRDefault="00850804" w:rsidP="00A370FF">
      <w:pPr>
        <w:ind w:left="737"/>
        <w:rPr>
          <w:noProof/>
          <w:lang w:val="en-GB"/>
        </w:rPr>
      </w:pPr>
    </w:p>
    <w:p w14:paraId="1A283475" w14:textId="77777777" w:rsidR="00850804" w:rsidRPr="000D4B79" w:rsidRDefault="00850804" w:rsidP="00A370FF">
      <w:pPr>
        <w:ind w:left="737"/>
        <w:rPr>
          <w:noProof/>
          <w:lang w:val="en-GB"/>
        </w:rPr>
      </w:pPr>
    </w:p>
    <w:p w14:paraId="6E02D165" w14:textId="11FDD6A6" w:rsidR="004E3136" w:rsidRPr="000D4B79" w:rsidRDefault="004E3136" w:rsidP="0028388C">
      <w:pPr>
        <w:rPr>
          <w:noProof/>
          <w:lang w:val="en-GB"/>
        </w:rPr>
      </w:pPr>
    </w:p>
    <w:p w14:paraId="522058AC" w14:textId="1D7139BF" w:rsidR="0028388C" w:rsidRPr="000D4B79" w:rsidRDefault="00C1331E" w:rsidP="0056752A">
      <w:pPr>
        <w:ind w:left="720"/>
        <w:rPr>
          <w:noProof/>
          <w:lang w:val="en-GB"/>
        </w:rPr>
      </w:pPr>
      <w:r w:rsidRPr="000D4B79">
        <w:rPr>
          <w:noProof/>
          <w:lang w:val="en-GB"/>
        </w:rPr>
        <w:t xml:space="preserve">Just like when working with Mapdata, multiple chains are possible. </w:t>
      </w:r>
      <w:r w:rsidR="0056752A" w:rsidRPr="000D4B79">
        <w:rPr>
          <w:noProof/>
          <w:lang w:val="en-GB"/>
        </w:rPr>
        <w:t xml:space="preserve">You can also first route to a section of the </w:t>
      </w:r>
      <w:r w:rsidR="00444F26" w:rsidRPr="000D4B79">
        <w:rPr>
          <w:noProof/>
          <w:lang w:val="en-GB"/>
        </w:rPr>
        <w:t xml:space="preserve">chain in Mapdata, save reset and then continue with Matrix ID routing. This can sometimes save a little time. </w:t>
      </w:r>
      <w:r w:rsidRPr="000D4B79">
        <w:rPr>
          <w:noProof/>
          <w:lang w:val="en-GB"/>
        </w:rPr>
        <w:t xml:space="preserve"> </w:t>
      </w:r>
    </w:p>
    <w:p w14:paraId="04867AE9" w14:textId="77777777" w:rsidR="004E3136" w:rsidRPr="000D4B79" w:rsidRDefault="004E3136" w:rsidP="003A66B4">
      <w:pPr>
        <w:ind w:left="737"/>
        <w:rPr>
          <w:noProof/>
          <w:lang w:val="en-GB"/>
        </w:rPr>
      </w:pPr>
    </w:p>
    <w:p w14:paraId="2268C4D5" w14:textId="4448C21A" w:rsidR="00F653B6" w:rsidRPr="000D4B79" w:rsidRDefault="00F653B6" w:rsidP="00F653B6">
      <w:pPr>
        <w:ind w:left="720"/>
        <w:rPr>
          <w:noProof/>
          <w:lang w:val="en-GB"/>
        </w:rPr>
      </w:pPr>
      <w:r w:rsidRPr="000D4B79">
        <w:rPr>
          <w:noProof/>
          <w:lang w:val="en-GB"/>
        </w:rPr>
        <w:t xml:space="preserve">The routes we have performed so far only go to a value in RAM that </w:t>
      </w:r>
      <w:r w:rsidR="00CA48C6" w:rsidRPr="000D4B79">
        <w:rPr>
          <w:noProof/>
          <w:lang w:val="en-GB"/>
        </w:rPr>
        <w:t>we read as a Map ID. T</w:t>
      </w:r>
      <w:r w:rsidRPr="000D4B79">
        <w:rPr>
          <w:noProof/>
          <w:lang w:val="en-GB"/>
        </w:rPr>
        <w:t xml:space="preserve">he next step is routing towards the physical Matrix of this Map ID. This way </w:t>
      </w:r>
      <w:r w:rsidRPr="000D4B79">
        <w:rPr>
          <w:noProof/>
          <w:lang w:val="en-GB"/>
        </w:rPr>
        <w:lastRenderedPageBreak/>
        <w:t>we can interact with NPCs, perform sequence breaks</w:t>
      </w:r>
      <w:r w:rsidR="00BD1033" w:rsidRPr="000D4B79">
        <w:rPr>
          <w:noProof/>
          <w:lang w:val="en-GB"/>
        </w:rPr>
        <w:t>, get to areas earlier than intended and way more</w:t>
      </w:r>
      <w:r w:rsidRPr="000D4B79">
        <w:rPr>
          <w:noProof/>
          <w:lang w:val="en-GB"/>
        </w:rPr>
        <w:t>.</w:t>
      </w:r>
    </w:p>
    <w:p w14:paraId="62B2A394" w14:textId="3EAB693D" w:rsidR="00FB1B9F" w:rsidRPr="000D4B79" w:rsidRDefault="00BD1033" w:rsidP="00FB1B9F">
      <w:pPr>
        <w:ind w:left="720"/>
        <w:rPr>
          <w:noProof/>
          <w:lang w:val="en-GB"/>
        </w:rPr>
      </w:pPr>
      <w:r w:rsidRPr="000D4B79">
        <w:rPr>
          <w:noProof/>
          <w:lang w:val="en-GB"/>
        </w:rPr>
        <w:t xml:space="preserve">In the next step we’ll learn how to enter the Matrices of </w:t>
      </w:r>
      <w:r w:rsidR="0020767C" w:rsidRPr="000D4B79">
        <w:rPr>
          <w:noProof/>
          <w:lang w:val="en-GB"/>
        </w:rPr>
        <w:t xml:space="preserve">indoor areas. Not every indoor building can be entered without additional exploits </w:t>
      </w:r>
      <w:r w:rsidR="00AA5400" w:rsidRPr="000D4B79">
        <w:rPr>
          <w:noProof/>
          <w:lang w:val="en-GB"/>
        </w:rPr>
        <w:t>that we’ll cover later.</w:t>
      </w:r>
      <w:r w:rsidR="00277EA8" w:rsidRPr="000D4B79">
        <w:rPr>
          <w:noProof/>
          <w:lang w:val="en-GB"/>
        </w:rPr>
        <w:t xml:space="preserve"> </w:t>
      </w:r>
    </w:p>
    <w:p w14:paraId="64704683" w14:textId="0E5F6569" w:rsidR="00FC6021" w:rsidRPr="000D4B79" w:rsidRDefault="00FC6021" w:rsidP="00FC6021">
      <w:pPr>
        <w:pStyle w:val="ListParagraph"/>
        <w:numPr>
          <w:ilvl w:val="2"/>
          <w:numId w:val="48"/>
        </w:numPr>
        <w:rPr>
          <w:noProof/>
          <w:color w:val="005677" w:themeColor="accent4" w:themeShade="80"/>
          <w:lang w:val="en-GB"/>
        </w:rPr>
      </w:pPr>
      <w:r w:rsidRPr="000D4B79">
        <w:rPr>
          <w:noProof/>
          <w:color w:val="005677" w:themeColor="accent4" w:themeShade="80"/>
          <w:lang w:val="en-GB"/>
        </w:rPr>
        <w:t>Chunk Dislocation</w:t>
      </w:r>
    </w:p>
    <w:p w14:paraId="7CC21873" w14:textId="212EA3ED" w:rsidR="00FB1B9F" w:rsidRPr="000D4B79" w:rsidRDefault="00FB1B9F" w:rsidP="00FB1B9F">
      <w:pPr>
        <w:ind w:left="737"/>
        <w:rPr>
          <w:noProof/>
          <w:lang w:val="en-GB"/>
        </w:rPr>
      </w:pPr>
      <w:r w:rsidRPr="000D4B79">
        <w:rPr>
          <w:noProof/>
          <w:lang w:val="en-GB"/>
        </w:rPr>
        <w:t>Chunk dislocation is a glitch that can be triggered under numerous conditions. When you walk around, the game calculates where to load new chunks when moving over loadlines. If you open a menu or enter a warp, the game also does this. But the methods for loading these areas are not the same between these two instances.</w:t>
      </w:r>
    </w:p>
    <w:p w14:paraId="15537CAA" w14:textId="2779603A" w:rsidR="00FB1B9F" w:rsidRPr="000D4B79" w:rsidRDefault="00976997" w:rsidP="003729FA">
      <w:pPr>
        <w:ind w:left="720"/>
        <w:rPr>
          <w:noProof/>
          <w:lang w:val="en-GB"/>
        </w:rPr>
      </w:pPr>
      <w:r w:rsidRPr="000D4B79">
        <w:rPr>
          <w:noProof/>
          <w:lang w:val="en-GB"/>
        </w:rPr>
        <w:t xml:space="preserve">There is </w:t>
      </w:r>
      <w:r w:rsidR="00881145" w:rsidRPr="000D4B79">
        <w:rPr>
          <w:noProof/>
          <w:lang w:val="en-GB"/>
        </w:rPr>
        <w:t xml:space="preserve">an error in the code to load areas after closing a menu that can cause you to order the chunks in a way </w:t>
      </w:r>
      <w:r w:rsidR="003729FA" w:rsidRPr="000D4B79">
        <w:rPr>
          <w:noProof/>
          <w:lang w:val="en-GB"/>
        </w:rPr>
        <w:t>that isn’t intended. You could think of it like tweaking by simply opening a menu.</w:t>
      </w:r>
      <w:r w:rsidR="00C301C6" w:rsidRPr="000D4B79">
        <w:rPr>
          <w:noProof/>
          <w:lang w:val="en-GB"/>
        </w:rPr>
        <w:t xml:space="preserve"> I spent a lot of time implementing a Chunk Viewer in the </w:t>
      </w:r>
      <w:r w:rsidR="00C301C6" w:rsidRPr="000D4B79">
        <w:rPr>
          <w:i/>
          <w:iCs/>
          <w:noProof/>
          <w:lang w:val="en-GB"/>
        </w:rPr>
        <w:t xml:space="preserve">RSFD.lua </w:t>
      </w:r>
      <w:r w:rsidR="00C301C6" w:rsidRPr="000D4B79">
        <w:rPr>
          <w:noProof/>
          <w:lang w:val="en-GB"/>
        </w:rPr>
        <w:t>that calculates what chunks are currently loaded and in which of them you currently are. To shift between the Memory viewer for the void to this Chunk Viewer</w:t>
      </w:r>
      <w:r w:rsidR="00AF0EA6" w:rsidRPr="000D4B79">
        <w:rPr>
          <w:noProof/>
          <w:lang w:val="en-GB"/>
        </w:rPr>
        <w:t xml:space="preserve"> (and other menu’s)</w:t>
      </w:r>
      <w:r w:rsidR="00C301C6" w:rsidRPr="000D4B79">
        <w:rPr>
          <w:noProof/>
          <w:lang w:val="en-GB"/>
        </w:rPr>
        <w:t xml:space="preserve">, press CTRL + V. </w:t>
      </w:r>
      <w:r w:rsidR="00B0324B" w:rsidRPr="000D4B79">
        <w:rPr>
          <w:noProof/>
          <w:lang w:val="en-GB"/>
        </w:rPr>
        <w:t>I will say that when out of bounds, it may make mistakes with showing which chunk you’re currently in. In that case you can press V and up and down arrows until it matches the chunk you’re in.</w:t>
      </w:r>
      <w:r w:rsidR="004A2649" w:rsidRPr="000D4B79">
        <w:rPr>
          <w:noProof/>
          <w:lang w:val="en-GB"/>
        </w:rPr>
        <w:t xml:space="preserve"> As an example, we’ll get inside the Great Marsh. The Great Marsh has trees all around it, which makes it seem impossible to enter, but with Chunk Dislocation we can move </w:t>
      </w:r>
      <w:r w:rsidR="00F52631" w:rsidRPr="000D4B79">
        <w:rPr>
          <w:noProof/>
          <w:lang w:val="en-GB"/>
        </w:rPr>
        <w:t xml:space="preserve">the Great Marsh chunks we can usually walk in to the trees, letting us go through them. </w:t>
      </w:r>
    </w:p>
    <w:p w14:paraId="672BE6B3" w14:textId="5AEF5D35" w:rsidR="00E0374A" w:rsidRPr="000D4B79" w:rsidRDefault="00434C17" w:rsidP="003729FA">
      <w:pPr>
        <w:ind w:left="720"/>
        <w:rPr>
          <w:noProof/>
          <w:lang w:val="en-GB"/>
        </w:rPr>
      </w:pPr>
      <w:r w:rsidRPr="000D4B79">
        <w:rPr>
          <w:noProof/>
          <w:lang w:val="en-GB"/>
        </w:rPr>
        <mc:AlternateContent>
          <mc:Choice Requires="wps">
            <w:drawing>
              <wp:anchor distT="0" distB="0" distL="114300" distR="114300" simplePos="0" relativeHeight="251703296" behindDoc="0" locked="0" layoutInCell="1" allowOverlap="1" wp14:anchorId="1C742C8B" wp14:editId="47BE7124">
                <wp:simplePos x="0" y="0"/>
                <wp:positionH relativeFrom="margin">
                  <wp:align>right</wp:align>
                </wp:positionH>
                <wp:positionV relativeFrom="paragraph">
                  <wp:posOffset>227965</wp:posOffset>
                </wp:positionV>
                <wp:extent cx="3323590" cy="2734733"/>
                <wp:effectExtent l="0" t="0" r="10160" b="27940"/>
                <wp:wrapNone/>
                <wp:docPr id="40" name="Tekstvak 6"/>
                <wp:cNvGraphicFramePr/>
                <a:graphic xmlns:a="http://schemas.openxmlformats.org/drawingml/2006/main">
                  <a:graphicData uri="http://schemas.microsoft.com/office/word/2010/wordprocessingShape">
                    <wps:wsp>
                      <wps:cNvSpPr txBox="1"/>
                      <wps:spPr>
                        <a:xfrm>
                          <a:off x="0" y="0"/>
                          <a:ext cx="3323590" cy="2734733"/>
                        </a:xfrm>
                        <a:prstGeom prst="rect">
                          <a:avLst/>
                        </a:prstGeom>
                        <a:solidFill>
                          <a:schemeClr val="lt1"/>
                        </a:solidFill>
                        <a:ln w="6350">
                          <a:solidFill>
                            <a:schemeClr val="bg1">
                              <a:lumMod val="75000"/>
                            </a:schemeClr>
                          </a:solidFill>
                        </a:ln>
                      </wps:spPr>
                      <wps:txbx>
                        <w:txbxContent>
                          <w:p w14:paraId="2E74C443" w14:textId="72BBB959" w:rsidR="00C41B23" w:rsidRDefault="00C41B23" w:rsidP="00C41B23">
                            <w:pPr>
                              <w:rPr>
                                <w:noProof/>
                                <w:lang w:val="en-US"/>
                              </w:rPr>
                            </w:pPr>
                            <w:r>
                              <w:rPr>
                                <w:noProof/>
                                <w:lang w:val="en-US"/>
                              </w:rPr>
                              <w:t>This route</w:t>
                            </w:r>
                            <w:r w:rsidR="00274F09">
                              <w:rPr>
                                <w:noProof/>
                                <w:lang w:val="en-US"/>
                              </w:rPr>
                              <w:t xml:space="preserve"> will get you into Map I</w:t>
                            </w:r>
                            <w:r w:rsidR="00C10F5E">
                              <w:rPr>
                                <w:noProof/>
                                <w:lang w:val="en-US"/>
                              </w:rPr>
                              <w:t>D</w:t>
                            </w:r>
                            <w:r w:rsidR="00274F09">
                              <w:rPr>
                                <w:noProof/>
                                <w:lang w:val="en-US"/>
                              </w:rPr>
                              <w:t xml:space="preserve"> 509, one of the </w:t>
                            </w:r>
                            <w:r w:rsidR="0006085A">
                              <w:rPr>
                                <w:noProof/>
                                <w:lang w:val="en-US"/>
                              </w:rPr>
                              <w:t xml:space="preserve">6 Map IDs used in the Great Marsh. It is listed as a BSOD danger Map ID since it loads the train as a Gimmick Model, but </w:t>
                            </w:r>
                            <w:r w:rsidR="00EF04D8">
                              <w:rPr>
                                <w:noProof/>
                                <w:lang w:val="en-US"/>
                              </w:rPr>
                              <w:t>luckily this one is</w:t>
                            </w:r>
                            <w:r w:rsidR="0006085A">
                              <w:rPr>
                                <w:noProof/>
                                <w:lang w:val="en-US"/>
                              </w:rPr>
                              <w:t xml:space="preserve"> entirely harmless. </w:t>
                            </w:r>
                          </w:p>
                          <w:p w14:paraId="1AE1014B" w14:textId="462E1D2D" w:rsidR="00443F74" w:rsidRDefault="00C10F5E" w:rsidP="00C41B23">
                            <w:pPr>
                              <w:rPr>
                                <w:noProof/>
                                <w:lang w:val="en-US"/>
                              </w:rPr>
                            </w:pPr>
                            <w:r>
                              <w:rPr>
                                <w:noProof/>
                                <w:lang w:val="en-US"/>
                              </w:rPr>
                              <w:t xml:space="preserve">Once we save reset in it, we load the Matrix of Great Marsh. The Matrix is always loaded </w:t>
                            </w:r>
                            <w:r w:rsidR="00AE05A3">
                              <w:rPr>
                                <w:noProof/>
                                <w:lang w:val="en-US"/>
                              </w:rPr>
                              <w:t>at</w:t>
                            </w:r>
                            <w:r>
                              <w:rPr>
                                <w:noProof/>
                                <w:lang w:val="en-US"/>
                              </w:rPr>
                              <w:t xml:space="preserve"> </w:t>
                            </w:r>
                            <w:r w:rsidR="00513B9E">
                              <w:rPr>
                                <w:noProof/>
                                <w:lang w:val="en-US"/>
                              </w:rPr>
                              <w:t>(0,0) to (</w:t>
                            </w:r>
                            <w:r w:rsidR="00AE05A3">
                              <w:rPr>
                                <w:noProof/>
                                <w:lang w:val="en-US"/>
                              </w:rPr>
                              <w:t>(</w:t>
                            </w:r>
                            <w:r w:rsidR="00513B9E">
                              <w:rPr>
                                <w:noProof/>
                                <w:lang w:val="en-US"/>
                              </w:rPr>
                              <w:t>Mapwidth</w:t>
                            </w:r>
                            <w:r w:rsidR="0006076B">
                              <w:rPr>
                                <w:noProof/>
                                <w:lang w:val="en-US"/>
                              </w:rPr>
                              <w:t>*32</w:t>
                            </w:r>
                            <w:r w:rsidR="00AE05A3">
                              <w:rPr>
                                <w:noProof/>
                                <w:lang w:val="en-US"/>
                              </w:rPr>
                              <w:t>)</w:t>
                            </w:r>
                            <w:r w:rsidR="00AD1BC5">
                              <w:rPr>
                                <w:noProof/>
                                <w:lang w:val="en-US"/>
                              </w:rPr>
                              <w:t>-1</w:t>
                            </w:r>
                            <w:r w:rsidR="00513B9E">
                              <w:rPr>
                                <w:noProof/>
                                <w:lang w:val="en-US"/>
                              </w:rPr>
                              <w:t>,</w:t>
                            </w:r>
                            <w:r w:rsidR="00AE05A3">
                              <w:rPr>
                                <w:noProof/>
                                <w:lang w:val="en-US"/>
                              </w:rPr>
                              <w:t>(Map</w:t>
                            </w:r>
                            <w:r w:rsidR="00AD1BC5">
                              <w:rPr>
                                <w:noProof/>
                                <w:lang w:val="en-US"/>
                              </w:rPr>
                              <w:t>H</w:t>
                            </w:r>
                            <w:r w:rsidR="00513B9E">
                              <w:rPr>
                                <w:noProof/>
                                <w:lang w:val="en-US"/>
                              </w:rPr>
                              <w:t>eight</w:t>
                            </w:r>
                            <w:r w:rsidR="0006076B">
                              <w:rPr>
                                <w:noProof/>
                                <w:lang w:val="en-US"/>
                              </w:rPr>
                              <w:t>*32</w:t>
                            </w:r>
                            <w:r w:rsidR="00AE05A3">
                              <w:rPr>
                                <w:noProof/>
                                <w:lang w:val="en-US"/>
                              </w:rPr>
                              <w:t>)</w:t>
                            </w:r>
                            <w:r w:rsidR="00AD1BC5">
                              <w:rPr>
                                <w:noProof/>
                                <w:lang w:val="en-US"/>
                              </w:rPr>
                              <w:t>-1</w:t>
                            </w:r>
                            <w:r w:rsidR="00513B9E">
                              <w:rPr>
                                <w:noProof/>
                                <w:lang w:val="en-US"/>
                              </w:rPr>
                              <w:t xml:space="preserve">). </w:t>
                            </w:r>
                            <w:r w:rsidR="00443F74">
                              <w:rPr>
                                <w:noProof/>
                                <w:lang w:val="en-US"/>
                              </w:rPr>
                              <w:br/>
                              <w:t xml:space="preserve">In this case </w:t>
                            </w:r>
                            <w:r w:rsidR="00CE674C">
                              <w:rPr>
                                <w:noProof/>
                                <w:lang w:val="en-US"/>
                              </w:rPr>
                              <w:t>that is</w:t>
                            </w:r>
                            <w:r w:rsidR="00443F74">
                              <w:rPr>
                                <w:noProof/>
                                <w:lang w:val="en-US"/>
                              </w:rPr>
                              <w:t xml:space="preserve"> from (0,0) to (</w:t>
                            </w:r>
                            <w:r w:rsidR="00775E22">
                              <w:rPr>
                                <w:noProof/>
                                <w:lang w:val="en-US"/>
                              </w:rPr>
                              <w:t>12</w:t>
                            </w:r>
                            <w:r w:rsidR="00AD1BC5">
                              <w:rPr>
                                <w:noProof/>
                                <w:lang w:val="en-US"/>
                              </w:rPr>
                              <w:t>7</w:t>
                            </w:r>
                            <w:r w:rsidR="00775E22">
                              <w:rPr>
                                <w:noProof/>
                                <w:lang w:val="en-US"/>
                              </w:rPr>
                              <w:t xml:space="preserve">, </w:t>
                            </w:r>
                            <w:r w:rsidR="00CE674C">
                              <w:rPr>
                                <w:noProof/>
                                <w:lang w:val="en-US"/>
                              </w:rPr>
                              <w:t>1</w:t>
                            </w:r>
                            <w:r w:rsidR="00AD1BC5">
                              <w:rPr>
                                <w:noProof/>
                                <w:lang w:val="en-US"/>
                              </w:rPr>
                              <w:t>59</w:t>
                            </w:r>
                            <w:r w:rsidR="00CE674C">
                              <w:rPr>
                                <w:noProof/>
                                <w:lang w:val="en-US"/>
                              </w:rPr>
                              <w:t>)</w:t>
                            </w:r>
                          </w:p>
                          <w:p w14:paraId="5AF3F540" w14:textId="62077D7B" w:rsidR="00C10F5E" w:rsidRDefault="007C6057" w:rsidP="00C41B23">
                            <w:pPr>
                              <w:rPr>
                                <w:noProof/>
                                <w:lang w:val="en-US"/>
                              </w:rPr>
                            </w:pPr>
                            <w:r>
                              <w:rPr>
                                <w:noProof/>
                                <w:lang w:val="en-US"/>
                              </w:rPr>
                              <w:t>From here, I’ll explain how we’ll abuse chunk dislocation to enter the Matrix.</w:t>
                            </w:r>
                          </w:p>
                          <w:p w14:paraId="7ECD9FA8" w14:textId="77777777" w:rsidR="00EF04D8" w:rsidRPr="009E0808" w:rsidRDefault="00EF04D8" w:rsidP="00C41B2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42C8B" id="_x0000_s1042" type="#_x0000_t202" style="position:absolute;left:0;text-align:left;margin-left:210.5pt;margin-top:17.95pt;width:261.7pt;height:215.3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" fillcolor="white [3201]" strokecolor="#bfbfbf [2412]" strokeweight=".5pt">
                <v:textbox>
                  <w:txbxContent>
                    <w:p w14:paraId="2E74C443" w14:textId="72BBB959" w:rsidR="00C41B23" w:rsidRDefault="00C41B23" w:rsidP="00C41B23">
                      <w:pPr>
                        <w:rPr>
                          <w:noProof/>
                          <w:lang w:val="en-US"/>
                        </w:rPr>
                      </w:pPr>
                      <w:r>
                        <w:rPr>
                          <w:noProof/>
                          <w:lang w:val="en-US"/>
                        </w:rPr>
                        <w:t>This route</w:t>
                      </w:r>
                      <w:r w:rsidR="00274F09">
                        <w:rPr>
                          <w:noProof/>
                          <w:lang w:val="en-US"/>
                        </w:rPr>
                        <w:t xml:space="preserve"> will get you into Map I</w:t>
                      </w:r>
                      <w:r w:rsidR="00C10F5E">
                        <w:rPr>
                          <w:noProof/>
                          <w:lang w:val="en-US"/>
                        </w:rPr>
                        <w:t>D</w:t>
                      </w:r>
                      <w:r w:rsidR="00274F09">
                        <w:rPr>
                          <w:noProof/>
                          <w:lang w:val="en-US"/>
                        </w:rPr>
                        <w:t xml:space="preserve"> 509, one of the </w:t>
                      </w:r>
                      <w:r w:rsidR="0006085A">
                        <w:rPr>
                          <w:noProof/>
                          <w:lang w:val="en-US"/>
                        </w:rPr>
                        <w:t xml:space="preserve">6 Map IDs used in the Great Marsh. It is listed as a BSOD danger Map ID since it loads the train as a Gimmick Model, but </w:t>
                      </w:r>
                      <w:r w:rsidR="00EF04D8">
                        <w:rPr>
                          <w:noProof/>
                          <w:lang w:val="en-US"/>
                        </w:rPr>
                        <w:t>luckily this one is</w:t>
                      </w:r>
                      <w:r w:rsidR="0006085A">
                        <w:rPr>
                          <w:noProof/>
                          <w:lang w:val="en-US"/>
                        </w:rPr>
                        <w:t xml:space="preserve"> entirely harmless. </w:t>
                      </w:r>
                    </w:p>
                    <w:p w14:paraId="1AE1014B" w14:textId="462E1D2D" w:rsidR="00443F74" w:rsidRDefault="00C10F5E" w:rsidP="00C41B23">
                      <w:pPr>
                        <w:rPr>
                          <w:noProof/>
                          <w:lang w:val="en-US"/>
                        </w:rPr>
                      </w:pPr>
                      <w:r>
                        <w:rPr>
                          <w:noProof/>
                          <w:lang w:val="en-US"/>
                        </w:rPr>
                        <w:t xml:space="preserve">Once we save reset in it, we load the Matrix of Great Marsh. The Matrix is always loaded </w:t>
                      </w:r>
                      <w:r w:rsidR="00AE05A3">
                        <w:rPr>
                          <w:noProof/>
                          <w:lang w:val="en-US"/>
                        </w:rPr>
                        <w:t>at</w:t>
                      </w:r>
                      <w:r>
                        <w:rPr>
                          <w:noProof/>
                          <w:lang w:val="en-US"/>
                        </w:rPr>
                        <w:t xml:space="preserve"> </w:t>
                      </w:r>
                      <w:r w:rsidR="00513B9E">
                        <w:rPr>
                          <w:noProof/>
                          <w:lang w:val="en-US"/>
                        </w:rPr>
                        <w:t>(0,0) to (</w:t>
                      </w:r>
                      <w:r w:rsidR="00AE05A3">
                        <w:rPr>
                          <w:noProof/>
                          <w:lang w:val="en-US"/>
                        </w:rPr>
                        <w:t>(</w:t>
                      </w:r>
                      <w:r w:rsidR="00513B9E">
                        <w:rPr>
                          <w:noProof/>
                          <w:lang w:val="en-US"/>
                        </w:rPr>
                        <w:t>Mapwidth</w:t>
                      </w:r>
                      <w:r w:rsidR="0006076B">
                        <w:rPr>
                          <w:noProof/>
                          <w:lang w:val="en-US"/>
                        </w:rPr>
                        <w:t>*32</w:t>
                      </w:r>
                      <w:r w:rsidR="00AE05A3">
                        <w:rPr>
                          <w:noProof/>
                          <w:lang w:val="en-US"/>
                        </w:rPr>
                        <w:t>)</w:t>
                      </w:r>
                      <w:r w:rsidR="00AD1BC5">
                        <w:rPr>
                          <w:noProof/>
                          <w:lang w:val="en-US"/>
                        </w:rPr>
                        <w:t>-1</w:t>
                      </w:r>
                      <w:r w:rsidR="00513B9E">
                        <w:rPr>
                          <w:noProof/>
                          <w:lang w:val="en-US"/>
                        </w:rPr>
                        <w:t>,</w:t>
                      </w:r>
                      <w:r w:rsidR="00AE05A3">
                        <w:rPr>
                          <w:noProof/>
                          <w:lang w:val="en-US"/>
                        </w:rPr>
                        <w:t>(Map</w:t>
                      </w:r>
                      <w:r w:rsidR="00AD1BC5">
                        <w:rPr>
                          <w:noProof/>
                          <w:lang w:val="en-US"/>
                        </w:rPr>
                        <w:t>H</w:t>
                      </w:r>
                      <w:r w:rsidR="00513B9E">
                        <w:rPr>
                          <w:noProof/>
                          <w:lang w:val="en-US"/>
                        </w:rPr>
                        <w:t>eight</w:t>
                      </w:r>
                      <w:r w:rsidR="0006076B">
                        <w:rPr>
                          <w:noProof/>
                          <w:lang w:val="en-US"/>
                        </w:rPr>
                        <w:t>*32</w:t>
                      </w:r>
                      <w:r w:rsidR="00AE05A3">
                        <w:rPr>
                          <w:noProof/>
                          <w:lang w:val="en-US"/>
                        </w:rPr>
                        <w:t>)</w:t>
                      </w:r>
                      <w:r w:rsidR="00AD1BC5">
                        <w:rPr>
                          <w:noProof/>
                          <w:lang w:val="en-US"/>
                        </w:rPr>
                        <w:t>-1</w:t>
                      </w:r>
                      <w:r w:rsidR="00513B9E">
                        <w:rPr>
                          <w:noProof/>
                          <w:lang w:val="en-US"/>
                        </w:rPr>
                        <w:t xml:space="preserve">). </w:t>
                      </w:r>
                      <w:r w:rsidR="00443F74">
                        <w:rPr>
                          <w:noProof/>
                          <w:lang w:val="en-US"/>
                        </w:rPr>
                        <w:br/>
                        <w:t xml:space="preserve">In this case </w:t>
                      </w:r>
                      <w:r w:rsidR="00CE674C">
                        <w:rPr>
                          <w:noProof/>
                          <w:lang w:val="en-US"/>
                        </w:rPr>
                        <w:t>that is</w:t>
                      </w:r>
                      <w:r w:rsidR="00443F74">
                        <w:rPr>
                          <w:noProof/>
                          <w:lang w:val="en-US"/>
                        </w:rPr>
                        <w:t xml:space="preserve"> from (0,0) to (</w:t>
                      </w:r>
                      <w:r w:rsidR="00775E22">
                        <w:rPr>
                          <w:noProof/>
                          <w:lang w:val="en-US"/>
                        </w:rPr>
                        <w:t>12</w:t>
                      </w:r>
                      <w:r w:rsidR="00AD1BC5">
                        <w:rPr>
                          <w:noProof/>
                          <w:lang w:val="en-US"/>
                        </w:rPr>
                        <w:t>7</w:t>
                      </w:r>
                      <w:r w:rsidR="00775E22">
                        <w:rPr>
                          <w:noProof/>
                          <w:lang w:val="en-US"/>
                        </w:rPr>
                        <w:t xml:space="preserve">, </w:t>
                      </w:r>
                      <w:r w:rsidR="00CE674C">
                        <w:rPr>
                          <w:noProof/>
                          <w:lang w:val="en-US"/>
                        </w:rPr>
                        <w:t>1</w:t>
                      </w:r>
                      <w:r w:rsidR="00AD1BC5">
                        <w:rPr>
                          <w:noProof/>
                          <w:lang w:val="en-US"/>
                        </w:rPr>
                        <w:t>59</w:t>
                      </w:r>
                      <w:r w:rsidR="00CE674C">
                        <w:rPr>
                          <w:noProof/>
                          <w:lang w:val="en-US"/>
                        </w:rPr>
                        <w:t>)</w:t>
                      </w:r>
                    </w:p>
                    <w:p w14:paraId="5AF3F540" w14:textId="62077D7B" w:rsidR="00C10F5E" w:rsidRDefault="007C6057" w:rsidP="00C41B23">
                      <w:pPr>
                        <w:rPr>
                          <w:noProof/>
                          <w:lang w:val="en-US"/>
                        </w:rPr>
                      </w:pPr>
                      <w:r>
                        <w:rPr>
                          <w:noProof/>
                          <w:lang w:val="en-US"/>
                        </w:rPr>
                        <w:t>From here, I’ll explain how we’ll abuse chunk dislocation to enter the Matrix.</w:t>
                      </w:r>
                    </w:p>
                    <w:p w14:paraId="7ECD9FA8" w14:textId="77777777" w:rsidR="00EF04D8" w:rsidRPr="009E0808" w:rsidRDefault="00EF04D8" w:rsidP="00C41B23">
                      <w:pPr>
                        <w:rPr>
                          <w:lang w:val="en-GB"/>
                        </w:rPr>
                      </w:pPr>
                    </w:p>
                  </w:txbxContent>
                </v:textbox>
                <w10:wrap anchorx="margin"/>
              </v:shape>
            </w:pict>
          </mc:Fallback>
        </mc:AlternateContent>
      </w:r>
      <w:r w:rsidR="00C41B23" w:rsidRPr="000D4B79">
        <w:rPr>
          <w:noProof/>
          <w:lang w:val="en-GB"/>
        </w:rPr>
        <mc:AlternateContent>
          <mc:Choice Requires="wps">
            <w:drawing>
              <wp:anchor distT="0" distB="0" distL="114300" distR="114300" simplePos="0" relativeHeight="251702272" behindDoc="0" locked="0" layoutInCell="1" allowOverlap="1" wp14:anchorId="25C9A43E" wp14:editId="551FDFC7">
                <wp:simplePos x="0" y="0"/>
                <wp:positionH relativeFrom="column">
                  <wp:posOffset>431800</wp:posOffset>
                </wp:positionH>
                <wp:positionV relativeFrom="paragraph">
                  <wp:posOffset>227965</wp:posOffset>
                </wp:positionV>
                <wp:extent cx="1947333" cy="2717800"/>
                <wp:effectExtent l="0" t="0" r="15240" b="25400"/>
                <wp:wrapNone/>
                <wp:docPr id="39" name="Tekstvak 4"/>
                <wp:cNvGraphicFramePr/>
                <a:graphic xmlns:a="http://schemas.openxmlformats.org/drawingml/2006/main">
                  <a:graphicData uri="http://schemas.microsoft.com/office/word/2010/wordprocessingShape">
                    <wps:wsp>
                      <wps:cNvSpPr txBox="1"/>
                      <wps:spPr>
                        <a:xfrm>
                          <a:off x="0" y="0"/>
                          <a:ext cx="1947333" cy="2717800"/>
                        </a:xfrm>
                        <a:prstGeom prst="rect">
                          <a:avLst/>
                        </a:prstGeom>
                        <a:solidFill>
                          <a:schemeClr val="accent4">
                            <a:lumMod val="50000"/>
                          </a:schemeClr>
                        </a:solidFill>
                        <a:ln w="6350">
                          <a:solidFill>
                            <a:prstClr val="black"/>
                          </a:solidFill>
                        </a:ln>
                      </wps:spPr>
                      <wps:txbx>
                        <w:txbxContent>
                          <w:p w14:paraId="4CF8EEE1" w14:textId="77777777" w:rsidR="00C41B23" w:rsidRPr="00C41B23" w:rsidRDefault="00C41B23" w:rsidP="00C41B23">
                            <w:pPr>
                              <w:rPr>
                                <w:color w:val="FFFFFF" w:themeColor="background1"/>
                                <w:lang w:val="en-GB"/>
                              </w:rPr>
                            </w:pPr>
                            <w:r w:rsidRPr="00C41B23">
                              <w:rPr>
                                <w:color w:val="FFFFFF" w:themeColor="background1"/>
                                <w:lang w:val="en-GB"/>
                              </w:rPr>
                              <w:t>1 S</w:t>
                            </w:r>
                            <w:r w:rsidRPr="00C41B23">
                              <w:rPr>
                                <w:color w:val="FFFFFF" w:themeColor="background1"/>
                                <w:lang w:val="en-GB"/>
                              </w:rPr>
                              <w:br/>
                              <w:t>16 E</w:t>
                            </w:r>
                          </w:p>
                          <w:p w14:paraId="04F10D6D" w14:textId="3FE48AA5" w:rsidR="00C41B23" w:rsidRPr="00C41B23" w:rsidRDefault="00C41B23" w:rsidP="00C41B23">
                            <w:pPr>
                              <w:rPr>
                                <w:color w:val="FFFFFF" w:themeColor="background1"/>
                                <w:lang w:val="en-GB"/>
                              </w:rPr>
                            </w:pPr>
                            <w:r w:rsidRPr="00C41B23">
                              <w:rPr>
                                <w:color w:val="FFFFFF" w:themeColor="background1"/>
                                <w:lang w:val="en-GB"/>
                              </w:rPr>
                              <w:t>Bike</w:t>
                            </w:r>
                            <w:r w:rsidRPr="00C41B23">
                              <w:rPr>
                                <w:color w:val="FFFFFF" w:themeColor="background1"/>
                                <w:lang w:val="en-GB"/>
                              </w:rPr>
                              <w:br/>
                              <w:t>462 N</w:t>
                            </w:r>
                            <w:r w:rsidRPr="00C41B23">
                              <w:rPr>
                                <w:color w:val="FFFFFF" w:themeColor="background1"/>
                                <w:lang w:val="en-GB"/>
                              </w:rPr>
                              <w:br/>
                            </w:r>
                            <w:r w:rsidR="004361E1">
                              <w:rPr>
                                <w:color w:val="FFFFFF" w:themeColor="background1"/>
                                <w:lang w:val="en-GB"/>
                              </w:rPr>
                              <w:t>s</w:t>
                            </w:r>
                            <w:r w:rsidRPr="00C41B23">
                              <w:rPr>
                                <w:color w:val="FFFFFF" w:themeColor="background1"/>
                                <w:lang w:val="en-GB"/>
                              </w:rPr>
                              <w:t xml:space="preserve">ave </w:t>
                            </w:r>
                            <w:r w:rsidR="004361E1">
                              <w:rPr>
                                <w:color w:val="FFFFFF" w:themeColor="background1"/>
                                <w:lang w:val="en-GB"/>
                              </w:rPr>
                              <w:t>r</w:t>
                            </w:r>
                            <w:r w:rsidRPr="00C41B23">
                              <w:rPr>
                                <w:color w:val="FFFFFF" w:themeColor="background1"/>
                                <w:lang w:val="en-GB"/>
                              </w:rPr>
                              <w:t>eset</w:t>
                            </w:r>
                          </w:p>
                          <w:p w14:paraId="2E9CCBD1" w14:textId="7A63D8B3" w:rsidR="00C41B23" w:rsidRPr="00C41B23" w:rsidRDefault="00C41B23" w:rsidP="00C41B23">
                            <w:pPr>
                              <w:rPr>
                                <w:color w:val="FFFFFF" w:themeColor="background1"/>
                                <w:lang w:val="en-GB"/>
                              </w:rPr>
                            </w:pPr>
                            <w:r w:rsidRPr="00C41B23">
                              <w:rPr>
                                <w:color w:val="FFFFFF" w:themeColor="background1"/>
                                <w:lang w:val="en-GB"/>
                              </w:rPr>
                              <w:t>128 E</w:t>
                            </w:r>
                            <w:r w:rsidRPr="00C41B23">
                              <w:rPr>
                                <w:color w:val="FFFFFF" w:themeColor="background1"/>
                                <w:lang w:val="en-GB"/>
                              </w:rPr>
                              <w:br/>
                              <w:t>64 N</w:t>
                            </w:r>
                            <w:r>
                              <w:rPr>
                                <w:color w:val="FFFFFF" w:themeColor="background1"/>
                                <w:lang w:val="en-GB"/>
                              </w:rPr>
                              <w:br/>
                            </w:r>
                            <w:r w:rsidRPr="00C41B23">
                              <w:rPr>
                                <w:color w:val="FFFFFF" w:themeColor="background1"/>
                                <w:lang w:val="en-GB"/>
                              </w:rPr>
                              <w:br/>
                              <w:t>Get off bike and Register Town map</w:t>
                            </w:r>
                          </w:p>
                          <w:p w14:paraId="47308D60" w14:textId="196FF5E0" w:rsidR="00C41B23" w:rsidRPr="00C41B23" w:rsidRDefault="004361E1" w:rsidP="00C41B23">
                            <w:pPr>
                              <w:rPr>
                                <w:color w:val="FFFFFF" w:themeColor="background1"/>
                                <w:lang w:val="en-GB"/>
                              </w:rPr>
                            </w:pPr>
                            <w:r>
                              <w:rPr>
                                <w:color w:val="FFFFFF" w:themeColor="background1"/>
                                <w:lang w:val="en-GB"/>
                              </w:rPr>
                              <w:t>s</w:t>
                            </w:r>
                            <w:r w:rsidR="00C41B23" w:rsidRPr="00C41B23">
                              <w:rPr>
                                <w:color w:val="FFFFFF" w:themeColor="background1"/>
                                <w:lang w:val="en-GB"/>
                              </w:rPr>
                              <w:t xml:space="preserve">ave </w:t>
                            </w:r>
                            <w:r>
                              <w:rPr>
                                <w:color w:val="FFFFFF" w:themeColor="background1"/>
                                <w:lang w:val="en-GB"/>
                              </w:rPr>
                              <w:t>r</w:t>
                            </w:r>
                            <w:r w:rsidR="00C41B23" w:rsidRPr="00C41B23">
                              <w:rPr>
                                <w:color w:val="FFFFFF" w:themeColor="background1"/>
                                <w:lang w:val="en-GB"/>
                              </w:rPr>
                              <w:t xml:space="preserve">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9A43E" id="_x0000_s1043" type="#_x0000_t202" style="position:absolute;left:0;text-align:left;margin-left:34pt;margin-top:17.95pt;width:153.35pt;height:21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" fillcolor="#005677 [1607]" strokeweight=".5pt">
                <v:textbox>
                  <w:txbxContent>
                    <w:p w14:paraId="4CF8EEE1" w14:textId="77777777" w:rsidR="00C41B23" w:rsidRPr="00C41B23" w:rsidRDefault="00C41B23" w:rsidP="00C41B23">
                      <w:pPr>
                        <w:rPr>
                          <w:color w:val="FFFFFF" w:themeColor="background1"/>
                          <w:lang w:val="en-GB"/>
                        </w:rPr>
                      </w:pPr>
                      <w:r w:rsidRPr="00C41B23">
                        <w:rPr>
                          <w:color w:val="FFFFFF" w:themeColor="background1"/>
                          <w:lang w:val="en-GB"/>
                        </w:rPr>
                        <w:t>1 S</w:t>
                      </w:r>
                      <w:r w:rsidRPr="00C41B23">
                        <w:rPr>
                          <w:color w:val="FFFFFF" w:themeColor="background1"/>
                          <w:lang w:val="en-GB"/>
                        </w:rPr>
                        <w:br/>
                        <w:t>16 E</w:t>
                      </w:r>
                    </w:p>
                    <w:p w14:paraId="04F10D6D" w14:textId="3FE48AA5" w:rsidR="00C41B23" w:rsidRPr="00C41B23" w:rsidRDefault="00C41B23" w:rsidP="00C41B23">
                      <w:pPr>
                        <w:rPr>
                          <w:color w:val="FFFFFF" w:themeColor="background1"/>
                          <w:lang w:val="en-GB"/>
                        </w:rPr>
                      </w:pPr>
                      <w:r w:rsidRPr="00C41B23">
                        <w:rPr>
                          <w:color w:val="FFFFFF" w:themeColor="background1"/>
                          <w:lang w:val="en-GB"/>
                        </w:rPr>
                        <w:t>Bike</w:t>
                      </w:r>
                      <w:r w:rsidRPr="00C41B23">
                        <w:rPr>
                          <w:color w:val="FFFFFF" w:themeColor="background1"/>
                          <w:lang w:val="en-GB"/>
                        </w:rPr>
                        <w:br/>
                        <w:t>462 N</w:t>
                      </w:r>
                      <w:r w:rsidRPr="00C41B23">
                        <w:rPr>
                          <w:color w:val="FFFFFF" w:themeColor="background1"/>
                          <w:lang w:val="en-GB"/>
                        </w:rPr>
                        <w:br/>
                      </w:r>
                      <w:r w:rsidR="004361E1">
                        <w:rPr>
                          <w:color w:val="FFFFFF" w:themeColor="background1"/>
                          <w:lang w:val="en-GB"/>
                        </w:rPr>
                        <w:t>s</w:t>
                      </w:r>
                      <w:r w:rsidRPr="00C41B23">
                        <w:rPr>
                          <w:color w:val="FFFFFF" w:themeColor="background1"/>
                          <w:lang w:val="en-GB"/>
                        </w:rPr>
                        <w:t xml:space="preserve">ave </w:t>
                      </w:r>
                      <w:r w:rsidR="004361E1">
                        <w:rPr>
                          <w:color w:val="FFFFFF" w:themeColor="background1"/>
                          <w:lang w:val="en-GB"/>
                        </w:rPr>
                        <w:t>r</w:t>
                      </w:r>
                      <w:r w:rsidRPr="00C41B23">
                        <w:rPr>
                          <w:color w:val="FFFFFF" w:themeColor="background1"/>
                          <w:lang w:val="en-GB"/>
                        </w:rPr>
                        <w:t>eset</w:t>
                      </w:r>
                    </w:p>
                    <w:p w14:paraId="2E9CCBD1" w14:textId="7A63D8B3" w:rsidR="00C41B23" w:rsidRPr="00C41B23" w:rsidRDefault="00C41B23" w:rsidP="00C41B23">
                      <w:pPr>
                        <w:rPr>
                          <w:color w:val="FFFFFF" w:themeColor="background1"/>
                          <w:lang w:val="en-GB"/>
                        </w:rPr>
                      </w:pPr>
                      <w:r w:rsidRPr="00C41B23">
                        <w:rPr>
                          <w:color w:val="FFFFFF" w:themeColor="background1"/>
                          <w:lang w:val="en-GB"/>
                        </w:rPr>
                        <w:t>128 E</w:t>
                      </w:r>
                      <w:r w:rsidRPr="00C41B23">
                        <w:rPr>
                          <w:color w:val="FFFFFF" w:themeColor="background1"/>
                          <w:lang w:val="en-GB"/>
                        </w:rPr>
                        <w:br/>
                        <w:t>64 N</w:t>
                      </w:r>
                      <w:r>
                        <w:rPr>
                          <w:color w:val="FFFFFF" w:themeColor="background1"/>
                          <w:lang w:val="en-GB"/>
                        </w:rPr>
                        <w:br/>
                      </w:r>
                      <w:r w:rsidRPr="00C41B23">
                        <w:rPr>
                          <w:color w:val="FFFFFF" w:themeColor="background1"/>
                          <w:lang w:val="en-GB"/>
                        </w:rPr>
                        <w:br/>
                        <w:t>Get off bike and Register Town map</w:t>
                      </w:r>
                    </w:p>
                    <w:p w14:paraId="47308D60" w14:textId="196FF5E0" w:rsidR="00C41B23" w:rsidRPr="00C41B23" w:rsidRDefault="004361E1" w:rsidP="00C41B23">
                      <w:pPr>
                        <w:rPr>
                          <w:color w:val="FFFFFF" w:themeColor="background1"/>
                          <w:lang w:val="en-GB"/>
                        </w:rPr>
                      </w:pPr>
                      <w:r>
                        <w:rPr>
                          <w:color w:val="FFFFFF" w:themeColor="background1"/>
                          <w:lang w:val="en-GB"/>
                        </w:rPr>
                        <w:t>s</w:t>
                      </w:r>
                      <w:r w:rsidR="00C41B23" w:rsidRPr="00C41B23">
                        <w:rPr>
                          <w:color w:val="FFFFFF" w:themeColor="background1"/>
                          <w:lang w:val="en-GB"/>
                        </w:rPr>
                        <w:t xml:space="preserve">ave </w:t>
                      </w:r>
                      <w:r>
                        <w:rPr>
                          <w:color w:val="FFFFFF" w:themeColor="background1"/>
                          <w:lang w:val="en-GB"/>
                        </w:rPr>
                        <w:t>r</w:t>
                      </w:r>
                      <w:r w:rsidR="00C41B23" w:rsidRPr="00C41B23">
                        <w:rPr>
                          <w:color w:val="FFFFFF" w:themeColor="background1"/>
                          <w:lang w:val="en-GB"/>
                        </w:rPr>
                        <w:t xml:space="preserve">eset </w:t>
                      </w:r>
                    </w:p>
                  </w:txbxContent>
                </v:textbox>
              </v:shape>
            </w:pict>
          </mc:Fallback>
        </mc:AlternateContent>
      </w:r>
      <w:r w:rsidR="00E0374A" w:rsidRPr="000D4B79">
        <w:rPr>
          <w:noProof/>
          <w:lang w:val="en-GB"/>
        </w:rPr>
        <w:t xml:space="preserve">Follow these steps from the </w:t>
      </w:r>
      <w:r w:rsidR="006333E8" w:rsidRPr="000D4B79">
        <w:rPr>
          <w:noProof/>
          <w:lang w:val="en-GB"/>
        </w:rPr>
        <w:t>Pokétch</w:t>
      </w:r>
      <w:r w:rsidR="00E0374A" w:rsidRPr="000D4B79">
        <w:rPr>
          <w:noProof/>
          <w:lang w:val="en-GB"/>
        </w:rPr>
        <w:t xml:space="preserve"> Co.  void entrance:</w:t>
      </w:r>
    </w:p>
    <w:p w14:paraId="2C7C275D" w14:textId="2385DCCB" w:rsidR="00245F9B" w:rsidRPr="000D4B79" w:rsidRDefault="00245F9B" w:rsidP="003729FA">
      <w:pPr>
        <w:ind w:left="720"/>
        <w:rPr>
          <w:noProof/>
          <w:lang w:val="en-GB"/>
        </w:rPr>
      </w:pPr>
    </w:p>
    <w:p w14:paraId="2E598016" w14:textId="22D21347" w:rsidR="00C41B23" w:rsidRPr="000D4B79" w:rsidRDefault="00C41B23" w:rsidP="003729FA">
      <w:pPr>
        <w:ind w:left="720"/>
        <w:rPr>
          <w:noProof/>
          <w:lang w:val="en-GB"/>
        </w:rPr>
      </w:pPr>
    </w:p>
    <w:p w14:paraId="4CA9D56C" w14:textId="2A6D6E59" w:rsidR="00C41B23" w:rsidRPr="000D4B79" w:rsidRDefault="00C41B23" w:rsidP="003729FA">
      <w:pPr>
        <w:ind w:left="720"/>
        <w:rPr>
          <w:noProof/>
          <w:lang w:val="en-GB"/>
        </w:rPr>
      </w:pPr>
    </w:p>
    <w:p w14:paraId="432F0534" w14:textId="7DE7708E" w:rsidR="00C41B23" w:rsidRPr="000D4B79" w:rsidRDefault="00C41B23" w:rsidP="003729FA">
      <w:pPr>
        <w:ind w:left="720"/>
        <w:rPr>
          <w:noProof/>
          <w:lang w:val="en-GB"/>
        </w:rPr>
      </w:pPr>
    </w:p>
    <w:p w14:paraId="32D60188" w14:textId="57058151" w:rsidR="00C41B23" w:rsidRPr="000D4B79" w:rsidRDefault="00C41B23" w:rsidP="003729FA">
      <w:pPr>
        <w:ind w:left="720"/>
        <w:rPr>
          <w:noProof/>
          <w:lang w:val="en-GB"/>
        </w:rPr>
      </w:pPr>
    </w:p>
    <w:p w14:paraId="093EE223" w14:textId="4C7606CC" w:rsidR="00C41B23" w:rsidRPr="000D4B79" w:rsidRDefault="00C41B23" w:rsidP="003729FA">
      <w:pPr>
        <w:ind w:left="720"/>
        <w:rPr>
          <w:noProof/>
          <w:lang w:val="en-GB"/>
        </w:rPr>
      </w:pPr>
    </w:p>
    <w:p w14:paraId="66EF8EC8" w14:textId="0F458439" w:rsidR="00C41B23" w:rsidRPr="000D4B79" w:rsidRDefault="00C41B23" w:rsidP="003729FA">
      <w:pPr>
        <w:ind w:left="720"/>
        <w:rPr>
          <w:noProof/>
          <w:lang w:val="en-GB"/>
        </w:rPr>
      </w:pPr>
    </w:p>
    <w:p w14:paraId="78EE31F4" w14:textId="64FF6722" w:rsidR="00C41B23" w:rsidRPr="000D4B79" w:rsidRDefault="00C41B23" w:rsidP="003729FA">
      <w:pPr>
        <w:ind w:left="720"/>
        <w:rPr>
          <w:noProof/>
          <w:lang w:val="en-GB"/>
        </w:rPr>
      </w:pPr>
    </w:p>
    <w:p w14:paraId="3524692E" w14:textId="50E3DDC8" w:rsidR="00C41B23" w:rsidRPr="000D4B79" w:rsidRDefault="00C41B23" w:rsidP="003729FA">
      <w:pPr>
        <w:ind w:left="720"/>
        <w:rPr>
          <w:noProof/>
          <w:lang w:val="en-GB"/>
        </w:rPr>
      </w:pPr>
    </w:p>
    <w:p w14:paraId="50C013DA" w14:textId="73C675FF" w:rsidR="00C41B23" w:rsidRPr="000D4B79" w:rsidRDefault="00C41B23" w:rsidP="003729FA">
      <w:pPr>
        <w:ind w:left="720"/>
        <w:rPr>
          <w:noProof/>
          <w:lang w:val="en-GB"/>
        </w:rPr>
      </w:pPr>
    </w:p>
    <w:p w14:paraId="4B87EA9D" w14:textId="38406F03" w:rsidR="00C41B23" w:rsidRPr="000D4B79" w:rsidRDefault="00C41B23" w:rsidP="003729FA">
      <w:pPr>
        <w:ind w:left="720"/>
        <w:rPr>
          <w:noProof/>
          <w:lang w:val="en-GB"/>
        </w:rPr>
      </w:pPr>
    </w:p>
    <w:p w14:paraId="1AEFA819" w14:textId="4AA60D45" w:rsidR="00C41B23" w:rsidRPr="000D4B79" w:rsidRDefault="00AA720E" w:rsidP="003729FA">
      <w:pPr>
        <w:ind w:left="720"/>
        <w:rPr>
          <w:noProof/>
          <w:lang w:val="en-GB"/>
        </w:rPr>
      </w:pPr>
      <w:r w:rsidRPr="000D4B79">
        <w:rPr>
          <w:noProof/>
          <w:lang w:val="en-GB"/>
        </w:rPr>
        <w:lastRenderedPageBreak/>
        <w:t xml:space="preserve">Now we want to move the chunks that are usually positioned under the trees to be moved inside the trees. This can be done by the simple act of refreshing graphics at </w:t>
      </w:r>
      <w:r w:rsidR="00037368" w:rsidRPr="000D4B79">
        <w:rPr>
          <w:noProof/>
          <w:lang w:val="en-GB"/>
        </w:rPr>
        <w:t xml:space="preserve">a </w:t>
      </w:r>
      <w:r w:rsidRPr="000D4B79">
        <w:rPr>
          <w:noProof/>
          <w:lang w:val="en-GB"/>
        </w:rPr>
        <w:t>negative</w:t>
      </w:r>
      <w:r w:rsidR="00037368" w:rsidRPr="000D4B79">
        <w:rPr>
          <w:noProof/>
          <w:lang w:val="en-GB"/>
        </w:rPr>
        <w:t xml:space="preserve"> Y</w:t>
      </w:r>
      <w:r w:rsidRPr="000D4B79">
        <w:rPr>
          <w:noProof/>
          <w:lang w:val="en-GB"/>
        </w:rPr>
        <w:t xml:space="preserve"> coordinate right above the Matrix. </w:t>
      </w:r>
      <w:r w:rsidR="00037368" w:rsidRPr="000D4B79">
        <w:rPr>
          <w:noProof/>
          <w:lang w:val="en-GB"/>
        </w:rPr>
        <w:t xml:space="preserve">We can also move chunks one to the left when we refresh graphics at a negative X coordinate. And you can combine both by refreshing with a negative </w:t>
      </w:r>
      <w:r w:rsidR="00547DAF">
        <w:rPr>
          <w:noProof/>
          <w:lang w:val="en-GB"/>
        </w:rPr>
        <w:t>x</w:t>
      </w:r>
      <w:r w:rsidR="00037368" w:rsidRPr="000D4B79">
        <w:rPr>
          <w:noProof/>
          <w:lang w:val="en-GB"/>
        </w:rPr>
        <w:t xml:space="preserve"> and </w:t>
      </w:r>
      <w:r w:rsidR="00547DAF">
        <w:rPr>
          <w:noProof/>
          <w:lang w:val="en-GB"/>
        </w:rPr>
        <w:t>y</w:t>
      </w:r>
      <w:r w:rsidR="00037368" w:rsidRPr="000D4B79">
        <w:rPr>
          <w:noProof/>
          <w:lang w:val="en-GB"/>
        </w:rPr>
        <w:t xml:space="preserve"> coordinate left above the Matrix, in which case chunks get moves left and up. </w:t>
      </w:r>
      <w:r w:rsidR="002A3A3E" w:rsidRPr="000D4B79">
        <w:rPr>
          <w:noProof/>
          <w:lang w:val="en-GB"/>
        </w:rPr>
        <w:t>For our purposes, only a negative Y coordinate is required.</w:t>
      </w:r>
    </w:p>
    <w:p w14:paraId="40659485" w14:textId="28BD6E63" w:rsidR="008C4BEE" w:rsidRPr="000D4B79" w:rsidRDefault="002A3A3E" w:rsidP="008C4BEE">
      <w:pPr>
        <w:ind w:left="720"/>
        <w:rPr>
          <w:noProof/>
          <w:lang w:val="en-GB"/>
        </w:rPr>
      </w:pPr>
      <w:r w:rsidRPr="000D4B79">
        <w:rPr>
          <w:noProof/>
          <w:lang w:val="en-GB"/>
        </w:rPr>
        <w:t>So the first thing we want to do is get right above the Matrix</w:t>
      </w:r>
      <w:r w:rsidR="00A15D28" w:rsidRPr="000D4B79">
        <w:rPr>
          <w:noProof/>
          <w:lang w:val="en-GB"/>
        </w:rPr>
        <w:t xml:space="preserve">, at </w:t>
      </w:r>
      <w:r w:rsidR="00547DAF">
        <w:rPr>
          <w:noProof/>
          <w:lang w:val="en-GB"/>
        </w:rPr>
        <w:t>y</w:t>
      </w:r>
      <w:r w:rsidR="00A15D28" w:rsidRPr="000D4B79">
        <w:rPr>
          <w:noProof/>
          <w:lang w:val="en-GB"/>
        </w:rPr>
        <w:t xml:space="preserve"> = -1. The script shows this as </w:t>
      </w:r>
      <w:r w:rsidR="00547DAF">
        <w:rPr>
          <w:noProof/>
          <w:lang w:val="en-GB"/>
        </w:rPr>
        <w:t>y</w:t>
      </w:r>
      <w:r w:rsidR="00A15D28" w:rsidRPr="000D4B79">
        <w:rPr>
          <w:noProof/>
          <w:lang w:val="en-GB"/>
        </w:rPr>
        <w:t xml:space="preserve"> = 65535. (In reality, live coordinates are 32 bit values, but I truncate them for voiding purposes)</w:t>
      </w:r>
      <w:r w:rsidRPr="000D4B79">
        <w:rPr>
          <w:noProof/>
          <w:lang w:val="en-GB"/>
        </w:rPr>
        <w:t xml:space="preserve"> </w:t>
      </w:r>
      <w:r w:rsidR="001D259A" w:rsidRPr="000D4B79">
        <w:rPr>
          <w:noProof/>
          <w:lang w:val="en-GB"/>
        </w:rPr>
        <w:t>We’ll be dislocating the chunks in the middle of the Matrix, which means we want to be around X = 6</w:t>
      </w:r>
      <w:r w:rsidR="0031635B" w:rsidRPr="000D4B79">
        <w:rPr>
          <w:noProof/>
          <w:lang w:val="en-GB"/>
        </w:rPr>
        <w:t>4</w:t>
      </w:r>
      <w:r w:rsidR="001D259A" w:rsidRPr="000D4B79">
        <w:rPr>
          <w:noProof/>
          <w:lang w:val="en-GB"/>
        </w:rPr>
        <w:t>.</w:t>
      </w:r>
      <w:r w:rsidR="00A15D28" w:rsidRPr="000D4B79">
        <w:rPr>
          <w:noProof/>
          <w:lang w:val="en-GB"/>
        </w:rPr>
        <w:t xml:space="preserve"> </w:t>
      </w:r>
    </w:p>
    <w:p w14:paraId="2C453779" w14:textId="548A4DD5" w:rsidR="00C41B23" w:rsidRPr="000D4B79" w:rsidRDefault="008C4BEE" w:rsidP="008C4BEE">
      <w:pPr>
        <w:ind w:left="720"/>
        <w:rPr>
          <w:noProof/>
          <w:lang w:val="en-GB"/>
        </w:rPr>
      </w:pPr>
      <w:r w:rsidRPr="000D4B79">
        <w:rPr>
          <w:noProof/>
          <w:lang w:val="en-GB"/>
        </w:rPr>
        <mc:AlternateContent>
          <mc:Choice Requires="wps">
            <w:drawing>
              <wp:anchor distT="0" distB="0" distL="114300" distR="114300" simplePos="0" relativeHeight="251706368" behindDoc="0" locked="0" layoutInCell="1" allowOverlap="1" wp14:anchorId="4A3A9A06" wp14:editId="51FCFF69">
                <wp:simplePos x="0" y="0"/>
                <wp:positionH relativeFrom="column">
                  <wp:posOffset>1405255</wp:posOffset>
                </wp:positionH>
                <wp:positionV relativeFrom="paragraph">
                  <wp:posOffset>2540</wp:posOffset>
                </wp:positionV>
                <wp:extent cx="4754880" cy="651510"/>
                <wp:effectExtent l="0" t="0" r="26670" b="15240"/>
                <wp:wrapNone/>
                <wp:docPr id="44" name="Tekstvak 6"/>
                <wp:cNvGraphicFramePr/>
                <a:graphic xmlns:a="http://schemas.openxmlformats.org/drawingml/2006/main">
                  <a:graphicData uri="http://schemas.microsoft.com/office/word/2010/wordprocessingShape">
                    <wps:wsp>
                      <wps:cNvSpPr txBox="1"/>
                      <wps:spPr>
                        <a:xfrm>
                          <a:off x="0" y="0"/>
                          <a:ext cx="4754880" cy="651510"/>
                        </a:xfrm>
                        <a:prstGeom prst="rect">
                          <a:avLst/>
                        </a:prstGeom>
                        <a:solidFill>
                          <a:schemeClr val="lt1"/>
                        </a:solidFill>
                        <a:ln w="6350">
                          <a:solidFill>
                            <a:schemeClr val="bg1">
                              <a:lumMod val="75000"/>
                            </a:schemeClr>
                          </a:solidFill>
                        </a:ln>
                      </wps:spPr>
                      <wps:txbx>
                        <w:txbxContent>
                          <w:p w14:paraId="5E196103" w14:textId="3F6A99EA" w:rsidR="008C4BEE" w:rsidRPr="009E0808" w:rsidRDefault="00270B6D" w:rsidP="008C4BEE">
                            <w:pPr>
                              <w:rPr>
                                <w:lang w:val="en-GB"/>
                              </w:rPr>
                            </w:pPr>
                            <w:r>
                              <w:rPr>
                                <w:lang w:val="en-GB"/>
                              </w:rPr>
                              <w:t xml:space="preserve">Once we’re here your coordinates should be </w:t>
                            </w:r>
                            <w:r w:rsidR="007906B9">
                              <w:rPr>
                                <w:lang w:val="en-GB"/>
                              </w:rPr>
                              <w:t>(6</w:t>
                            </w:r>
                            <w:r w:rsidR="0031635B">
                              <w:rPr>
                                <w:lang w:val="en-GB"/>
                              </w:rPr>
                              <w:t>4</w:t>
                            </w:r>
                            <w:r w:rsidR="007906B9">
                              <w:rPr>
                                <w:lang w:val="en-GB"/>
                              </w:rPr>
                              <w:t>,65535)</w:t>
                            </w:r>
                            <w:r w:rsidR="001D45BA">
                              <w:rPr>
                                <w:lang w:val="en-GB"/>
                              </w:rPr>
                              <w:t xml:space="preserve">. We are currently in a Mystery Zone, which prevents you opening the </w:t>
                            </w:r>
                            <w:r w:rsidR="00351CF9">
                              <w:rPr>
                                <w:lang w:val="en-GB"/>
                              </w:rPr>
                              <w:t>m</w:t>
                            </w:r>
                            <w:r w:rsidR="001D45BA">
                              <w:rPr>
                                <w:lang w:val="en-GB"/>
                              </w:rPr>
                              <w: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3A9A06" id="_x0000_s1044" type="#_x0000_t202" style="position:absolute;left:0;text-align:left;margin-left:110.65pt;margin-top:.2pt;width:374.4pt;height:51.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" fillcolor="white [3201]" strokecolor="#bfbfbf [2412]" strokeweight=".5pt">
                <v:textbox>
                  <w:txbxContent>
                    <w:p w14:paraId="5E196103" w14:textId="3F6A99EA" w:rsidR="008C4BEE" w:rsidRPr="009E0808" w:rsidRDefault="00270B6D" w:rsidP="008C4BEE">
                      <w:pPr>
                        <w:rPr>
                          <w:lang w:val="en-GB"/>
                        </w:rPr>
                      </w:pPr>
                      <w:r>
                        <w:rPr>
                          <w:lang w:val="en-GB"/>
                        </w:rPr>
                        <w:t xml:space="preserve">Once we’re here your coordinates should be </w:t>
                      </w:r>
                      <w:r w:rsidR="007906B9">
                        <w:rPr>
                          <w:lang w:val="en-GB"/>
                        </w:rPr>
                        <w:t>(6</w:t>
                      </w:r>
                      <w:r w:rsidR="0031635B">
                        <w:rPr>
                          <w:lang w:val="en-GB"/>
                        </w:rPr>
                        <w:t>4</w:t>
                      </w:r>
                      <w:r w:rsidR="007906B9">
                        <w:rPr>
                          <w:lang w:val="en-GB"/>
                        </w:rPr>
                        <w:t>,65535)</w:t>
                      </w:r>
                      <w:r w:rsidR="001D45BA">
                        <w:rPr>
                          <w:lang w:val="en-GB"/>
                        </w:rPr>
                        <w:t xml:space="preserve">. We are currently in a Mystery Zone, which prevents you opening the </w:t>
                      </w:r>
                      <w:r w:rsidR="00351CF9">
                        <w:rPr>
                          <w:lang w:val="en-GB"/>
                        </w:rPr>
                        <w:t>m</w:t>
                      </w:r>
                      <w:r w:rsidR="001D45BA">
                        <w:rPr>
                          <w:lang w:val="en-GB"/>
                        </w:rPr>
                        <w:t>enu.</w:t>
                      </w:r>
                    </w:p>
                  </w:txbxContent>
                </v:textbox>
              </v:shape>
            </w:pict>
          </mc:Fallback>
        </mc:AlternateContent>
      </w:r>
      <w:r w:rsidRPr="000D4B79">
        <w:rPr>
          <w:noProof/>
          <w:lang w:val="en-GB"/>
        </w:rPr>
        <mc:AlternateContent>
          <mc:Choice Requires="wps">
            <w:drawing>
              <wp:anchor distT="0" distB="0" distL="114300" distR="114300" simplePos="0" relativeHeight="251705344" behindDoc="0" locked="0" layoutInCell="1" allowOverlap="1" wp14:anchorId="668C58FC" wp14:editId="2355F6D3">
                <wp:simplePos x="0" y="0"/>
                <wp:positionH relativeFrom="column">
                  <wp:posOffset>414655</wp:posOffset>
                </wp:positionH>
                <wp:positionV relativeFrom="paragraph">
                  <wp:posOffset>2752</wp:posOffset>
                </wp:positionV>
                <wp:extent cx="896112" cy="651933"/>
                <wp:effectExtent l="0" t="0" r="18415" b="15240"/>
                <wp:wrapNone/>
                <wp:docPr id="43" name="Tekstvak 4"/>
                <wp:cNvGraphicFramePr/>
                <a:graphic xmlns:a="http://schemas.openxmlformats.org/drawingml/2006/main">
                  <a:graphicData uri="http://schemas.microsoft.com/office/word/2010/wordprocessingShape">
                    <wps:wsp>
                      <wps:cNvSpPr txBox="1"/>
                      <wps:spPr>
                        <a:xfrm>
                          <a:off x="0" y="0"/>
                          <a:ext cx="896112" cy="651933"/>
                        </a:xfrm>
                        <a:prstGeom prst="rect">
                          <a:avLst/>
                        </a:prstGeom>
                        <a:solidFill>
                          <a:schemeClr val="accent4">
                            <a:lumMod val="50000"/>
                          </a:schemeClr>
                        </a:solidFill>
                        <a:ln w="6350">
                          <a:solidFill>
                            <a:prstClr val="black"/>
                          </a:solidFill>
                        </a:ln>
                      </wps:spPr>
                      <wps:txbx>
                        <w:txbxContent>
                          <w:p w14:paraId="6E613718" w14:textId="3BBC47BB" w:rsidR="008C4BEE" w:rsidRPr="008C4BEE" w:rsidRDefault="008C4BEE" w:rsidP="008C4BEE">
                            <w:pPr>
                              <w:rPr>
                                <w:color w:val="FFFFFF" w:themeColor="background1"/>
                                <w:lang w:val="en-GB"/>
                              </w:rPr>
                            </w:pPr>
                            <w:r w:rsidRPr="008C4BEE">
                              <w:rPr>
                                <w:color w:val="FFFFFF" w:themeColor="background1"/>
                                <w:lang w:val="en-GB"/>
                              </w:rPr>
                              <w:t>9</w:t>
                            </w:r>
                            <w:r w:rsidR="0031635B">
                              <w:rPr>
                                <w:color w:val="FFFFFF" w:themeColor="background1"/>
                                <w:lang w:val="en-GB"/>
                              </w:rPr>
                              <w:t>6</w:t>
                            </w:r>
                            <w:r w:rsidRPr="008C4BEE">
                              <w:rPr>
                                <w:color w:val="FFFFFF" w:themeColor="background1"/>
                                <w:lang w:val="en-GB"/>
                              </w:rPr>
                              <w:t xml:space="preserve"> W</w:t>
                            </w:r>
                          </w:p>
                          <w:p w14:paraId="616CFF3A" w14:textId="228B7773" w:rsidR="008C4BEE" w:rsidRPr="00FA45AA" w:rsidRDefault="008C4BEE" w:rsidP="008C4BEE">
                            <w:pPr>
                              <w:rPr>
                                <w:noProof/>
                                <w:color w:val="FFFFFF" w:themeColor="background1"/>
                                <w:lang w:val="en-US"/>
                              </w:rPr>
                            </w:pPr>
                            <w:r w:rsidRPr="008C4BEE">
                              <w:rPr>
                                <w:color w:val="FFFFFF" w:themeColor="background1"/>
                                <w:lang w:val="en-GB"/>
                              </w:rPr>
                              <w:t>511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C58FC" id="_x0000_s1045" type="#_x0000_t202" style="position:absolute;left:0;text-align:left;margin-left:32.65pt;margin-top:.2pt;width:70.55pt;height:5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" fillcolor="#005677 [1607]" strokeweight=".5pt">
                <v:textbox>
                  <w:txbxContent>
                    <w:p w14:paraId="6E613718" w14:textId="3BBC47BB" w:rsidR="008C4BEE" w:rsidRPr="008C4BEE" w:rsidRDefault="008C4BEE" w:rsidP="008C4BEE">
                      <w:pPr>
                        <w:rPr>
                          <w:color w:val="FFFFFF" w:themeColor="background1"/>
                          <w:lang w:val="en-GB"/>
                        </w:rPr>
                      </w:pPr>
                      <w:r w:rsidRPr="008C4BEE">
                        <w:rPr>
                          <w:color w:val="FFFFFF" w:themeColor="background1"/>
                          <w:lang w:val="en-GB"/>
                        </w:rPr>
                        <w:t>9</w:t>
                      </w:r>
                      <w:r w:rsidR="0031635B">
                        <w:rPr>
                          <w:color w:val="FFFFFF" w:themeColor="background1"/>
                          <w:lang w:val="en-GB"/>
                        </w:rPr>
                        <w:t>6</w:t>
                      </w:r>
                      <w:r w:rsidRPr="008C4BEE">
                        <w:rPr>
                          <w:color w:val="FFFFFF" w:themeColor="background1"/>
                          <w:lang w:val="en-GB"/>
                        </w:rPr>
                        <w:t xml:space="preserve"> W</w:t>
                      </w:r>
                    </w:p>
                    <w:p w14:paraId="616CFF3A" w14:textId="228B7773" w:rsidR="008C4BEE" w:rsidRPr="00FA45AA" w:rsidRDefault="008C4BEE" w:rsidP="008C4BEE">
                      <w:pPr>
                        <w:rPr>
                          <w:noProof/>
                          <w:color w:val="FFFFFF" w:themeColor="background1"/>
                          <w:lang w:val="en-US"/>
                        </w:rPr>
                      </w:pPr>
                      <w:r w:rsidRPr="008C4BEE">
                        <w:rPr>
                          <w:color w:val="FFFFFF" w:themeColor="background1"/>
                          <w:lang w:val="en-GB"/>
                        </w:rPr>
                        <w:t>511</w:t>
                      </w:r>
                    </w:p>
                  </w:txbxContent>
                </v:textbox>
              </v:shape>
            </w:pict>
          </mc:Fallback>
        </mc:AlternateContent>
      </w:r>
    </w:p>
    <w:p w14:paraId="70602748" w14:textId="3773474F" w:rsidR="00C41B23" w:rsidRPr="000D4B79" w:rsidRDefault="00C41B23" w:rsidP="003729FA">
      <w:pPr>
        <w:ind w:left="720"/>
        <w:rPr>
          <w:noProof/>
          <w:lang w:val="en-GB"/>
        </w:rPr>
      </w:pPr>
    </w:p>
    <w:p w14:paraId="4CD392DB" w14:textId="6A640505" w:rsidR="00C41B23" w:rsidRPr="000D4B79" w:rsidRDefault="00C41B23" w:rsidP="003729FA">
      <w:pPr>
        <w:ind w:left="720"/>
        <w:rPr>
          <w:noProof/>
          <w:lang w:val="en-GB"/>
        </w:rPr>
      </w:pPr>
    </w:p>
    <w:p w14:paraId="377DDEE3" w14:textId="4F3ADDFD" w:rsidR="00C41B23" w:rsidRPr="000D4B79" w:rsidRDefault="00113E2F" w:rsidP="00113E2F">
      <w:pPr>
        <w:tabs>
          <w:tab w:val="center" w:pos="5233"/>
        </w:tabs>
        <w:ind w:left="720"/>
        <w:rPr>
          <w:noProof/>
          <w:lang w:val="en-GB"/>
        </w:rPr>
      </w:pPr>
      <w:r w:rsidRPr="000D4B79">
        <w:rPr>
          <w:noProof/>
          <w:lang w:val="en-GB"/>
        </w:rPr>
        <w:t>We registered a Town Map before saving. Being in a Mystery Zone prevents opening menu’s, but not using Key Items. And this</w:t>
      </w:r>
      <w:r w:rsidR="001004C1" w:rsidRPr="000D4B79">
        <w:rPr>
          <w:noProof/>
          <w:lang w:val="en-GB"/>
        </w:rPr>
        <w:t xml:space="preserve"> is what we will now abuse to enter the Great Marsh.</w:t>
      </w:r>
      <w:r w:rsidR="00103E47" w:rsidRPr="000D4B79">
        <w:rPr>
          <w:noProof/>
          <w:lang w:val="en-GB"/>
        </w:rPr>
        <w:t xml:space="preserve"> Shift to the Chunkviewer if you haven’t already with CTRL + V, currently it will return an entirely black area with 4 lines with some tiles in them.</w:t>
      </w:r>
      <w:r w:rsidRPr="000D4B79">
        <w:rPr>
          <w:noProof/>
          <w:lang w:val="en-GB"/>
        </w:rPr>
        <w:t xml:space="preserve"> </w:t>
      </w:r>
    </w:p>
    <w:p w14:paraId="110033AF" w14:textId="4B3F0F83" w:rsidR="00C41B23" w:rsidRPr="000D4B79" w:rsidRDefault="006D4B59" w:rsidP="003729FA">
      <w:pPr>
        <w:ind w:left="720"/>
        <w:rPr>
          <w:noProof/>
          <w:lang w:val="en-GB"/>
        </w:rPr>
      </w:pPr>
      <w:r w:rsidRPr="000D4B79">
        <w:rPr>
          <w:noProof/>
          <w:lang w:val="en-GB"/>
        </w:rPr>
        <w:drawing>
          <wp:inline distT="0" distB="0" distL="0" distR="0" wp14:anchorId="4D4301E9" wp14:editId="691FF7F6">
            <wp:extent cx="5728805" cy="2150533"/>
            <wp:effectExtent l="0" t="0" r="5715"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a:extLst>
                        <a:ext uri="{28A0092B-C50C-407E-A947-70E740481C1C}">
                          <a14:useLocalDpi xmlns:a14="http://schemas.microsoft.com/office/drawing/2010/main" val="0"/>
                        </a:ext>
                      </a:extLst>
                    </a:blip>
                    <a:stretch>
                      <a:fillRect/>
                    </a:stretch>
                  </pic:blipFill>
                  <pic:spPr>
                    <a:xfrm>
                      <a:off x="0" y="0"/>
                      <a:ext cx="5738096" cy="2154021"/>
                    </a:xfrm>
                    <a:prstGeom prst="rect">
                      <a:avLst/>
                    </a:prstGeom>
                  </pic:spPr>
                </pic:pic>
              </a:graphicData>
            </a:graphic>
          </wp:inline>
        </w:drawing>
      </w:r>
    </w:p>
    <w:p w14:paraId="4B8064C6" w14:textId="4FD192E5" w:rsidR="00C41B23" w:rsidRPr="000D4B79" w:rsidRDefault="006D4B59" w:rsidP="003729FA">
      <w:pPr>
        <w:ind w:left="720"/>
        <w:rPr>
          <w:noProof/>
          <w:lang w:val="en-GB"/>
        </w:rPr>
      </w:pPr>
      <w:r w:rsidRPr="000D4B79">
        <w:rPr>
          <w:noProof/>
          <w:lang w:val="en-GB"/>
        </w:rPr>
        <w:t>If we use our Key Item,</w:t>
      </w:r>
      <w:r w:rsidR="001541BE" w:rsidRPr="000D4B79">
        <w:rPr>
          <w:noProof/>
          <w:lang w:val="en-GB"/>
        </w:rPr>
        <w:t xml:space="preserve"> the Town Map,</w:t>
      </w:r>
      <w:r w:rsidRPr="000D4B79">
        <w:rPr>
          <w:noProof/>
          <w:lang w:val="en-GB"/>
        </w:rPr>
        <w:t xml:space="preserve"> it will change immediately. It will now load the chunks of </w:t>
      </w:r>
      <w:r w:rsidR="00BE4BEB" w:rsidRPr="000D4B79">
        <w:rPr>
          <w:noProof/>
          <w:lang w:val="en-GB"/>
        </w:rPr>
        <w:t xml:space="preserve">Great Marsh, but due to being at negative coordinates we’ll be dislocating the </w:t>
      </w:r>
      <w:r w:rsidR="00F93BD7" w:rsidRPr="000D4B79">
        <w:rPr>
          <w:noProof/>
          <w:lang w:val="en-GB"/>
        </w:rPr>
        <w:t>chunks</w:t>
      </w:r>
      <w:r w:rsidR="00AD0D3B" w:rsidRPr="000D4B79">
        <w:rPr>
          <w:noProof/>
          <w:lang w:val="en-GB"/>
        </w:rPr>
        <w:t xml:space="preserve">. </w:t>
      </w:r>
      <w:r w:rsidR="00745585" w:rsidRPr="000D4B79">
        <w:rPr>
          <w:noProof/>
          <w:lang w:val="en-GB"/>
        </w:rPr>
        <w:t xml:space="preserve">It’s important to note that what you see is not the same as the actual tile data that is loaded. Graphical models are separate from the tiles themselves. The only affect on movement models have is blocking you if the height between areas is too large. </w:t>
      </w:r>
    </w:p>
    <w:p w14:paraId="1EDAEC54" w14:textId="4FA919B2" w:rsidR="00E04D3B" w:rsidRPr="000D4B79" w:rsidRDefault="00E04D3B" w:rsidP="003729FA">
      <w:pPr>
        <w:ind w:left="720"/>
        <w:rPr>
          <w:noProof/>
          <w:lang w:val="en-GB"/>
        </w:rPr>
      </w:pPr>
    </w:p>
    <w:p w14:paraId="254BB0EF" w14:textId="44D9D704" w:rsidR="00E04D3B" w:rsidRPr="000D4B79" w:rsidRDefault="00E04D3B" w:rsidP="003729FA">
      <w:pPr>
        <w:ind w:left="720"/>
        <w:rPr>
          <w:noProof/>
          <w:lang w:val="en-GB"/>
        </w:rPr>
      </w:pPr>
      <w:r w:rsidRPr="000D4B79">
        <w:rPr>
          <w:noProof/>
          <w:lang w:val="en-GB"/>
        </w:rPr>
        <w:lastRenderedPageBreak/>
        <w:t xml:space="preserve">The screen should look like this: </w:t>
      </w:r>
      <w:r w:rsidR="000E07E6" w:rsidRPr="000D4B79">
        <w:rPr>
          <w:noProof/>
          <w:lang w:val="en-GB"/>
        </w:rPr>
        <w:drawing>
          <wp:inline distT="0" distB="0" distL="0" distR="0" wp14:anchorId="741A9076" wp14:editId="59BB26E6">
            <wp:extent cx="5757333" cy="21567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780016" cy="2165255"/>
                    </a:xfrm>
                    <a:prstGeom prst="rect">
                      <a:avLst/>
                    </a:prstGeom>
                  </pic:spPr>
                </pic:pic>
              </a:graphicData>
            </a:graphic>
          </wp:inline>
        </w:drawing>
      </w:r>
    </w:p>
    <w:p w14:paraId="1E33388B" w14:textId="7B1E3EB7" w:rsidR="00291FE3" w:rsidRPr="000D4B79" w:rsidRDefault="007469E8" w:rsidP="00291FE3">
      <w:pPr>
        <w:ind w:left="720"/>
        <w:rPr>
          <w:noProof/>
          <w:lang w:val="en-GB"/>
        </w:rPr>
      </w:pPr>
      <w:r w:rsidRPr="000D4B79">
        <w:rPr>
          <w:noProof/>
          <w:lang w:val="en-GB"/>
        </w:rPr>
        <w:t xml:space="preserve">If </w:t>
      </w:r>
      <w:r w:rsidR="00A15C8D" w:rsidRPr="000D4B79">
        <w:rPr>
          <w:noProof/>
          <w:lang w:val="en-GB"/>
        </w:rPr>
        <w:t>we move in any direction</w:t>
      </w:r>
      <w:r w:rsidR="00D849E6" w:rsidRPr="000D4B79">
        <w:rPr>
          <w:noProof/>
          <w:lang w:val="en-GB"/>
        </w:rPr>
        <w:t xml:space="preserve"> except up</w:t>
      </w:r>
      <w:r w:rsidRPr="000D4B79">
        <w:rPr>
          <w:noProof/>
          <w:lang w:val="en-GB"/>
        </w:rPr>
        <w:t xml:space="preserve"> </w:t>
      </w:r>
      <w:r w:rsidR="00D27F9E" w:rsidRPr="000D4B79">
        <w:rPr>
          <w:noProof/>
          <w:lang w:val="en-GB"/>
        </w:rPr>
        <w:t xml:space="preserve">the game will put us inside the chunks that are currently displayed at the bottom. </w:t>
      </w:r>
      <w:r w:rsidR="007D7A02" w:rsidRPr="000D4B79">
        <w:rPr>
          <w:noProof/>
          <w:lang w:val="en-GB"/>
        </w:rPr>
        <w:t>This concept is known as chunk dislocation.</w:t>
      </w:r>
      <w:r w:rsidR="001E5C6B" w:rsidRPr="000D4B79">
        <w:rPr>
          <w:noProof/>
          <w:lang w:val="en-GB"/>
        </w:rPr>
        <w:t xml:space="preserve"> </w:t>
      </w:r>
      <w:r w:rsidR="00CB27A2" w:rsidRPr="000D4B79">
        <w:rPr>
          <w:noProof/>
          <w:lang w:val="en-GB"/>
        </w:rPr>
        <w:t xml:space="preserve">If we take the following steps we can go through these chunks until we load new ones. </w:t>
      </w:r>
    </w:p>
    <w:p w14:paraId="2DCC2A05" w14:textId="14EF2B50" w:rsidR="00291FE3" w:rsidRPr="000D4B79" w:rsidRDefault="00291FE3" w:rsidP="003729FA">
      <w:pPr>
        <w:ind w:left="720"/>
        <w:rPr>
          <w:noProof/>
          <w:lang w:val="en-GB"/>
        </w:rPr>
      </w:pPr>
      <w:r w:rsidRPr="000D4B79">
        <w:rPr>
          <w:noProof/>
          <w:lang w:val="en-GB"/>
        </w:rPr>
        <mc:AlternateContent>
          <mc:Choice Requires="wps">
            <w:drawing>
              <wp:anchor distT="0" distB="0" distL="114300" distR="114300" simplePos="0" relativeHeight="251709440" behindDoc="0" locked="0" layoutInCell="1" allowOverlap="1" wp14:anchorId="03611CC4" wp14:editId="1B2B7BEF">
                <wp:simplePos x="0" y="0"/>
                <wp:positionH relativeFrom="column">
                  <wp:posOffset>1447800</wp:posOffset>
                </wp:positionH>
                <wp:positionV relativeFrom="paragraph">
                  <wp:posOffset>4657</wp:posOffset>
                </wp:positionV>
                <wp:extent cx="4754880" cy="1261533"/>
                <wp:effectExtent l="0" t="0" r="26670" b="15240"/>
                <wp:wrapNone/>
                <wp:docPr id="48" name="Tekstvak 6"/>
                <wp:cNvGraphicFramePr/>
                <a:graphic xmlns:a="http://schemas.openxmlformats.org/drawingml/2006/main">
                  <a:graphicData uri="http://schemas.microsoft.com/office/word/2010/wordprocessingShape">
                    <wps:wsp>
                      <wps:cNvSpPr txBox="1"/>
                      <wps:spPr>
                        <a:xfrm>
                          <a:off x="0" y="0"/>
                          <a:ext cx="4754880" cy="1261533"/>
                        </a:xfrm>
                        <a:prstGeom prst="rect">
                          <a:avLst/>
                        </a:prstGeom>
                        <a:solidFill>
                          <a:schemeClr val="lt1"/>
                        </a:solidFill>
                        <a:ln w="6350">
                          <a:solidFill>
                            <a:schemeClr val="bg1">
                              <a:lumMod val="75000"/>
                            </a:schemeClr>
                          </a:solidFill>
                        </a:ln>
                      </wps:spPr>
                      <wps:txbx>
                        <w:txbxContent>
                          <w:p w14:paraId="71E7C667" w14:textId="7C87EF9A" w:rsidR="00291FE3" w:rsidRPr="009E0808" w:rsidRDefault="00262FF4" w:rsidP="00291FE3">
                            <w:pPr>
                              <w:rPr>
                                <w:lang w:val="en-GB"/>
                              </w:rPr>
                            </w:pPr>
                            <w:r>
                              <w:rPr>
                                <w:lang w:val="en-GB"/>
                              </w:rPr>
                              <w:t xml:space="preserve">We go through the chunk and avoid the lighter green colored </w:t>
                            </w:r>
                            <w:r w:rsidR="002A75BC">
                              <w:rPr>
                                <w:lang w:val="en-GB"/>
                              </w:rPr>
                              <w:t xml:space="preserve">tiles, which are Mud tiles with grass on them. We also avoid the brown tiles, which are Mud tiles. These tiles would </w:t>
                            </w:r>
                            <w:r w:rsidR="00332743">
                              <w:rPr>
                                <w:lang w:val="en-GB"/>
                              </w:rPr>
                              <w:t xml:space="preserve">put you stuck in them until you wiggle, and this could make it difficult to route. </w:t>
                            </w:r>
                            <w:r w:rsidR="00222020">
                              <w:rPr>
                                <w:lang w:val="en-GB"/>
                              </w:rPr>
                              <w:t>When we went over the loadline at 8 S, it loaded new chunks.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11CC4" id="_x0000_s1046" type="#_x0000_t202" style="position:absolute;left:0;text-align:left;margin-left:114pt;margin-top:.35pt;width:374.4pt;height:99.3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" fillcolor="white [3201]" strokecolor="#bfbfbf [2412]" strokeweight=".5pt">
                <v:textbox>
                  <w:txbxContent>
                    <w:p w14:paraId="71E7C667" w14:textId="7C87EF9A" w:rsidR="00291FE3" w:rsidRPr="009E0808" w:rsidRDefault="00262FF4" w:rsidP="00291FE3">
                      <w:pPr>
                        <w:rPr>
                          <w:lang w:val="en-GB"/>
                        </w:rPr>
                      </w:pPr>
                      <w:r>
                        <w:rPr>
                          <w:lang w:val="en-GB"/>
                        </w:rPr>
                        <w:t xml:space="preserve">We go through the chunk and avoid the lighter green colored </w:t>
                      </w:r>
                      <w:r w:rsidR="002A75BC">
                        <w:rPr>
                          <w:lang w:val="en-GB"/>
                        </w:rPr>
                        <w:t xml:space="preserve">tiles, which are Mud tiles with grass on them. We also avoid the brown tiles, which are Mud tiles. These tiles would </w:t>
                      </w:r>
                      <w:r w:rsidR="00332743">
                        <w:rPr>
                          <w:lang w:val="en-GB"/>
                        </w:rPr>
                        <w:t xml:space="preserve">put you stuck in them until you wiggle, and this could make it difficult to route. </w:t>
                      </w:r>
                      <w:r w:rsidR="00222020">
                        <w:rPr>
                          <w:lang w:val="en-GB"/>
                        </w:rPr>
                        <w:t>When we went over the loadline at 8 S, it loaded new chunks.</w:t>
                      </w:r>
                    </w:p>
                  </w:txbxContent>
                </v:textbox>
              </v:shape>
            </w:pict>
          </mc:Fallback>
        </mc:AlternateContent>
      </w:r>
      <w:r w:rsidRPr="000D4B79">
        <w:rPr>
          <w:noProof/>
          <w:lang w:val="en-GB"/>
        </w:rPr>
        <mc:AlternateContent>
          <mc:Choice Requires="wps">
            <w:drawing>
              <wp:anchor distT="0" distB="0" distL="114300" distR="114300" simplePos="0" relativeHeight="251708416" behindDoc="0" locked="0" layoutInCell="1" allowOverlap="1" wp14:anchorId="1614EE3B" wp14:editId="6537725E">
                <wp:simplePos x="0" y="0"/>
                <wp:positionH relativeFrom="column">
                  <wp:posOffset>457200</wp:posOffset>
                </wp:positionH>
                <wp:positionV relativeFrom="paragraph">
                  <wp:posOffset>4657</wp:posOffset>
                </wp:positionV>
                <wp:extent cx="896112" cy="1261533"/>
                <wp:effectExtent l="0" t="0" r="18415" b="15240"/>
                <wp:wrapNone/>
                <wp:docPr id="47" name="Tekstvak 4"/>
                <wp:cNvGraphicFramePr/>
                <a:graphic xmlns:a="http://schemas.openxmlformats.org/drawingml/2006/main">
                  <a:graphicData uri="http://schemas.microsoft.com/office/word/2010/wordprocessingShape">
                    <wps:wsp>
                      <wps:cNvSpPr txBox="1"/>
                      <wps:spPr>
                        <a:xfrm>
                          <a:off x="0" y="0"/>
                          <a:ext cx="896112" cy="1261533"/>
                        </a:xfrm>
                        <a:prstGeom prst="rect">
                          <a:avLst/>
                        </a:prstGeom>
                        <a:solidFill>
                          <a:schemeClr val="accent4">
                            <a:lumMod val="50000"/>
                          </a:schemeClr>
                        </a:solidFill>
                        <a:ln w="6350">
                          <a:solidFill>
                            <a:prstClr val="black"/>
                          </a:solidFill>
                        </a:ln>
                      </wps:spPr>
                      <wps:txbx>
                        <w:txbxContent>
                          <w:p w14:paraId="5F0C836B" w14:textId="3C02C369" w:rsidR="00291FE3" w:rsidRPr="008C4BEE" w:rsidRDefault="005772ED" w:rsidP="00291FE3">
                            <w:pPr>
                              <w:rPr>
                                <w:color w:val="FFFFFF" w:themeColor="background1"/>
                                <w:lang w:val="en-GB"/>
                              </w:rPr>
                            </w:pPr>
                            <w:r>
                              <w:rPr>
                                <w:color w:val="FFFFFF" w:themeColor="background1"/>
                                <w:lang w:val="en-GB"/>
                              </w:rPr>
                              <w:t>2 S</w:t>
                            </w:r>
                          </w:p>
                          <w:p w14:paraId="7E1A914F" w14:textId="1C682C8B" w:rsidR="00291FE3" w:rsidRPr="00FA45AA" w:rsidRDefault="005772ED" w:rsidP="00291FE3">
                            <w:pPr>
                              <w:rPr>
                                <w:noProof/>
                                <w:color w:val="FFFFFF" w:themeColor="background1"/>
                                <w:lang w:val="en-US"/>
                              </w:rPr>
                            </w:pPr>
                            <w:r>
                              <w:rPr>
                                <w:color w:val="FFFFFF" w:themeColor="background1"/>
                                <w:lang w:val="en-GB"/>
                              </w:rPr>
                              <w:t>11 W</w:t>
                            </w:r>
                            <w:r>
                              <w:rPr>
                                <w:color w:val="FFFFFF" w:themeColor="background1"/>
                                <w:lang w:val="en-GB"/>
                              </w:rPr>
                              <w:br/>
                              <w:t>7 S</w:t>
                            </w:r>
                            <w:r>
                              <w:rPr>
                                <w:color w:val="FFFFFF" w:themeColor="background1"/>
                                <w:lang w:val="en-GB"/>
                              </w:rPr>
                              <w:br/>
                            </w:r>
                            <w:r w:rsidR="00262FF4">
                              <w:rPr>
                                <w:color w:val="FFFFFF" w:themeColor="background1"/>
                                <w:lang w:val="en-GB"/>
                              </w:rPr>
                              <w:t>2 E</w:t>
                            </w:r>
                            <w:r w:rsidR="00262FF4">
                              <w:rPr>
                                <w:color w:val="FFFFFF" w:themeColor="background1"/>
                                <w:lang w:val="en-GB"/>
                              </w:rPr>
                              <w:br/>
                            </w:r>
                            <w:r w:rsidR="00222020">
                              <w:rPr>
                                <w:color w:val="FFFFFF" w:themeColor="background1"/>
                                <w:lang w:val="en-GB"/>
                              </w:rPr>
                              <w:t>10</w:t>
                            </w:r>
                            <w:r w:rsidR="00262FF4">
                              <w:rPr>
                                <w:color w:val="FFFFFF" w:themeColor="background1"/>
                                <w:lang w:val="en-GB"/>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4EE3B" id="_x0000_s1047" type="#_x0000_t202" style="position:absolute;left:0;text-align:left;margin-left:36pt;margin-top:.35pt;width:70.55pt;height:99.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" fillcolor="#005677 [1607]" strokeweight=".5pt">
                <v:textbox>
                  <w:txbxContent>
                    <w:p w14:paraId="5F0C836B" w14:textId="3C02C369" w:rsidR="00291FE3" w:rsidRPr="008C4BEE" w:rsidRDefault="005772ED" w:rsidP="00291FE3">
                      <w:pPr>
                        <w:rPr>
                          <w:color w:val="FFFFFF" w:themeColor="background1"/>
                          <w:lang w:val="en-GB"/>
                        </w:rPr>
                      </w:pPr>
                      <w:r>
                        <w:rPr>
                          <w:color w:val="FFFFFF" w:themeColor="background1"/>
                          <w:lang w:val="en-GB"/>
                        </w:rPr>
                        <w:t>2 S</w:t>
                      </w:r>
                    </w:p>
                    <w:p w14:paraId="7E1A914F" w14:textId="1C682C8B" w:rsidR="00291FE3" w:rsidRPr="00FA45AA" w:rsidRDefault="005772ED" w:rsidP="00291FE3">
                      <w:pPr>
                        <w:rPr>
                          <w:noProof/>
                          <w:color w:val="FFFFFF" w:themeColor="background1"/>
                          <w:lang w:val="en-US"/>
                        </w:rPr>
                      </w:pPr>
                      <w:r>
                        <w:rPr>
                          <w:color w:val="FFFFFF" w:themeColor="background1"/>
                          <w:lang w:val="en-GB"/>
                        </w:rPr>
                        <w:t>11 W</w:t>
                      </w:r>
                      <w:r>
                        <w:rPr>
                          <w:color w:val="FFFFFF" w:themeColor="background1"/>
                          <w:lang w:val="en-GB"/>
                        </w:rPr>
                        <w:br/>
                        <w:t>7 S</w:t>
                      </w:r>
                      <w:r>
                        <w:rPr>
                          <w:color w:val="FFFFFF" w:themeColor="background1"/>
                          <w:lang w:val="en-GB"/>
                        </w:rPr>
                        <w:br/>
                      </w:r>
                      <w:r w:rsidR="00262FF4">
                        <w:rPr>
                          <w:color w:val="FFFFFF" w:themeColor="background1"/>
                          <w:lang w:val="en-GB"/>
                        </w:rPr>
                        <w:t>2 E</w:t>
                      </w:r>
                      <w:r w:rsidR="00262FF4">
                        <w:rPr>
                          <w:color w:val="FFFFFF" w:themeColor="background1"/>
                          <w:lang w:val="en-GB"/>
                        </w:rPr>
                        <w:br/>
                      </w:r>
                      <w:r w:rsidR="00222020">
                        <w:rPr>
                          <w:color w:val="FFFFFF" w:themeColor="background1"/>
                          <w:lang w:val="en-GB"/>
                        </w:rPr>
                        <w:t>10</w:t>
                      </w:r>
                      <w:r w:rsidR="00262FF4">
                        <w:rPr>
                          <w:color w:val="FFFFFF" w:themeColor="background1"/>
                          <w:lang w:val="en-GB"/>
                        </w:rPr>
                        <w:t xml:space="preserve"> S</w:t>
                      </w:r>
                    </w:p>
                  </w:txbxContent>
                </v:textbox>
              </v:shape>
            </w:pict>
          </mc:Fallback>
        </mc:AlternateContent>
      </w:r>
    </w:p>
    <w:p w14:paraId="3CE40B71" w14:textId="1C8DE8CC" w:rsidR="00291FE3" w:rsidRPr="000D4B79" w:rsidRDefault="00291FE3" w:rsidP="003729FA">
      <w:pPr>
        <w:ind w:left="720"/>
        <w:rPr>
          <w:noProof/>
          <w:lang w:val="en-GB"/>
        </w:rPr>
      </w:pPr>
    </w:p>
    <w:p w14:paraId="40EAA6DB" w14:textId="19E4918C" w:rsidR="00291FE3" w:rsidRPr="000D4B79" w:rsidRDefault="00262FF4" w:rsidP="003729FA">
      <w:pPr>
        <w:ind w:left="720"/>
        <w:rPr>
          <w:noProof/>
          <w:lang w:val="en-GB"/>
        </w:rPr>
      </w:pPr>
      <w:r w:rsidRPr="000D4B79">
        <w:rPr>
          <w:noProof/>
          <w:lang w:val="en-GB"/>
        </w:rPr>
        <w:br/>
      </w:r>
      <w:r w:rsidRPr="000D4B79">
        <w:rPr>
          <w:noProof/>
          <w:lang w:val="en-GB"/>
        </w:rPr>
        <w:br/>
      </w:r>
      <w:r w:rsidRPr="000D4B79">
        <w:rPr>
          <w:noProof/>
          <w:lang w:val="en-GB"/>
        </w:rPr>
        <w:br/>
      </w:r>
      <w:r w:rsidR="00291FE3" w:rsidRPr="000D4B79">
        <w:rPr>
          <w:noProof/>
          <w:lang w:val="en-GB"/>
        </w:rPr>
        <w:br/>
        <w:t>Since calculating chunks by walking is separate, it will actually load the correct chunks under us. Causing us to duplicate the chunks.</w:t>
      </w:r>
    </w:p>
    <w:p w14:paraId="3EF5427F" w14:textId="60806C45" w:rsidR="00C41B23" w:rsidRPr="000D4B79" w:rsidRDefault="00B71A4D" w:rsidP="003729FA">
      <w:pPr>
        <w:ind w:left="720"/>
        <w:rPr>
          <w:noProof/>
          <w:lang w:val="en-GB"/>
        </w:rPr>
      </w:pPr>
      <w:r w:rsidRPr="000D4B79">
        <w:rPr>
          <w:noProof/>
          <w:lang w:val="en-GB"/>
        </w:rPr>
        <w:drawing>
          <wp:inline distT="0" distB="0" distL="0" distR="0" wp14:anchorId="39C67154" wp14:editId="4BA78EAE">
            <wp:extent cx="5786859" cy="2164998"/>
            <wp:effectExtent l="0" t="0" r="444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5786859" cy="2164998"/>
                    </a:xfrm>
                    <a:prstGeom prst="rect">
                      <a:avLst/>
                    </a:prstGeom>
                  </pic:spPr>
                </pic:pic>
              </a:graphicData>
            </a:graphic>
          </wp:inline>
        </w:drawing>
      </w:r>
    </w:p>
    <w:p w14:paraId="6DEE0935" w14:textId="0956F83F" w:rsidR="00C41B23" w:rsidRPr="000D4B79" w:rsidRDefault="00B71A4D" w:rsidP="003729FA">
      <w:pPr>
        <w:ind w:left="720"/>
        <w:rPr>
          <w:noProof/>
          <w:lang w:val="en-GB"/>
        </w:rPr>
      </w:pPr>
      <w:r w:rsidRPr="000D4B79">
        <w:rPr>
          <w:noProof/>
          <w:lang w:val="en-GB"/>
        </w:rPr>
        <w:t xml:space="preserve">We simple will </w:t>
      </w:r>
      <w:r w:rsidR="00931170" w:rsidRPr="000D4B79">
        <w:rPr>
          <w:noProof/>
          <w:lang w:val="en-GB"/>
        </w:rPr>
        <w:t xml:space="preserve">keep going until we are at the chunk under us, at which point we can reload graphics to </w:t>
      </w:r>
      <w:r w:rsidR="00F67A46" w:rsidRPr="000D4B79">
        <w:rPr>
          <w:noProof/>
          <w:lang w:val="en-GB"/>
        </w:rPr>
        <w:t xml:space="preserve">correctly load all the chunks around us. </w:t>
      </w:r>
      <w:r w:rsidR="00222020" w:rsidRPr="000D4B79">
        <w:rPr>
          <w:noProof/>
          <w:lang w:val="en-GB"/>
        </w:rPr>
        <w:t xml:space="preserve">Simply go </w:t>
      </w:r>
      <w:r w:rsidR="008333A8" w:rsidRPr="000D4B79">
        <w:rPr>
          <w:noProof/>
          <w:lang w:val="en-GB"/>
        </w:rPr>
        <w:t xml:space="preserve">1 S over the ledge that is marked </w:t>
      </w:r>
      <w:r w:rsidR="008A6FA0" w:rsidRPr="000D4B79">
        <w:rPr>
          <w:noProof/>
          <w:lang w:val="en-GB"/>
        </w:rPr>
        <w:t>orange, then go 12 S</w:t>
      </w:r>
      <w:r w:rsidR="00E34E92" w:rsidRPr="000D4B79">
        <w:rPr>
          <w:noProof/>
          <w:lang w:val="en-GB"/>
        </w:rPr>
        <w:t xml:space="preserve">. We enter the Great Marsh Map ID, and </w:t>
      </w:r>
      <w:r w:rsidR="00172F5C" w:rsidRPr="000D4B79">
        <w:rPr>
          <w:noProof/>
          <w:lang w:val="en-GB"/>
        </w:rPr>
        <w:t>NPCs get loaded around us.</w:t>
      </w:r>
    </w:p>
    <w:p w14:paraId="687E3FE2" w14:textId="4FB2A76F" w:rsidR="00172F5C" w:rsidRPr="000D4B79" w:rsidRDefault="00172F5C" w:rsidP="003729FA">
      <w:pPr>
        <w:ind w:left="720"/>
        <w:rPr>
          <w:noProof/>
          <w:lang w:val="en-GB"/>
        </w:rPr>
      </w:pPr>
      <w:r w:rsidRPr="000D4B79">
        <w:rPr>
          <w:noProof/>
          <w:lang w:val="en-GB"/>
        </w:rPr>
        <w:lastRenderedPageBreak/>
        <w:drawing>
          <wp:inline distT="0" distB="0" distL="0" distR="0" wp14:anchorId="13CE2392" wp14:editId="5B63D6B8">
            <wp:extent cx="5850467" cy="2199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61415" cy="2203594"/>
                    </a:xfrm>
                    <a:prstGeom prst="rect">
                      <a:avLst/>
                    </a:prstGeom>
                  </pic:spPr>
                </pic:pic>
              </a:graphicData>
            </a:graphic>
          </wp:inline>
        </w:drawing>
      </w:r>
    </w:p>
    <w:p w14:paraId="41729864" w14:textId="0B4BB1A7" w:rsidR="00E34E92" w:rsidRPr="000D4B79" w:rsidRDefault="001541BE" w:rsidP="003729FA">
      <w:pPr>
        <w:ind w:left="720"/>
        <w:rPr>
          <w:noProof/>
          <w:lang w:val="en-GB"/>
        </w:rPr>
      </w:pPr>
      <w:r w:rsidRPr="000D4B79">
        <w:rPr>
          <w:noProof/>
          <w:lang w:val="en-GB"/>
        </w:rPr>
        <w:t>Since we loaded everything in the Mystery Zone tileset and we dislocated chunks</w:t>
      </w:r>
      <w:r w:rsidR="006856BF" w:rsidRPr="000D4B79">
        <w:rPr>
          <w:noProof/>
          <w:lang w:val="en-GB"/>
        </w:rPr>
        <w:t xml:space="preserve">  </w:t>
      </w:r>
      <w:r w:rsidRPr="000D4B79">
        <w:rPr>
          <w:noProof/>
          <w:lang w:val="en-GB"/>
        </w:rPr>
        <w:t xml:space="preserve">everything looks off. Simply open a menu or use Town Map to </w:t>
      </w:r>
      <w:r w:rsidR="0016151C" w:rsidRPr="000D4B79">
        <w:rPr>
          <w:noProof/>
          <w:lang w:val="en-GB"/>
        </w:rPr>
        <w:t xml:space="preserve">fix this. </w:t>
      </w:r>
    </w:p>
    <w:p w14:paraId="4F57EBB4" w14:textId="504C247D" w:rsidR="00C41B23" w:rsidRPr="000D4B79" w:rsidRDefault="006856BF" w:rsidP="003729FA">
      <w:pPr>
        <w:ind w:left="720"/>
        <w:rPr>
          <w:noProof/>
          <w:lang w:val="en-GB"/>
        </w:rPr>
      </w:pPr>
      <w:r w:rsidRPr="000D4B79">
        <w:rPr>
          <w:noProof/>
          <w:lang w:val="en-GB"/>
        </w:rPr>
        <w:drawing>
          <wp:inline distT="0" distB="0" distL="0" distR="0" wp14:anchorId="1420A4C2" wp14:editId="48F088AA">
            <wp:extent cx="5884333" cy="221039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0305" cy="2216398"/>
                    </a:xfrm>
                    <a:prstGeom prst="rect">
                      <a:avLst/>
                    </a:prstGeom>
                  </pic:spPr>
                </pic:pic>
              </a:graphicData>
            </a:graphic>
          </wp:inline>
        </w:drawing>
      </w:r>
    </w:p>
    <w:p w14:paraId="5236A340" w14:textId="05A3B232" w:rsidR="004A2649" w:rsidRPr="000D4B79" w:rsidRDefault="00BB1B3F" w:rsidP="003729FA">
      <w:pPr>
        <w:ind w:left="720"/>
        <w:rPr>
          <w:noProof/>
          <w:lang w:val="en-GB"/>
        </w:rPr>
      </w:pPr>
      <w:r w:rsidRPr="000D4B79">
        <w:rPr>
          <w:noProof/>
          <w:lang w:val="en-GB"/>
        </w:rPr>
        <w:t xml:space="preserve">We have now entered the Great Marsh without paying. As a side effect, we can encounter Pokémon here in the normal battle style, and we don’t have to worry about running out of steps. This surely makes it perfect for shinyhunters who enjoy using glitches! </w:t>
      </w:r>
    </w:p>
    <w:p w14:paraId="7BBC6349" w14:textId="4FAACE3D" w:rsidR="009A1C2B" w:rsidRPr="000D4B79" w:rsidRDefault="0047352C" w:rsidP="003729FA">
      <w:pPr>
        <w:ind w:left="720"/>
        <w:rPr>
          <w:noProof/>
          <w:lang w:val="en-GB"/>
        </w:rPr>
      </w:pPr>
      <w:r w:rsidRPr="000D4B79">
        <w:rPr>
          <w:noProof/>
          <w:lang w:val="en-GB"/>
        </w:rPr>
        <w:t xml:space="preserve">Now, this is a prime example of how to use Chunk Dislocation. In areas that have multiple chunks, there usually is always a way to get inside using these methods. </w:t>
      </w:r>
      <w:r w:rsidR="00EF22D8" w:rsidRPr="000D4B79">
        <w:rPr>
          <w:noProof/>
          <w:lang w:val="en-GB"/>
        </w:rPr>
        <w:t xml:space="preserve">But when it comes to Matrices that are only one chunk in size, it isn’t always possible to get inside. I’ll go over some examples of Matrices </w:t>
      </w:r>
      <w:r w:rsidR="000B4E42" w:rsidRPr="000D4B79">
        <w:rPr>
          <w:noProof/>
          <w:lang w:val="en-GB"/>
        </w:rPr>
        <w:t xml:space="preserve">with this limitation that </w:t>
      </w:r>
      <w:r w:rsidR="00EF22D8" w:rsidRPr="000D4B79">
        <w:rPr>
          <w:noProof/>
          <w:lang w:val="en-GB"/>
        </w:rPr>
        <w:t xml:space="preserve">you can </w:t>
      </w:r>
      <w:r w:rsidR="000B4E42" w:rsidRPr="000D4B79">
        <w:rPr>
          <w:noProof/>
          <w:lang w:val="en-GB"/>
        </w:rPr>
        <w:t xml:space="preserve">still </w:t>
      </w:r>
      <w:r w:rsidR="00EF22D8" w:rsidRPr="000D4B79">
        <w:rPr>
          <w:noProof/>
          <w:lang w:val="en-GB"/>
        </w:rPr>
        <w:t>enter using this method</w:t>
      </w:r>
      <w:r w:rsidR="000B4E42" w:rsidRPr="000D4B79">
        <w:rPr>
          <w:noProof/>
          <w:lang w:val="en-GB"/>
        </w:rPr>
        <w:t xml:space="preserve">. </w:t>
      </w:r>
    </w:p>
    <w:p w14:paraId="6A5950CD" w14:textId="09C63DF8" w:rsidR="002E5758" w:rsidRPr="000D4B79" w:rsidRDefault="001B4598" w:rsidP="002E5758">
      <w:pPr>
        <w:ind w:left="720"/>
        <w:rPr>
          <w:noProof/>
          <w:lang w:val="en-GB"/>
        </w:rPr>
      </w:pPr>
      <w:r w:rsidRPr="000D4B79">
        <w:rPr>
          <w:noProof/>
          <w:lang w:val="en-GB"/>
        </w:rPr>
        <w:t>The thing that all the Map IDs I’ll show have in common is that they have some opening inside a wall. This could be a door or some sort of oversight.</w:t>
      </w:r>
      <w:r w:rsidR="002E5758" w:rsidRPr="000D4B79">
        <w:rPr>
          <w:noProof/>
          <w:lang w:val="en-GB"/>
        </w:rPr>
        <w:t xml:space="preserve"> In our first example we’ll enter Veilstone Store. It is the Matrix ID of </w:t>
      </w:r>
      <w:r w:rsidR="006333E8" w:rsidRPr="000D4B79">
        <w:rPr>
          <w:noProof/>
          <w:lang w:val="en-GB"/>
        </w:rPr>
        <w:t>Pokétch</w:t>
      </w:r>
      <w:r w:rsidR="002E5758" w:rsidRPr="000D4B79">
        <w:rPr>
          <w:noProof/>
          <w:lang w:val="en-GB"/>
        </w:rPr>
        <w:t xml:space="preserve"> Co., so we can make this into a very short route</w:t>
      </w:r>
    </w:p>
    <w:p w14:paraId="6671634F" w14:textId="58BEA26E" w:rsidR="002E5758" w:rsidRPr="000D4B79" w:rsidRDefault="002E5758" w:rsidP="002E5758">
      <w:pPr>
        <w:ind w:left="720"/>
        <w:rPr>
          <w:noProof/>
          <w:lang w:val="en-GB"/>
        </w:rPr>
      </w:pPr>
    </w:p>
    <w:p w14:paraId="3A841909" w14:textId="6FB9A9D1" w:rsidR="002E5758" w:rsidRPr="000D4B79" w:rsidRDefault="00115850" w:rsidP="002E5758">
      <w:pPr>
        <w:ind w:left="720"/>
        <w:rPr>
          <w:noProof/>
          <w:lang w:val="en-GB"/>
        </w:rPr>
      </w:pPr>
      <w:r w:rsidRPr="000D4B79">
        <w:rPr>
          <w:noProof/>
          <w:lang w:val="en-GB"/>
        </w:rPr>
        <w:lastRenderedPageBreak/>
        <mc:AlternateContent>
          <mc:Choice Requires="wps">
            <w:drawing>
              <wp:anchor distT="0" distB="0" distL="114300" distR="114300" simplePos="0" relativeHeight="251712512" behindDoc="0" locked="0" layoutInCell="1" allowOverlap="1" wp14:anchorId="7B69A82C" wp14:editId="6138E9FB">
                <wp:simplePos x="0" y="0"/>
                <wp:positionH relativeFrom="margin">
                  <wp:align>right</wp:align>
                </wp:positionH>
                <wp:positionV relativeFrom="paragraph">
                  <wp:posOffset>226695</wp:posOffset>
                </wp:positionV>
                <wp:extent cx="4221480" cy="3429000"/>
                <wp:effectExtent l="0" t="0" r="26670" b="19050"/>
                <wp:wrapNone/>
                <wp:docPr id="53" name="Tekstvak 6"/>
                <wp:cNvGraphicFramePr/>
                <a:graphic xmlns:a="http://schemas.openxmlformats.org/drawingml/2006/main">
                  <a:graphicData uri="http://schemas.microsoft.com/office/word/2010/wordprocessingShape">
                    <wps:wsp>
                      <wps:cNvSpPr txBox="1"/>
                      <wps:spPr>
                        <a:xfrm>
                          <a:off x="0" y="0"/>
                          <a:ext cx="4221480" cy="3429000"/>
                        </a:xfrm>
                        <a:prstGeom prst="rect">
                          <a:avLst/>
                        </a:prstGeom>
                        <a:solidFill>
                          <a:schemeClr val="lt1"/>
                        </a:solidFill>
                        <a:ln w="6350">
                          <a:solidFill>
                            <a:schemeClr val="bg1">
                              <a:lumMod val="75000"/>
                            </a:schemeClr>
                          </a:solidFill>
                        </a:ln>
                      </wps:spPr>
                      <wps:txbx>
                        <w:txbxContent>
                          <w:p w14:paraId="3BAD5FEB" w14:textId="278F53C1" w:rsidR="002E5758" w:rsidRDefault="00EA33F1" w:rsidP="002E5758">
                            <w:pPr>
                              <w:rPr>
                                <w:lang w:val="en-GB"/>
                              </w:rPr>
                            </w:pPr>
                            <w:r>
                              <w:rPr>
                                <w:lang w:val="en-GB"/>
                              </w:rPr>
                              <w:t>Here we the Matrix ID, but above us rather than left of us. In this case it saves a small amount of steps due to the fact that the elevator is positioned to the right of the Veilstone Store.</w:t>
                            </w:r>
                          </w:p>
                          <w:p w14:paraId="408CE503" w14:textId="53EAC637" w:rsidR="003A0A45" w:rsidRDefault="003A0A45" w:rsidP="002E5758">
                            <w:pPr>
                              <w:rPr>
                                <w:lang w:val="en-GB"/>
                              </w:rPr>
                            </w:pPr>
                            <w:r>
                              <w:rPr>
                                <w:lang w:val="en-GB"/>
                              </w:rPr>
                              <w:t xml:space="preserve">We refresh graphics, which is done by opening any menu that covers the entire screen. Pokédex, Pokémon, Bag, </w:t>
                            </w:r>
                            <w:r w:rsidR="00737FA6">
                              <w:rPr>
                                <w:lang w:val="en-GB"/>
                              </w:rPr>
                              <w:t xml:space="preserve">Options, Key items such as Town Map or Journal, battles… It also occurs when you save reset. </w:t>
                            </w:r>
                            <w:r w:rsidR="00A710D8">
                              <w:rPr>
                                <w:lang w:val="en-GB"/>
                              </w:rPr>
                              <w:t>The reason we went 62 south until 65534 is due to there being tiles being read from RAM at 65535, which will be explained later in tilewriting.</w:t>
                            </w:r>
                            <w:r w:rsidR="00023BEF">
                              <w:rPr>
                                <w:lang w:val="en-GB"/>
                              </w:rPr>
                              <w:t xml:space="preserve"> </w:t>
                            </w:r>
                          </w:p>
                          <w:p w14:paraId="70C30C56" w14:textId="68D102CC" w:rsidR="00047424" w:rsidRPr="009E0808" w:rsidRDefault="00047424" w:rsidP="002E5758">
                            <w:pPr>
                              <w:rPr>
                                <w:lang w:val="en-GB"/>
                              </w:rPr>
                            </w:pPr>
                            <w:r>
                              <w:rPr>
                                <w:lang w:val="en-GB"/>
                              </w:rPr>
                              <w:t xml:space="preserve">If you check the </w:t>
                            </w:r>
                            <w:r w:rsidR="00060700">
                              <w:rPr>
                                <w:lang w:val="en-GB"/>
                              </w:rPr>
                              <w:t xml:space="preserve">chunkviewer, you see we are inside the chunks of the building when refreshing graphics, but when going down move to a different chunk. </w:t>
                            </w:r>
                            <w:r w:rsidR="004E4F26">
                              <w:rPr>
                                <w:lang w:val="en-GB"/>
                              </w:rPr>
                              <w:t xml:space="preserve">We then refresh graphics to be back in the correct chunk. </w:t>
                            </w:r>
                            <w:r w:rsidR="00870725">
                              <w:rPr>
                                <w:lang w:val="en-GB"/>
                              </w:rPr>
                              <w:t>The tile</w:t>
                            </w:r>
                            <w:r w:rsidR="004E4F26">
                              <w:rPr>
                                <w:lang w:val="en-GB"/>
                              </w:rPr>
                              <w:t xml:space="preserve"> under us is the elevator, which has no collision.</w:t>
                            </w:r>
                            <w:r w:rsidR="00870725">
                              <w:rPr>
                                <w:lang w:val="en-GB"/>
                              </w:rPr>
                              <w:t xml:space="preserve"> We can now enter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9A82C" id="_x0000_s1048" type="#_x0000_t202" style="position:absolute;left:0;text-align:left;margin-left:281.2pt;margin-top:17.85pt;width:332.4pt;height:270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" fillcolor="white [3201]" strokecolor="#bfbfbf [2412]" strokeweight=".5pt">
                <v:textbox>
                  <w:txbxContent>
                    <w:p w14:paraId="3BAD5FEB" w14:textId="278F53C1" w:rsidR="002E5758" w:rsidRDefault="00EA33F1" w:rsidP="002E5758">
                      <w:pPr>
                        <w:rPr>
                          <w:lang w:val="en-GB"/>
                        </w:rPr>
                      </w:pPr>
                      <w:r>
                        <w:rPr>
                          <w:lang w:val="en-GB"/>
                        </w:rPr>
                        <w:t>Here we the Matrix ID, but above us rather than left of us. In this case it saves a small amount of steps due to the fact that the elevator is positioned to the right of the Veilstone Store.</w:t>
                      </w:r>
                    </w:p>
                    <w:p w14:paraId="408CE503" w14:textId="53EAC637" w:rsidR="003A0A45" w:rsidRDefault="003A0A45" w:rsidP="002E5758">
                      <w:pPr>
                        <w:rPr>
                          <w:lang w:val="en-GB"/>
                        </w:rPr>
                      </w:pPr>
                      <w:r>
                        <w:rPr>
                          <w:lang w:val="en-GB"/>
                        </w:rPr>
                        <w:t xml:space="preserve">We refresh graphics, which is done by opening any menu that covers the entire screen. Pokédex, Pokémon, Bag, </w:t>
                      </w:r>
                      <w:r w:rsidR="00737FA6">
                        <w:rPr>
                          <w:lang w:val="en-GB"/>
                        </w:rPr>
                        <w:t xml:space="preserve">Options, Key items such as Town Map or Journal, battles… It also occurs when you save reset. </w:t>
                      </w:r>
                      <w:r w:rsidR="00A710D8">
                        <w:rPr>
                          <w:lang w:val="en-GB"/>
                        </w:rPr>
                        <w:t>The reason we went 62 south until 65534 is due to there being tiles being read from RAM at 65535, which will be explained later in tilewriting.</w:t>
                      </w:r>
                      <w:r w:rsidR="00023BEF">
                        <w:rPr>
                          <w:lang w:val="en-GB"/>
                        </w:rPr>
                        <w:t xml:space="preserve"> </w:t>
                      </w:r>
                    </w:p>
                    <w:p w14:paraId="70C30C56" w14:textId="68D102CC" w:rsidR="00047424" w:rsidRPr="009E0808" w:rsidRDefault="00047424" w:rsidP="002E5758">
                      <w:pPr>
                        <w:rPr>
                          <w:lang w:val="en-GB"/>
                        </w:rPr>
                      </w:pPr>
                      <w:r>
                        <w:rPr>
                          <w:lang w:val="en-GB"/>
                        </w:rPr>
                        <w:t xml:space="preserve">If you check the </w:t>
                      </w:r>
                      <w:r w:rsidR="00060700">
                        <w:rPr>
                          <w:lang w:val="en-GB"/>
                        </w:rPr>
                        <w:t xml:space="preserve">chunkviewer, you see we are inside the chunks of the building when refreshing graphics, but when going down move to a different chunk. </w:t>
                      </w:r>
                      <w:r w:rsidR="004E4F26">
                        <w:rPr>
                          <w:lang w:val="en-GB"/>
                        </w:rPr>
                        <w:t xml:space="preserve">We then refresh graphics to be back in the correct chunk. </w:t>
                      </w:r>
                      <w:r w:rsidR="00870725">
                        <w:rPr>
                          <w:lang w:val="en-GB"/>
                        </w:rPr>
                        <w:t>The tile</w:t>
                      </w:r>
                      <w:r w:rsidR="004E4F26">
                        <w:rPr>
                          <w:lang w:val="en-GB"/>
                        </w:rPr>
                        <w:t xml:space="preserve"> under us is the elevator, which has no collision.</w:t>
                      </w:r>
                      <w:r w:rsidR="00870725">
                        <w:rPr>
                          <w:lang w:val="en-GB"/>
                        </w:rPr>
                        <w:t xml:space="preserve"> We can now enter it.</w:t>
                      </w:r>
                    </w:p>
                  </w:txbxContent>
                </v:textbox>
                <w10:wrap anchorx="margin"/>
              </v:shape>
            </w:pict>
          </mc:Fallback>
        </mc:AlternateContent>
      </w:r>
      <w:r w:rsidRPr="000D4B79">
        <w:rPr>
          <w:noProof/>
          <w:lang w:val="en-GB"/>
        </w:rPr>
        <mc:AlternateContent>
          <mc:Choice Requires="wps">
            <w:drawing>
              <wp:anchor distT="0" distB="0" distL="114300" distR="114300" simplePos="0" relativeHeight="251711488" behindDoc="0" locked="0" layoutInCell="1" allowOverlap="1" wp14:anchorId="5AA11E49" wp14:editId="0FFFBE6C">
                <wp:simplePos x="0" y="0"/>
                <wp:positionH relativeFrom="column">
                  <wp:posOffset>411480</wp:posOffset>
                </wp:positionH>
                <wp:positionV relativeFrom="paragraph">
                  <wp:posOffset>226695</wp:posOffset>
                </wp:positionV>
                <wp:extent cx="1417320" cy="3429000"/>
                <wp:effectExtent l="0" t="0" r="11430" b="19050"/>
                <wp:wrapNone/>
                <wp:docPr id="52" name="Tekstvak 4"/>
                <wp:cNvGraphicFramePr/>
                <a:graphic xmlns:a="http://schemas.openxmlformats.org/drawingml/2006/main">
                  <a:graphicData uri="http://schemas.microsoft.com/office/word/2010/wordprocessingShape">
                    <wps:wsp>
                      <wps:cNvSpPr txBox="1"/>
                      <wps:spPr>
                        <a:xfrm>
                          <a:off x="0" y="0"/>
                          <a:ext cx="1417320" cy="3429000"/>
                        </a:xfrm>
                        <a:prstGeom prst="rect">
                          <a:avLst/>
                        </a:prstGeom>
                        <a:solidFill>
                          <a:schemeClr val="accent4">
                            <a:lumMod val="50000"/>
                          </a:schemeClr>
                        </a:solidFill>
                        <a:ln w="6350">
                          <a:solidFill>
                            <a:prstClr val="black"/>
                          </a:solidFill>
                        </a:ln>
                      </wps:spPr>
                      <wps:txbx>
                        <w:txbxContent>
                          <w:p w14:paraId="08D0572F" w14:textId="6BFCFE64" w:rsidR="002E5758" w:rsidRDefault="00F80CA7" w:rsidP="002E5758">
                            <w:pPr>
                              <w:rPr>
                                <w:color w:val="FFFFFF" w:themeColor="background1"/>
                                <w:lang w:val="en-GB"/>
                              </w:rPr>
                            </w:pPr>
                            <w:r>
                              <w:rPr>
                                <w:color w:val="FFFFFF" w:themeColor="background1"/>
                                <w:lang w:val="en-GB"/>
                              </w:rPr>
                              <w:t>1 S</w:t>
                            </w:r>
                            <w:r>
                              <w:rPr>
                                <w:color w:val="FFFFFF" w:themeColor="background1"/>
                                <w:lang w:val="en-GB"/>
                              </w:rPr>
                              <w:br/>
                            </w:r>
                            <w:r w:rsidR="00431CF1">
                              <w:rPr>
                                <w:color w:val="FFFFFF" w:themeColor="background1"/>
                                <w:lang w:val="en-GB"/>
                              </w:rPr>
                              <w:t>16 E</w:t>
                            </w:r>
                            <w:r w:rsidR="008E0A80">
                              <w:rPr>
                                <w:color w:val="FFFFFF" w:themeColor="background1"/>
                                <w:lang w:val="en-GB"/>
                              </w:rPr>
                              <w:br/>
                              <w:t>78 N</w:t>
                            </w:r>
                            <w:r w:rsidR="008E0A80">
                              <w:rPr>
                                <w:color w:val="FFFFFF" w:themeColor="background1"/>
                                <w:lang w:val="en-GB"/>
                              </w:rPr>
                              <w:br/>
                              <w:t>1 W</w:t>
                            </w:r>
                            <w:r w:rsidR="005D5239">
                              <w:rPr>
                                <w:color w:val="FFFFFF" w:themeColor="background1"/>
                                <w:lang w:val="en-GB"/>
                              </w:rPr>
                              <w:br/>
                              <w:t>save reset</w:t>
                            </w:r>
                            <w:r w:rsidR="005D5239">
                              <w:rPr>
                                <w:color w:val="FFFFFF" w:themeColor="background1"/>
                                <w:lang w:val="en-GB"/>
                              </w:rPr>
                              <w:br/>
                            </w:r>
                            <w:r w:rsidR="00167E9E">
                              <w:rPr>
                                <w:color w:val="FFFFFF" w:themeColor="background1"/>
                                <w:lang w:val="en-GB"/>
                              </w:rPr>
                              <w:t>62 S</w:t>
                            </w:r>
                            <w:r w:rsidR="00167E9E">
                              <w:rPr>
                                <w:color w:val="FFFFFF" w:themeColor="background1"/>
                                <w:lang w:val="en-GB"/>
                              </w:rPr>
                              <w:br/>
                            </w:r>
                            <w:r w:rsidR="00453409">
                              <w:rPr>
                                <w:color w:val="FFFFFF" w:themeColor="background1"/>
                                <w:lang w:val="en-GB"/>
                              </w:rPr>
                              <w:t>16 W</w:t>
                            </w:r>
                            <w:r w:rsidR="00453409">
                              <w:rPr>
                                <w:color w:val="FFFFFF" w:themeColor="background1"/>
                                <w:lang w:val="en-GB"/>
                              </w:rPr>
                              <w:br/>
                              <w:t>1 S</w:t>
                            </w:r>
                            <w:r w:rsidR="00453409">
                              <w:rPr>
                                <w:color w:val="FFFFFF" w:themeColor="background1"/>
                                <w:lang w:val="en-GB"/>
                              </w:rPr>
                              <w:br/>
                            </w:r>
                            <w:r w:rsidR="00115850">
                              <w:rPr>
                                <w:color w:val="FFFFFF" w:themeColor="background1"/>
                                <w:lang w:val="en-GB"/>
                              </w:rPr>
                              <w:t>Refresh graphics</w:t>
                            </w:r>
                          </w:p>
                          <w:p w14:paraId="63B8351E" w14:textId="55D462FD" w:rsidR="00115850" w:rsidRDefault="006D6C68" w:rsidP="002E5758">
                            <w:pPr>
                              <w:rPr>
                                <w:noProof/>
                                <w:color w:val="FFFFFF" w:themeColor="background1"/>
                                <w:lang w:val="en-US"/>
                              </w:rPr>
                            </w:pPr>
                            <w:r>
                              <w:rPr>
                                <w:noProof/>
                                <w:color w:val="FFFFFF" w:themeColor="background1"/>
                                <w:lang w:val="en-US"/>
                              </w:rPr>
                              <w:t>Hold down</w:t>
                            </w:r>
                            <w:r>
                              <w:rPr>
                                <w:noProof/>
                                <w:color w:val="FFFFFF" w:themeColor="background1"/>
                                <w:lang w:val="en-US"/>
                              </w:rPr>
                              <w:br/>
                              <w:t>Refresh Graphics</w:t>
                            </w:r>
                          </w:p>
                          <w:p w14:paraId="4FE66B63" w14:textId="73046954" w:rsidR="006D6C68" w:rsidRDefault="006D6C68" w:rsidP="002E5758">
                            <w:pPr>
                              <w:rPr>
                                <w:noProof/>
                                <w:color w:val="FFFFFF" w:themeColor="background1"/>
                                <w:lang w:val="en-US"/>
                              </w:rPr>
                            </w:pPr>
                            <w:r>
                              <w:rPr>
                                <w:noProof/>
                                <w:color w:val="FFFFFF" w:themeColor="background1"/>
                                <w:lang w:val="en-US"/>
                              </w:rPr>
                              <w:t>Hold down</w:t>
                            </w:r>
                          </w:p>
                          <w:p w14:paraId="0B49AA43" w14:textId="5E057ABB" w:rsidR="00675638" w:rsidRPr="00FA45AA" w:rsidRDefault="00675638" w:rsidP="002E5758">
                            <w:pPr>
                              <w:rPr>
                                <w:noProof/>
                                <w:color w:val="FFFFFF" w:themeColor="background1"/>
                                <w:lang w:val="en-US"/>
                              </w:rPr>
                            </w:pPr>
                            <w:r>
                              <w:rPr>
                                <w:noProof/>
                                <w:color w:val="FFFFFF" w:themeColor="background1"/>
                                <w:lang w:val="en-US"/>
                              </w:rP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1E49" id="_x0000_s1049" type="#_x0000_t202" style="position:absolute;left:0;text-align:left;margin-left:32.4pt;margin-top:17.85pt;width:111.6pt;height:27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" fillcolor="#005677 [1607]" strokeweight=".5pt">
                <v:textbox>
                  <w:txbxContent>
                    <w:p w14:paraId="08D0572F" w14:textId="6BFCFE64" w:rsidR="002E5758" w:rsidRDefault="00F80CA7" w:rsidP="002E5758">
                      <w:pPr>
                        <w:rPr>
                          <w:color w:val="FFFFFF" w:themeColor="background1"/>
                          <w:lang w:val="en-GB"/>
                        </w:rPr>
                      </w:pPr>
                      <w:r>
                        <w:rPr>
                          <w:color w:val="FFFFFF" w:themeColor="background1"/>
                          <w:lang w:val="en-GB"/>
                        </w:rPr>
                        <w:t>1 S</w:t>
                      </w:r>
                      <w:r>
                        <w:rPr>
                          <w:color w:val="FFFFFF" w:themeColor="background1"/>
                          <w:lang w:val="en-GB"/>
                        </w:rPr>
                        <w:br/>
                      </w:r>
                      <w:r w:rsidR="00431CF1">
                        <w:rPr>
                          <w:color w:val="FFFFFF" w:themeColor="background1"/>
                          <w:lang w:val="en-GB"/>
                        </w:rPr>
                        <w:t>16 E</w:t>
                      </w:r>
                      <w:r w:rsidR="008E0A80">
                        <w:rPr>
                          <w:color w:val="FFFFFF" w:themeColor="background1"/>
                          <w:lang w:val="en-GB"/>
                        </w:rPr>
                        <w:br/>
                        <w:t>78 N</w:t>
                      </w:r>
                      <w:r w:rsidR="008E0A80">
                        <w:rPr>
                          <w:color w:val="FFFFFF" w:themeColor="background1"/>
                          <w:lang w:val="en-GB"/>
                        </w:rPr>
                        <w:br/>
                        <w:t>1 W</w:t>
                      </w:r>
                      <w:r w:rsidR="005D5239">
                        <w:rPr>
                          <w:color w:val="FFFFFF" w:themeColor="background1"/>
                          <w:lang w:val="en-GB"/>
                        </w:rPr>
                        <w:br/>
                        <w:t>save reset</w:t>
                      </w:r>
                      <w:r w:rsidR="005D5239">
                        <w:rPr>
                          <w:color w:val="FFFFFF" w:themeColor="background1"/>
                          <w:lang w:val="en-GB"/>
                        </w:rPr>
                        <w:br/>
                      </w:r>
                      <w:r w:rsidR="00167E9E">
                        <w:rPr>
                          <w:color w:val="FFFFFF" w:themeColor="background1"/>
                          <w:lang w:val="en-GB"/>
                        </w:rPr>
                        <w:t>62 S</w:t>
                      </w:r>
                      <w:r w:rsidR="00167E9E">
                        <w:rPr>
                          <w:color w:val="FFFFFF" w:themeColor="background1"/>
                          <w:lang w:val="en-GB"/>
                        </w:rPr>
                        <w:br/>
                      </w:r>
                      <w:r w:rsidR="00453409">
                        <w:rPr>
                          <w:color w:val="FFFFFF" w:themeColor="background1"/>
                          <w:lang w:val="en-GB"/>
                        </w:rPr>
                        <w:t>16 W</w:t>
                      </w:r>
                      <w:r w:rsidR="00453409">
                        <w:rPr>
                          <w:color w:val="FFFFFF" w:themeColor="background1"/>
                          <w:lang w:val="en-GB"/>
                        </w:rPr>
                        <w:br/>
                        <w:t>1 S</w:t>
                      </w:r>
                      <w:r w:rsidR="00453409">
                        <w:rPr>
                          <w:color w:val="FFFFFF" w:themeColor="background1"/>
                          <w:lang w:val="en-GB"/>
                        </w:rPr>
                        <w:br/>
                      </w:r>
                      <w:r w:rsidR="00115850">
                        <w:rPr>
                          <w:color w:val="FFFFFF" w:themeColor="background1"/>
                          <w:lang w:val="en-GB"/>
                        </w:rPr>
                        <w:t>Refresh graphics</w:t>
                      </w:r>
                    </w:p>
                    <w:p w14:paraId="63B8351E" w14:textId="55D462FD" w:rsidR="00115850" w:rsidRDefault="006D6C68" w:rsidP="002E5758">
                      <w:pPr>
                        <w:rPr>
                          <w:noProof/>
                          <w:color w:val="FFFFFF" w:themeColor="background1"/>
                          <w:lang w:val="en-US"/>
                        </w:rPr>
                      </w:pPr>
                      <w:r>
                        <w:rPr>
                          <w:noProof/>
                          <w:color w:val="FFFFFF" w:themeColor="background1"/>
                          <w:lang w:val="en-US"/>
                        </w:rPr>
                        <w:t>Hold down</w:t>
                      </w:r>
                      <w:r>
                        <w:rPr>
                          <w:noProof/>
                          <w:color w:val="FFFFFF" w:themeColor="background1"/>
                          <w:lang w:val="en-US"/>
                        </w:rPr>
                        <w:br/>
                        <w:t>Refresh Graphics</w:t>
                      </w:r>
                    </w:p>
                    <w:p w14:paraId="4FE66B63" w14:textId="73046954" w:rsidR="006D6C68" w:rsidRDefault="006D6C68" w:rsidP="002E5758">
                      <w:pPr>
                        <w:rPr>
                          <w:noProof/>
                          <w:color w:val="FFFFFF" w:themeColor="background1"/>
                          <w:lang w:val="en-US"/>
                        </w:rPr>
                      </w:pPr>
                      <w:r>
                        <w:rPr>
                          <w:noProof/>
                          <w:color w:val="FFFFFF" w:themeColor="background1"/>
                          <w:lang w:val="en-US"/>
                        </w:rPr>
                        <w:t>Hold down</w:t>
                      </w:r>
                    </w:p>
                    <w:p w14:paraId="0B49AA43" w14:textId="5E057ABB" w:rsidR="00675638" w:rsidRPr="00FA45AA" w:rsidRDefault="00675638" w:rsidP="002E5758">
                      <w:pPr>
                        <w:rPr>
                          <w:noProof/>
                          <w:color w:val="FFFFFF" w:themeColor="background1"/>
                          <w:lang w:val="en-US"/>
                        </w:rPr>
                      </w:pPr>
                      <w:r>
                        <w:rPr>
                          <w:noProof/>
                          <w:color w:val="FFFFFF" w:themeColor="background1"/>
                          <w:lang w:val="en-US"/>
                        </w:rPr>
                        <w:t>1 N</w:t>
                      </w:r>
                    </w:p>
                  </w:txbxContent>
                </v:textbox>
              </v:shape>
            </w:pict>
          </mc:Fallback>
        </mc:AlternateContent>
      </w:r>
      <w:r w:rsidR="002E5758" w:rsidRPr="000D4B79">
        <w:rPr>
          <w:noProof/>
          <w:lang w:val="en-GB"/>
        </w:rPr>
        <w:t xml:space="preserve">Follow these steps from the </w:t>
      </w:r>
      <w:r w:rsidR="006333E8" w:rsidRPr="000D4B79">
        <w:rPr>
          <w:noProof/>
          <w:lang w:val="en-GB"/>
        </w:rPr>
        <w:t>Pokétch</w:t>
      </w:r>
      <w:r w:rsidR="002E5758" w:rsidRPr="000D4B79">
        <w:rPr>
          <w:noProof/>
          <w:lang w:val="en-GB"/>
        </w:rPr>
        <w:t xml:space="preserve"> Co.  void entrance:</w:t>
      </w:r>
    </w:p>
    <w:p w14:paraId="2809C217" w14:textId="77777777" w:rsidR="002E5758" w:rsidRPr="000D4B79" w:rsidRDefault="002E5758" w:rsidP="002E5758">
      <w:pPr>
        <w:ind w:left="720"/>
        <w:rPr>
          <w:noProof/>
          <w:lang w:val="en-GB"/>
        </w:rPr>
      </w:pPr>
    </w:p>
    <w:p w14:paraId="3A1D6103" w14:textId="77777777" w:rsidR="002E5758" w:rsidRPr="000D4B79" w:rsidRDefault="002E5758" w:rsidP="002E5758">
      <w:pPr>
        <w:ind w:left="720"/>
        <w:rPr>
          <w:noProof/>
          <w:lang w:val="en-GB"/>
        </w:rPr>
      </w:pPr>
    </w:p>
    <w:p w14:paraId="1A2BF36D" w14:textId="77777777" w:rsidR="002E5758" w:rsidRPr="000D4B79" w:rsidRDefault="002E5758" w:rsidP="002E5758">
      <w:pPr>
        <w:ind w:left="720"/>
        <w:rPr>
          <w:noProof/>
          <w:lang w:val="en-GB"/>
        </w:rPr>
      </w:pPr>
    </w:p>
    <w:p w14:paraId="135012BF" w14:textId="19E21B47" w:rsidR="002E5758" w:rsidRPr="000D4B79" w:rsidRDefault="002E5758" w:rsidP="002E5758">
      <w:pPr>
        <w:ind w:left="720"/>
        <w:rPr>
          <w:noProof/>
          <w:lang w:val="en-GB"/>
        </w:rPr>
      </w:pPr>
    </w:p>
    <w:p w14:paraId="123D45AB" w14:textId="2A5A3648" w:rsidR="002E5758" w:rsidRPr="000D4B79" w:rsidRDefault="002E5758" w:rsidP="00F80CA7">
      <w:pPr>
        <w:rPr>
          <w:noProof/>
          <w:lang w:val="en-GB"/>
        </w:rPr>
      </w:pPr>
    </w:p>
    <w:p w14:paraId="61E137F4" w14:textId="77777777" w:rsidR="005D5239" w:rsidRPr="000D4B79" w:rsidRDefault="005D5239" w:rsidP="00F80CA7">
      <w:pPr>
        <w:rPr>
          <w:noProof/>
          <w:lang w:val="en-GB"/>
        </w:rPr>
      </w:pPr>
    </w:p>
    <w:p w14:paraId="610F7DCE" w14:textId="77777777" w:rsidR="005D5239" w:rsidRPr="000D4B79" w:rsidRDefault="005D5239" w:rsidP="00F80CA7">
      <w:pPr>
        <w:rPr>
          <w:noProof/>
          <w:lang w:val="en-GB"/>
        </w:rPr>
      </w:pPr>
    </w:p>
    <w:p w14:paraId="45C86947" w14:textId="77777777" w:rsidR="00453409" w:rsidRPr="000D4B79" w:rsidRDefault="00F80CA7" w:rsidP="00F80CA7">
      <w:pPr>
        <w:rPr>
          <w:noProof/>
          <w:lang w:val="en-GB"/>
        </w:rPr>
      </w:pPr>
      <w:r w:rsidRPr="000D4B79">
        <w:rPr>
          <w:noProof/>
          <w:lang w:val="en-GB"/>
        </w:rPr>
        <w:tab/>
      </w:r>
    </w:p>
    <w:p w14:paraId="05F87414" w14:textId="77777777" w:rsidR="00453409" w:rsidRPr="000D4B79" w:rsidRDefault="00453409" w:rsidP="00F80CA7">
      <w:pPr>
        <w:rPr>
          <w:noProof/>
          <w:lang w:val="en-GB"/>
        </w:rPr>
      </w:pPr>
    </w:p>
    <w:p w14:paraId="6F983654" w14:textId="77777777" w:rsidR="00453409" w:rsidRPr="000D4B79" w:rsidRDefault="00453409" w:rsidP="00F80CA7">
      <w:pPr>
        <w:rPr>
          <w:noProof/>
          <w:lang w:val="en-GB"/>
        </w:rPr>
      </w:pPr>
    </w:p>
    <w:p w14:paraId="06915A2F" w14:textId="77777777" w:rsidR="00453409" w:rsidRPr="000D4B79" w:rsidRDefault="00453409" w:rsidP="00F80CA7">
      <w:pPr>
        <w:rPr>
          <w:noProof/>
          <w:lang w:val="en-GB"/>
        </w:rPr>
      </w:pPr>
    </w:p>
    <w:p w14:paraId="7BCED181" w14:textId="6C6359C6" w:rsidR="00453409" w:rsidRPr="000D4B79" w:rsidRDefault="00453409" w:rsidP="00F80CA7">
      <w:pPr>
        <w:rPr>
          <w:noProof/>
          <w:lang w:val="en-GB"/>
        </w:rPr>
      </w:pPr>
    </w:p>
    <w:p w14:paraId="5463E042" w14:textId="455F006D" w:rsidR="00C81B8F" w:rsidRPr="000D4B79" w:rsidRDefault="00041D94" w:rsidP="00041D94">
      <w:pPr>
        <w:rPr>
          <w:noProof/>
          <w:lang w:val="en-GB"/>
        </w:rPr>
      </w:pPr>
      <w:r w:rsidRPr="000D4B79">
        <w:rPr>
          <w:noProof/>
          <w:lang w:val="en-GB"/>
        </w:rPr>
        <w:tab/>
        <w:t xml:space="preserve">In this case we use the fact that the elevator inside the wall has no collision to enter </w:t>
      </w:r>
      <w:r w:rsidRPr="000D4B79">
        <w:rPr>
          <w:noProof/>
          <w:lang w:val="en-GB"/>
        </w:rPr>
        <w:br/>
      </w:r>
      <w:r w:rsidRPr="000D4B79">
        <w:rPr>
          <w:noProof/>
          <w:lang w:val="en-GB"/>
        </w:rPr>
        <w:tab/>
        <w:t xml:space="preserve">the Matrix. </w:t>
      </w:r>
      <w:r w:rsidR="00E20959" w:rsidRPr="000D4B79">
        <w:rPr>
          <w:noProof/>
          <w:lang w:val="en-GB"/>
        </w:rPr>
        <w:t>Because we had 2 tiles we could in any direction before we</w:t>
      </w:r>
      <w:r w:rsidR="00962360" w:rsidRPr="000D4B79">
        <w:rPr>
          <w:noProof/>
          <w:lang w:val="en-GB"/>
        </w:rPr>
        <w:t xml:space="preserve"> get blocked, </w:t>
      </w:r>
      <w:r w:rsidR="00962360" w:rsidRPr="000D4B79">
        <w:rPr>
          <w:noProof/>
          <w:lang w:val="en-GB"/>
        </w:rPr>
        <w:br/>
      </w:r>
      <w:r w:rsidR="00962360" w:rsidRPr="000D4B79">
        <w:rPr>
          <w:noProof/>
          <w:lang w:val="en-GB"/>
        </w:rPr>
        <w:tab/>
        <w:t>we were able to barely reach the elevator.</w:t>
      </w:r>
      <w:r w:rsidR="002E6F6A" w:rsidRPr="000D4B79">
        <w:rPr>
          <w:noProof/>
          <w:lang w:val="en-GB"/>
        </w:rPr>
        <w:t xml:space="preserve"> </w:t>
      </w:r>
      <w:r w:rsidR="00C81B8F" w:rsidRPr="000D4B79">
        <w:rPr>
          <w:noProof/>
          <w:lang w:val="en-GB"/>
        </w:rPr>
        <w:br/>
      </w:r>
      <w:r w:rsidR="00C81B8F" w:rsidRPr="000D4B79">
        <w:rPr>
          <w:noProof/>
          <w:lang w:val="en-GB"/>
        </w:rPr>
        <w:tab/>
      </w:r>
    </w:p>
    <w:p w14:paraId="68A03474" w14:textId="7B431828" w:rsidR="00C81B8F" w:rsidRPr="000D4B79" w:rsidRDefault="00C81B8F" w:rsidP="00041D94">
      <w:pPr>
        <w:rPr>
          <w:noProof/>
          <w:lang w:val="en-GB"/>
        </w:rPr>
      </w:pPr>
      <w:r w:rsidRPr="000D4B79">
        <w:rPr>
          <w:noProof/>
          <w:lang w:val="en-GB"/>
        </w:rPr>
        <w:tab/>
        <w:t xml:space="preserve">A second example </w:t>
      </w:r>
      <w:r w:rsidR="007E0F91" w:rsidRPr="000D4B79">
        <w:rPr>
          <w:noProof/>
          <w:lang w:val="en-GB"/>
        </w:rPr>
        <w:t>of using chunk dislocation to</w:t>
      </w:r>
      <w:r w:rsidRPr="000D4B79">
        <w:rPr>
          <w:noProof/>
          <w:lang w:val="en-GB"/>
        </w:rPr>
        <w:t xml:space="preserve"> enter Matrices with this method is</w:t>
      </w:r>
      <w:r w:rsidR="005F5071" w:rsidRPr="000D4B79">
        <w:rPr>
          <w:noProof/>
          <w:lang w:val="en-GB"/>
        </w:rPr>
        <w:t xml:space="preserve"> </w:t>
      </w:r>
      <w:r w:rsidR="005F5071" w:rsidRPr="000D4B79">
        <w:rPr>
          <w:noProof/>
          <w:lang w:val="en-GB"/>
        </w:rPr>
        <w:br/>
      </w:r>
      <w:r w:rsidR="005F5071" w:rsidRPr="000D4B79">
        <w:rPr>
          <w:noProof/>
          <w:lang w:val="en-GB"/>
        </w:rPr>
        <w:tab/>
        <w:t xml:space="preserve">this short route to Giratina. </w:t>
      </w:r>
    </w:p>
    <w:p w14:paraId="682C9DFE" w14:textId="0D56FE1F" w:rsidR="00920CDD" w:rsidRPr="000D4B79" w:rsidRDefault="00920CDD" w:rsidP="00041D94">
      <w:pPr>
        <w:rPr>
          <w:noProof/>
          <w:lang w:val="en-GB"/>
        </w:rPr>
      </w:pPr>
      <w:r w:rsidRPr="000D4B79">
        <w:rPr>
          <w:noProof/>
          <w:lang w:val="en-GB"/>
        </w:rPr>
        <mc:AlternateContent>
          <mc:Choice Requires="wps">
            <w:drawing>
              <wp:anchor distT="0" distB="0" distL="114300" distR="114300" simplePos="0" relativeHeight="251714560" behindDoc="0" locked="0" layoutInCell="1" allowOverlap="1" wp14:anchorId="7F705860" wp14:editId="7E88C11E">
                <wp:simplePos x="0" y="0"/>
                <wp:positionH relativeFrom="column">
                  <wp:posOffset>403860</wp:posOffset>
                </wp:positionH>
                <wp:positionV relativeFrom="paragraph">
                  <wp:posOffset>10795</wp:posOffset>
                </wp:positionV>
                <wp:extent cx="1417320" cy="2895600"/>
                <wp:effectExtent l="0" t="0" r="11430" b="19050"/>
                <wp:wrapNone/>
                <wp:docPr id="58" name="Tekstvak 4"/>
                <wp:cNvGraphicFramePr/>
                <a:graphic xmlns:a="http://schemas.openxmlformats.org/drawingml/2006/main">
                  <a:graphicData uri="http://schemas.microsoft.com/office/word/2010/wordprocessingShape">
                    <wps:wsp>
                      <wps:cNvSpPr txBox="1"/>
                      <wps:spPr>
                        <a:xfrm>
                          <a:off x="0" y="0"/>
                          <a:ext cx="1417320" cy="2895600"/>
                        </a:xfrm>
                        <a:prstGeom prst="rect">
                          <a:avLst/>
                        </a:prstGeom>
                        <a:solidFill>
                          <a:schemeClr val="accent4">
                            <a:lumMod val="50000"/>
                          </a:schemeClr>
                        </a:solidFill>
                        <a:ln w="6350">
                          <a:solidFill>
                            <a:prstClr val="black"/>
                          </a:solidFill>
                        </a:ln>
                      </wps:spPr>
                      <wps:txbx>
                        <w:txbxContent>
                          <w:p w14:paraId="347C7FDD" w14:textId="25A1F993" w:rsidR="00920CDD" w:rsidRPr="00FA45AA" w:rsidRDefault="00920CDD" w:rsidP="00920CDD">
                            <w:pPr>
                              <w:rPr>
                                <w:noProof/>
                                <w:color w:val="FFFFFF" w:themeColor="background1"/>
                                <w:lang w:val="en-US"/>
                              </w:rPr>
                            </w:pPr>
                            <w:r w:rsidRPr="00920CDD">
                              <w:rPr>
                                <w:color w:val="FFFFFF" w:themeColor="background1"/>
                                <w:lang w:val="en-GB"/>
                              </w:rPr>
                              <w:t xml:space="preserve">1 S </w:t>
                            </w:r>
                            <w:r>
                              <w:rPr>
                                <w:color w:val="FFFFFF" w:themeColor="background1"/>
                                <w:lang w:val="en-GB"/>
                              </w:rPr>
                              <w:br/>
                            </w:r>
                            <w:r w:rsidRPr="00920CDD">
                              <w:rPr>
                                <w:color w:val="FFFFFF" w:themeColor="background1"/>
                                <w:lang w:val="en-GB"/>
                              </w:rPr>
                              <w:t xml:space="preserve">16 E </w:t>
                            </w:r>
                            <w:r>
                              <w:rPr>
                                <w:color w:val="FFFFFF" w:themeColor="background1"/>
                                <w:lang w:val="en-GB"/>
                              </w:rPr>
                              <w:br/>
                            </w:r>
                            <w:r w:rsidRPr="00920CDD">
                              <w:rPr>
                                <w:color w:val="FFFFFF" w:themeColor="background1"/>
                                <w:lang w:val="en-GB"/>
                              </w:rPr>
                              <w:t xml:space="preserve">Bike </w:t>
                            </w:r>
                            <w:r>
                              <w:rPr>
                                <w:color w:val="FFFFFF" w:themeColor="background1"/>
                                <w:lang w:val="en-GB"/>
                              </w:rPr>
                              <w:br/>
                            </w:r>
                            <w:r w:rsidRPr="00920CDD">
                              <w:rPr>
                                <w:color w:val="FFFFFF" w:themeColor="background1"/>
                                <w:lang w:val="en-GB"/>
                              </w:rPr>
                              <w:t xml:space="preserve">430 N </w:t>
                            </w:r>
                            <w:r>
                              <w:rPr>
                                <w:color w:val="FFFFFF" w:themeColor="background1"/>
                                <w:lang w:val="en-GB"/>
                              </w:rPr>
                              <w:br/>
                            </w:r>
                            <w:r w:rsidRPr="00920CDD">
                              <w:rPr>
                                <w:color w:val="FFFFFF" w:themeColor="background1"/>
                                <w:lang w:val="en-GB"/>
                              </w:rPr>
                              <w:t xml:space="preserve">21 W </w:t>
                            </w:r>
                            <w:r>
                              <w:rPr>
                                <w:color w:val="FFFFFF" w:themeColor="background1"/>
                                <w:lang w:val="en-GB"/>
                              </w:rPr>
                              <w:br/>
                            </w:r>
                            <w:r w:rsidR="004361E1">
                              <w:rPr>
                                <w:color w:val="FFFFFF" w:themeColor="background1"/>
                                <w:lang w:val="en-GB"/>
                              </w:rPr>
                              <w:t>save reset</w:t>
                            </w:r>
                            <w:r w:rsidRPr="00920CDD">
                              <w:rPr>
                                <w:color w:val="FFFFFF" w:themeColor="background1"/>
                                <w:lang w:val="en-GB"/>
                              </w:rPr>
                              <w:t xml:space="preserve"> </w:t>
                            </w:r>
                            <w:r>
                              <w:rPr>
                                <w:color w:val="FFFFFF" w:themeColor="background1"/>
                                <w:lang w:val="en-GB"/>
                              </w:rPr>
                              <w:br/>
                            </w:r>
                            <w:r w:rsidRPr="00920CDD">
                              <w:rPr>
                                <w:color w:val="FFFFFF" w:themeColor="background1"/>
                                <w:lang w:val="en-GB"/>
                              </w:rPr>
                              <w:t xml:space="preserve">300 S </w:t>
                            </w:r>
                            <w:r>
                              <w:rPr>
                                <w:color w:val="FFFFFF" w:themeColor="background1"/>
                                <w:lang w:val="en-GB"/>
                              </w:rPr>
                              <w:br/>
                            </w:r>
                            <w:r w:rsidR="004361E1">
                              <w:rPr>
                                <w:color w:val="FFFFFF" w:themeColor="background1"/>
                                <w:lang w:val="en-GB"/>
                              </w:rPr>
                              <w:t>save reset</w:t>
                            </w:r>
                            <w:r>
                              <w:rPr>
                                <w:color w:val="FFFFFF" w:themeColor="background1"/>
                                <w:lang w:val="en-GB"/>
                              </w:rPr>
                              <w:br/>
                            </w:r>
                            <w:r w:rsidRPr="00920CDD">
                              <w:rPr>
                                <w:color w:val="FFFFFF" w:themeColor="background1"/>
                                <w:lang w:val="en-GB"/>
                              </w:rPr>
                              <w:t>11</w:t>
                            </w:r>
                            <w:r w:rsidR="003A5B96">
                              <w:rPr>
                                <w:color w:val="FFFFFF" w:themeColor="background1"/>
                                <w:lang w:val="en-GB"/>
                              </w:rPr>
                              <w:t>5</w:t>
                            </w:r>
                            <w:r w:rsidRPr="00920CDD">
                              <w:rPr>
                                <w:color w:val="FFFFFF" w:themeColor="background1"/>
                                <w:lang w:val="en-GB"/>
                              </w:rPr>
                              <w:t xml:space="preserve"> S </w:t>
                            </w:r>
                            <w:r>
                              <w:rPr>
                                <w:color w:val="FFFFFF" w:themeColor="background1"/>
                                <w:lang w:val="en-GB"/>
                              </w:rPr>
                              <w:br/>
                            </w:r>
                            <w:r w:rsidRPr="00920CDD">
                              <w:rPr>
                                <w:color w:val="FFFFFF" w:themeColor="background1"/>
                                <w:lang w:val="en-GB"/>
                              </w:rPr>
                              <w:t xml:space="preserve">Refresh Graphics </w:t>
                            </w:r>
                            <w:r w:rsidR="00F433D3">
                              <w:rPr>
                                <w:color w:val="FFFFFF" w:themeColor="background1"/>
                                <w:lang w:val="en-GB"/>
                              </w:rPr>
                              <w:t>Hold down</w:t>
                            </w:r>
                            <w:r w:rsidRPr="00920CDD">
                              <w:rPr>
                                <w:color w:val="FFFFFF" w:themeColor="background1"/>
                                <w:lang w:val="en-GB"/>
                              </w:rPr>
                              <w:t xml:space="preserve"> </w:t>
                            </w:r>
                            <w:r w:rsidR="00AD41E9">
                              <w:rPr>
                                <w:color w:val="FFFFFF" w:themeColor="background1"/>
                                <w:lang w:val="en-GB"/>
                              </w:rPr>
                              <w:br/>
                            </w:r>
                            <w:r w:rsidR="00AD41E9" w:rsidRPr="00920CDD">
                              <w:rPr>
                                <w:color w:val="FFFFFF" w:themeColor="background1"/>
                                <w:lang w:val="en-GB"/>
                              </w:rPr>
                              <w:t>Refresh Graphics</w:t>
                            </w:r>
                            <w:r>
                              <w:rPr>
                                <w:color w:val="FFFFFF" w:themeColor="background1"/>
                                <w:lang w:val="en-GB"/>
                              </w:rPr>
                              <w:br/>
                            </w:r>
                            <w:r w:rsidRPr="00920CDD">
                              <w:rPr>
                                <w:color w:val="FFFFFF" w:themeColor="background1"/>
                                <w:lang w:val="en-GB"/>
                              </w:rPr>
                              <w:t>Find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05860" id="_x0000_s1050" type="#_x0000_t202" style="position:absolute;margin-left:31.8pt;margin-top:.85pt;width:111.6pt;height:22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" fillcolor="#005677 [1607]" strokeweight=".5pt">
                <v:textbox>
                  <w:txbxContent>
                    <w:p w14:paraId="347C7FDD" w14:textId="25A1F993" w:rsidR="00920CDD" w:rsidRPr="00FA45AA" w:rsidRDefault="00920CDD" w:rsidP="00920CDD">
                      <w:pPr>
                        <w:rPr>
                          <w:noProof/>
                          <w:color w:val="FFFFFF" w:themeColor="background1"/>
                          <w:lang w:val="en-US"/>
                        </w:rPr>
                      </w:pPr>
                      <w:r w:rsidRPr="00920CDD">
                        <w:rPr>
                          <w:color w:val="FFFFFF" w:themeColor="background1"/>
                          <w:lang w:val="en-GB"/>
                        </w:rPr>
                        <w:t xml:space="preserve">1 S </w:t>
                      </w:r>
                      <w:r>
                        <w:rPr>
                          <w:color w:val="FFFFFF" w:themeColor="background1"/>
                          <w:lang w:val="en-GB"/>
                        </w:rPr>
                        <w:br/>
                      </w:r>
                      <w:r w:rsidRPr="00920CDD">
                        <w:rPr>
                          <w:color w:val="FFFFFF" w:themeColor="background1"/>
                          <w:lang w:val="en-GB"/>
                        </w:rPr>
                        <w:t xml:space="preserve">16 E </w:t>
                      </w:r>
                      <w:r>
                        <w:rPr>
                          <w:color w:val="FFFFFF" w:themeColor="background1"/>
                          <w:lang w:val="en-GB"/>
                        </w:rPr>
                        <w:br/>
                      </w:r>
                      <w:r w:rsidRPr="00920CDD">
                        <w:rPr>
                          <w:color w:val="FFFFFF" w:themeColor="background1"/>
                          <w:lang w:val="en-GB"/>
                        </w:rPr>
                        <w:t xml:space="preserve">Bike </w:t>
                      </w:r>
                      <w:r>
                        <w:rPr>
                          <w:color w:val="FFFFFF" w:themeColor="background1"/>
                          <w:lang w:val="en-GB"/>
                        </w:rPr>
                        <w:br/>
                      </w:r>
                      <w:r w:rsidRPr="00920CDD">
                        <w:rPr>
                          <w:color w:val="FFFFFF" w:themeColor="background1"/>
                          <w:lang w:val="en-GB"/>
                        </w:rPr>
                        <w:t xml:space="preserve">430 N </w:t>
                      </w:r>
                      <w:r>
                        <w:rPr>
                          <w:color w:val="FFFFFF" w:themeColor="background1"/>
                          <w:lang w:val="en-GB"/>
                        </w:rPr>
                        <w:br/>
                      </w:r>
                      <w:r w:rsidRPr="00920CDD">
                        <w:rPr>
                          <w:color w:val="FFFFFF" w:themeColor="background1"/>
                          <w:lang w:val="en-GB"/>
                        </w:rPr>
                        <w:t xml:space="preserve">21 W </w:t>
                      </w:r>
                      <w:r>
                        <w:rPr>
                          <w:color w:val="FFFFFF" w:themeColor="background1"/>
                          <w:lang w:val="en-GB"/>
                        </w:rPr>
                        <w:br/>
                      </w:r>
                      <w:r w:rsidR="004361E1">
                        <w:rPr>
                          <w:color w:val="FFFFFF" w:themeColor="background1"/>
                          <w:lang w:val="en-GB"/>
                        </w:rPr>
                        <w:t>save reset</w:t>
                      </w:r>
                      <w:r w:rsidRPr="00920CDD">
                        <w:rPr>
                          <w:color w:val="FFFFFF" w:themeColor="background1"/>
                          <w:lang w:val="en-GB"/>
                        </w:rPr>
                        <w:t xml:space="preserve"> </w:t>
                      </w:r>
                      <w:r>
                        <w:rPr>
                          <w:color w:val="FFFFFF" w:themeColor="background1"/>
                          <w:lang w:val="en-GB"/>
                        </w:rPr>
                        <w:br/>
                      </w:r>
                      <w:r w:rsidRPr="00920CDD">
                        <w:rPr>
                          <w:color w:val="FFFFFF" w:themeColor="background1"/>
                          <w:lang w:val="en-GB"/>
                        </w:rPr>
                        <w:t xml:space="preserve">300 S </w:t>
                      </w:r>
                      <w:r>
                        <w:rPr>
                          <w:color w:val="FFFFFF" w:themeColor="background1"/>
                          <w:lang w:val="en-GB"/>
                        </w:rPr>
                        <w:br/>
                      </w:r>
                      <w:r w:rsidR="004361E1">
                        <w:rPr>
                          <w:color w:val="FFFFFF" w:themeColor="background1"/>
                          <w:lang w:val="en-GB"/>
                        </w:rPr>
                        <w:t>save reset</w:t>
                      </w:r>
                      <w:r>
                        <w:rPr>
                          <w:color w:val="FFFFFF" w:themeColor="background1"/>
                          <w:lang w:val="en-GB"/>
                        </w:rPr>
                        <w:br/>
                      </w:r>
                      <w:r w:rsidRPr="00920CDD">
                        <w:rPr>
                          <w:color w:val="FFFFFF" w:themeColor="background1"/>
                          <w:lang w:val="en-GB"/>
                        </w:rPr>
                        <w:t>11</w:t>
                      </w:r>
                      <w:r w:rsidR="003A5B96">
                        <w:rPr>
                          <w:color w:val="FFFFFF" w:themeColor="background1"/>
                          <w:lang w:val="en-GB"/>
                        </w:rPr>
                        <w:t>5</w:t>
                      </w:r>
                      <w:r w:rsidRPr="00920CDD">
                        <w:rPr>
                          <w:color w:val="FFFFFF" w:themeColor="background1"/>
                          <w:lang w:val="en-GB"/>
                        </w:rPr>
                        <w:t xml:space="preserve"> S </w:t>
                      </w:r>
                      <w:r>
                        <w:rPr>
                          <w:color w:val="FFFFFF" w:themeColor="background1"/>
                          <w:lang w:val="en-GB"/>
                        </w:rPr>
                        <w:br/>
                      </w:r>
                      <w:r w:rsidRPr="00920CDD">
                        <w:rPr>
                          <w:color w:val="FFFFFF" w:themeColor="background1"/>
                          <w:lang w:val="en-GB"/>
                        </w:rPr>
                        <w:t xml:space="preserve">Refresh Graphics </w:t>
                      </w:r>
                      <w:r w:rsidR="00F433D3">
                        <w:rPr>
                          <w:color w:val="FFFFFF" w:themeColor="background1"/>
                          <w:lang w:val="en-GB"/>
                        </w:rPr>
                        <w:t>Hold down</w:t>
                      </w:r>
                      <w:r w:rsidRPr="00920CDD">
                        <w:rPr>
                          <w:color w:val="FFFFFF" w:themeColor="background1"/>
                          <w:lang w:val="en-GB"/>
                        </w:rPr>
                        <w:t xml:space="preserve"> </w:t>
                      </w:r>
                      <w:r w:rsidR="00AD41E9">
                        <w:rPr>
                          <w:color w:val="FFFFFF" w:themeColor="background1"/>
                          <w:lang w:val="en-GB"/>
                        </w:rPr>
                        <w:br/>
                      </w:r>
                      <w:r w:rsidR="00AD41E9" w:rsidRPr="00920CDD">
                        <w:rPr>
                          <w:color w:val="FFFFFF" w:themeColor="background1"/>
                          <w:lang w:val="en-GB"/>
                        </w:rPr>
                        <w:t>Refresh Graphics</w:t>
                      </w:r>
                      <w:r>
                        <w:rPr>
                          <w:color w:val="FFFFFF" w:themeColor="background1"/>
                          <w:lang w:val="en-GB"/>
                        </w:rPr>
                        <w:br/>
                      </w:r>
                      <w:r w:rsidRPr="00920CDD">
                        <w:rPr>
                          <w:color w:val="FFFFFF" w:themeColor="background1"/>
                          <w:lang w:val="en-GB"/>
                        </w:rPr>
                        <w:t>Find room</w:t>
                      </w:r>
                    </w:p>
                  </w:txbxContent>
                </v:textbox>
              </v:shape>
            </w:pict>
          </mc:Fallback>
        </mc:AlternateContent>
      </w:r>
      <w:r w:rsidRPr="000D4B79">
        <w:rPr>
          <w:noProof/>
          <w:lang w:val="en-GB"/>
        </w:rPr>
        <mc:AlternateContent>
          <mc:Choice Requires="wps">
            <w:drawing>
              <wp:anchor distT="0" distB="0" distL="114300" distR="114300" simplePos="0" relativeHeight="251715584" behindDoc="0" locked="0" layoutInCell="1" allowOverlap="1" wp14:anchorId="2EE748BC" wp14:editId="5F6584F2">
                <wp:simplePos x="0" y="0"/>
                <wp:positionH relativeFrom="margin">
                  <wp:posOffset>1935480</wp:posOffset>
                </wp:positionH>
                <wp:positionV relativeFrom="paragraph">
                  <wp:posOffset>10795</wp:posOffset>
                </wp:positionV>
                <wp:extent cx="4221480" cy="2895600"/>
                <wp:effectExtent l="0" t="0" r="26670" b="19050"/>
                <wp:wrapNone/>
                <wp:docPr id="59" name="Tekstvak 6"/>
                <wp:cNvGraphicFramePr/>
                <a:graphic xmlns:a="http://schemas.openxmlformats.org/drawingml/2006/main">
                  <a:graphicData uri="http://schemas.microsoft.com/office/word/2010/wordprocessingShape">
                    <wps:wsp>
                      <wps:cNvSpPr txBox="1"/>
                      <wps:spPr>
                        <a:xfrm>
                          <a:off x="0" y="0"/>
                          <a:ext cx="4221480" cy="2895600"/>
                        </a:xfrm>
                        <a:prstGeom prst="rect">
                          <a:avLst/>
                        </a:prstGeom>
                        <a:solidFill>
                          <a:schemeClr val="lt1"/>
                        </a:solidFill>
                        <a:ln w="6350">
                          <a:solidFill>
                            <a:schemeClr val="bg1">
                              <a:lumMod val="75000"/>
                            </a:schemeClr>
                          </a:solidFill>
                        </a:ln>
                      </wps:spPr>
                      <wps:txbx>
                        <w:txbxContent>
                          <w:p w14:paraId="6B10BB4C" w14:textId="77EE25F2" w:rsidR="00920CDD" w:rsidRDefault="00CF7A17" w:rsidP="00920CDD">
                            <w:pPr>
                              <w:rPr>
                                <w:lang w:val="en-GB"/>
                              </w:rPr>
                            </w:pPr>
                            <w:r>
                              <w:rPr>
                                <w:lang w:val="en-GB"/>
                              </w:rPr>
                              <w:t xml:space="preserve">This route doesn’t use any manipulations, it simply the first part of pointers. This part is always the same, unless you refresh graphics in a different Map ID along the way. </w:t>
                            </w:r>
                          </w:p>
                          <w:p w14:paraId="06329B6B" w14:textId="513CC73A" w:rsidR="00DE3697" w:rsidRDefault="00122322" w:rsidP="00920CDD">
                            <w:pPr>
                              <w:rPr>
                                <w:lang w:val="en-GB"/>
                              </w:rPr>
                            </w:pPr>
                            <w:r>
                              <w:rPr>
                                <w:lang w:val="en-GB"/>
                              </w:rPr>
                              <w:t xml:space="preserve">We enter one of the rooms via the top gate. </w:t>
                            </w:r>
                            <w:r w:rsidR="00816D62">
                              <w:rPr>
                                <w:lang w:val="en-GB"/>
                              </w:rPr>
                              <w:t xml:space="preserve">After that you still have to find the correct room for Giratina. You can save to </w:t>
                            </w:r>
                            <w:r w:rsidR="003202D5">
                              <w:rPr>
                                <w:lang w:val="en-GB"/>
                              </w:rPr>
                              <w:t>prevent having to restart the puzzle because of RNG.</w:t>
                            </w:r>
                          </w:p>
                          <w:p w14:paraId="719F92BA" w14:textId="78DDB1C6" w:rsidR="00CE216E" w:rsidRPr="009E0808" w:rsidRDefault="00CE216E" w:rsidP="00920CDD">
                            <w:pPr>
                              <w:rPr>
                                <w:lang w:val="en-GB"/>
                              </w:rPr>
                            </w:pPr>
                            <w:r>
                              <w:rPr>
                                <w:lang w:val="en-GB"/>
                              </w:rPr>
                              <w:t xml:space="preserve">Now that we’ve seen how to use Chunk Dislocation to enter matrices, I will show how to use it </w:t>
                            </w:r>
                            <w:r w:rsidR="000A0A40">
                              <w:rPr>
                                <w:lang w:val="en-GB"/>
                              </w:rPr>
                              <w:t xml:space="preserve">to encounter wild Pokémon while still inside the void. </w:t>
                            </w:r>
                            <w:r w:rsidR="00BB6991">
                              <w:rPr>
                                <w:lang w:val="en-GB"/>
                              </w:rPr>
                              <w:t>We will move chunks with grass/cave tiles</w:t>
                            </w:r>
                            <w:r w:rsidR="00C54005">
                              <w:rPr>
                                <w:lang w:val="en-GB"/>
                              </w:rPr>
                              <w:t>/water…</w:t>
                            </w:r>
                            <w:r w:rsidR="00BB6991">
                              <w:rPr>
                                <w:lang w:val="en-GB"/>
                              </w:rPr>
                              <w:t xml:space="preserve"> into the void, and walk around in them to encounter Pokémon.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748BC" id="_x0000_s1051" type="#_x0000_t202" style="position:absolute;margin-left:152.4pt;margin-top:.85pt;width:332.4pt;height:228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" fillcolor="white [3201]" strokecolor="#bfbfbf [2412]" strokeweight=".5pt">
                <v:textbox>
                  <w:txbxContent>
                    <w:p w14:paraId="6B10BB4C" w14:textId="77EE25F2" w:rsidR="00920CDD" w:rsidRDefault="00CF7A17" w:rsidP="00920CDD">
                      <w:pPr>
                        <w:rPr>
                          <w:lang w:val="en-GB"/>
                        </w:rPr>
                      </w:pPr>
                      <w:r>
                        <w:rPr>
                          <w:lang w:val="en-GB"/>
                        </w:rPr>
                        <w:t xml:space="preserve">This route doesn’t use any manipulations, it simply the first part of pointers. This part is always the same, unless you refresh graphics in a different Map ID along the way. </w:t>
                      </w:r>
                    </w:p>
                    <w:p w14:paraId="06329B6B" w14:textId="513CC73A" w:rsidR="00DE3697" w:rsidRDefault="00122322" w:rsidP="00920CDD">
                      <w:pPr>
                        <w:rPr>
                          <w:lang w:val="en-GB"/>
                        </w:rPr>
                      </w:pPr>
                      <w:r>
                        <w:rPr>
                          <w:lang w:val="en-GB"/>
                        </w:rPr>
                        <w:t xml:space="preserve">We enter one of the rooms via the top gate. </w:t>
                      </w:r>
                      <w:r w:rsidR="00816D62">
                        <w:rPr>
                          <w:lang w:val="en-GB"/>
                        </w:rPr>
                        <w:t xml:space="preserve">After that you still have to find the correct room for Giratina. You can save to </w:t>
                      </w:r>
                      <w:r w:rsidR="003202D5">
                        <w:rPr>
                          <w:lang w:val="en-GB"/>
                        </w:rPr>
                        <w:t>prevent having to restart the puzzle because of RNG.</w:t>
                      </w:r>
                    </w:p>
                    <w:p w14:paraId="719F92BA" w14:textId="78DDB1C6" w:rsidR="00CE216E" w:rsidRPr="009E0808" w:rsidRDefault="00CE216E" w:rsidP="00920CDD">
                      <w:pPr>
                        <w:rPr>
                          <w:lang w:val="en-GB"/>
                        </w:rPr>
                      </w:pPr>
                      <w:r>
                        <w:rPr>
                          <w:lang w:val="en-GB"/>
                        </w:rPr>
                        <w:t xml:space="preserve">Now that we’ve seen how to use Chunk Dislocation to enter matrices, I will show how to use it </w:t>
                      </w:r>
                      <w:r w:rsidR="000A0A40">
                        <w:rPr>
                          <w:lang w:val="en-GB"/>
                        </w:rPr>
                        <w:t xml:space="preserve">to encounter wild Pokémon while still inside the void. </w:t>
                      </w:r>
                      <w:r w:rsidR="00BB6991">
                        <w:rPr>
                          <w:lang w:val="en-GB"/>
                        </w:rPr>
                        <w:t>We will move chunks with grass/cave tiles</w:t>
                      </w:r>
                      <w:r w:rsidR="00C54005">
                        <w:rPr>
                          <w:lang w:val="en-GB"/>
                        </w:rPr>
                        <w:t>/water…</w:t>
                      </w:r>
                      <w:r w:rsidR="00BB6991">
                        <w:rPr>
                          <w:lang w:val="en-GB"/>
                        </w:rPr>
                        <w:t xml:space="preserve"> into the void, and walk around in them to encounter Pokémon. </w:t>
                      </w:r>
                    </w:p>
                  </w:txbxContent>
                </v:textbox>
                <w10:wrap anchorx="margin"/>
              </v:shape>
            </w:pict>
          </mc:Fallback>
        </mc:AlternateContent>
      </w:r>
    </w:p>
    <w:p w14:paraId="0DC053B4" w14:textId="2657D31E" w:rsidR="00920CDD" w:rsidRPr="000D4B79" w:rsidRDefault="00920CDD" w:rsidP="00041D94">
      <w:pPr>
        <w:rPr>
          <w:noProof/>
          <w:lang w:val="en-GB"/>
        </w:rPr>
      </w:pPr>
    </w:p>
    <w:p w14:paraId="124AFE9E" w14:textId="6216A945" w:rsidR="00920CDD" w:rsidRPr="000D4B79" w:rsidRDefault="00920CDD" w:rsidP="00041D94">
      <w:pPr>
        <w:rPr>
          <w:noProof/>
          <w:lang w:val="en-GB"/>
        </w:rPr>
      </w:pPr>
    </w:p>
    <w:p w14:paraId="1A68ACE9" w14:textId="3CBE2F40" w:rsidR="00920CDD" w:rsidRPr="000D4B79" w:rsidRDefault="00920CDD" w:rsidP="00041D94">
      <w:pPr>
        <w:rPr>
          <w:noProof/>
          <w:lang w:val="en-GB"/>
        </w:rPr>
      </w:pPr>
    </w:p>
    <w:p w14:paraId="67278476" w14:textId="72119761" w:rsidR="00920CDD" w:rsidRPr="000D4B79" w:rsidRDefault="00920CDD" w:rsidP="00041D94">
      <w:pPr>
        <w:rPr>
          <w:noProof/>
          <w:lang w:val="en-GB"/>
        </w:rPr>
      </w:pPr>
    </w:p>
    <w:p w14:paraId="27E94F63" w14:textId="3C975937" w:rsidR="00920CDD" w:rsidRPr="000D4B79" w:rsidRDefault="00920CDD" w:rsidP="00041D94">
      <w:pPr>
        <w:rPr>
          <w:noProof/>
          <w:lang w:val="en-GB"/>
        </w:rPr>
      </w:pPr>
    </w:p>
    <w:p w14:paraId="15465B10" w14:textId="4720449C" w:rsidR="00920CDD" w:rsidRPr="000D4B79" w:rsidRDefault="00920CDD" w:rsidP="00041D94">
      <w:pPr>
        <w:rPr>
          <w:noProof/>
          <w:lang w:val="en-GB"/>
        </w:rPr>
      </w:pPr>
    </w:p>
    <w:p w14:paraId="3BF4FFAC" w14:textId="41012BA5" w:rsidR="00920CDD" w:rsidRPr="000D4B79" w:rsidRDefault="00920CDD" w:rsidP="00041D94">
      <w:pPr>
        <w:rPr>
          <w:noProof/>
          <w:lang w:val="en-GB"/>
        </w:rPr>
      </w:pPr>
    </w:p>
    <w:p w14:paraId="64F441B0" w14:textId="0988FA99" w:rsidR="00920CDD" w:rsidRPr="000D4B79" w:rsidRDefault="00920CDD" w:rsidP="00041D94">
      <w:pPr>
        <w:rPr>
          <w:noProof/>
          <w:lang w:val="en-GB"/>
        </w:rPr>
      </w:pPr>
    </w:p>
    <w:p w14:paraId="67026425" w14:textId="61C8D1DB" w:rsidR="00920CDD" w:rsidRPr="000D4B79" w:rsidRDefault="00920CDD" w:rsidP="00041D94">
      <w:pPr>
        <w:rPr>
          <w:noProof/>
          <w:lang w:val="en-GB"/>
        </w:rPr>
      </w:pPr>
    </w:p>
    <w:p w14:paraId="7027A668" w14:textId="5C9517F6" w:rsidR="00920CDD" w:rsidRPr="000D4B79" w:rsidRDefault="00920CDD" w:rsidP="00041D94">
      <w:pPr>
        <w:rPr>
          <w:noProof/>
          <w:lang w:val="en-GB"/>
        </w:rPr>
      </w:pPr>
    </w:p>
    <w:p w14:paraId="5EC50FCF" w14:textId="70484583" w:rsidR="00E76BB5" w:rsidRPr="000D4B79" w:rsidRDefault="00E76BB5" w:rsidP="00E76BB5">
      <w:pPr>
        <w:ind w:left="720"/>
        <w:rPr>
          <w:noProof/>
          <w:lang w:val="en-GB"/>
        </w:rPr>
      </w:pPr>
      <w:r w:rsidRPr="000D4B79">
        <w:rPr>
          <w:noProof/>
          <w:lang w:val="en-GB"/>
        </w:rPr>
        <w:lastRenderedPageBreak/>
        <w:t xml:space="preserve">Before we create these sorts of route, I should mention how encounters are generated. We can not just </w:t>
      </w:r>
      <w:r w:rsidR="00C54005" w:rsidRPr="000D4B79">
        <w:rPr>
          <w:noProof/>
          <w:lang w:val="en-GB"/>
        </w:rPr>
        <w:t xml:space="preserve">get any pokémon, we only can get those that are programmed to be inside certain areas. The game loads encountertables by entering a Map ID, so as long as we can get encounter tiles in the correct Map ID, we can encounter the Pokémon in its encounter table. </w:t>
      </w:r>
      <w:r w:rsidR="005F0E83" w:rsidRPr="000D4B79">
        <w:rPr>
          <w:noProof/>
          <w:lang w:val="en-GB"/>
        </w:rPr>
        <w:t xml:space="preserve">I told you about the </w:t>
      </w:r>
      <w:hyperlink w:anchor="Basic_routing" w:history="1">
        <w:r w:rsidR="005F0E83" w:rsidRPr="000D4B79">
          <w:rPr>
            <w:rStyle w:val="Hyperlink"/>
            <w:noProof/>
            <w:lang w:val="en-GB"/>
          </w:rPr>
          <w:t>layout of chunks</w:t>
        </w:r>
      </w:hyperlink>
      <w:r w:rsidR="005F0E83" w:rsidRPr="000D4B79">
        <w:rPr>
          <w:noProof/>
          <w:lang w:val="en-GB"/>
        </w:rPr>
        <w:t xml:space="preserve"> in a specific section of RAM we used for voiding.</w:t>
      </w:r>
      <w:r w:rsidR="00005C4B" w:rsidRPr="000D4B79">
        <w:rPr>
          <w:noProof/>
          <w:lang w:val="en-GB"/>
        </w:rPr>
        <w:t xml:space="preserve"> For example when we are (Map Width * 32) tiles left of the Matrix. Here we can read chunks from the top right section of the cell. But, since the game calculates moving over loadlines differently from refreshing graphics, sometimes we can enter a chunk only when graphic reloading, and other times we can only enter it when walking inside. In our first example, we can simply enter the chunk with grass, but Chunk Dislocation will overwrite our chunk after battle. You’ll learn how to deal with this right away, as it’s quite simple.</w:t>
      </w:r>
    </w:p>
    <w:p w14:paraId="54735795" w14:textId="17E6735B" w:rsidR="008C43F8" w:rsidRPr="000D4B79" w:rsidRDefault="008C43F8" w:rsidP="008C43F8">
      <w:pPr>
        <w:ind w:left="720"/>
        <w:rPr>
          <w:noProof/>
          <w:lang w:val="en-GB"/>
        </w:rPr>
      </w:pPr>
      <w:r w:rsidRPr="000D4B79">
        <w:rPr>
          <w:noProof/>
          <w:lang w:val="en-GB"/>
        </w:rPr>
        <mc:AlternateContent>
          <mc:Choice Requires="wps">
            <w:drawing>
              <wp:anchor distT="0" distB="0" distL="114300" distR="114300" simplePos="0" relativeHeight="251718656" behindDoc="0" locked="0" layoutInCell="1" allowOverlap="1" wp14:anchorId="5C9C7DCA" wp14:editId="5B235907">
                <wp:simplePos x="0" y="0"/>
                <wp:positionH relativeFrom="margin">
                  <wp:posOffset>1935480</wp:posOffset>
                </wp:positionH>
                <wp:positionV relativeFrom="paragraph">
                  <wp:posOffset>248285</wp:posOffset>
                </wp:positionV>
                <wp:extent cx="4221480" cy="5288280"/>
                <wp:effectExtent l="0" t="0" r="26670" b="26670"/>
                <wp:wrapNone/>
                <wp:docPr id="60" name="Tekstvak 6"/>
                <wp:cNvGraphicFramePr/>
                <a:graphic xmlns:a="http://schemas.openxmlformats.org/drawingml/2006/main">
                  <a:graphicData uri="http://schemas.microsoft.com/office/word/2010/wordprocessingShape">
                    <wps:wsp>
                      <wps:cNvSpPr txBox="1"/>
                      <wps:spPr>
                        <a:xfrm>
                          <a:off x="0" y="0"/>
                          <a:ext cx="4221480" cy="5288280"/>
                        </a:xfrm>
                        <a:prstGeom prst="rect">
                          <a:avLst/>
                        </a:prstGeom>
                        <a:solidFill>
                          <a:schemeClr val="lt1"/>
                        </a:solidFill>
                        <a:ln w="6350">
                          <a:solidFill>
                            <a:schemeClr val="bg1">
                              <a:lumMod val="75000"/>
                            </a:schemeClr>
                          </a:solidFill>
                        </a:ln>
                      </wps:spPr>
                      <wps:txbx>
                        <w:txbxContent>
                          <w:p w14:paraId="02B953B0" w14:textId="404C570F" w:rsidR="008C43F8" w:rsidRDefault="00B9600B" w:rsidP="008C43F8">
                            <w:pPr>
                              <w:rPr>
                                <w:lang w:val="en-GB"/>
                              </w:rPr>
                            </w:pPr>
                            <w:r>
                              <w:rPr>
                                <w:lang w:val="en-GB"/>
                              </w:rPr>
                              <w:t xml:space="preserve">You might notice I use different steps to get to 415 W. </w:t>
                            </w:r>
                            <w:r w:rsidR="00AD5B0F">
                              <w:rPr>
                                <w:lang w:val="en-GB"/>
                              </w:rPr>
                              <w:t>This method lets you get bike first, then uses Chunk Dislocation to let us move left, by moving Pok</w:t>
                            </w:r>
                            <w:r w:rsidR="0009416A">
                              <w:rPr>
                                <w:lang w:val="en-GB"/>
                              </w:rPr>
                              <w:t>é</w:t>
                            </w:r>
                            <w:r w:rsidR="00AD5B0F">
                              <w:rPr>
                                <w:lang w:val="en-GB"/>
                              </w:rPr>
                              <w:t>tch Co. left by (Map Width * 32), or 32 steps, right next to itself.</w:t>
                            </w:r>
                            <w:r w:rsidR="00976EC3">
                              <w:rPr>
                                <w:lang w:val="en-GB"/>
                              </w:rPr>
                              <w:t xml:space="preserve"> Since there is empty space under Pok</w:t>
                            </w:r>
                            <w:r w:rsidR="0009416A">
                              <w:rPr>
                                <w:lang w:val="en-GB"/>
                              </w:rPr>
                              <w:t>é</w:t>
                            </w:r>
                            <w:r w:rsidR="00976EC3">
                              <w:rPr>
                                <w:lang w:val="en-GB"/>
                              </w:rPr>
                              <w:t>tch Co., we can move under it.</w:t>
                            </w:r>
                          </w:p>
                          <w:p w14:paraId="4BB4B50A" w14:textId="3076C6A6" w:rsidR="006333E8" w:rsidRDefault="006333E8" w:rsidP="008C43F8">
                            <w:pPr>
                              <w:rPr>
                                <w:lang w:val="en-GB"/>
                              </w:rPr>
                            </w:pPr>
                            <w:r>
                              <w:rPr>
                                <w:lang w:val="en-GB"/>
                              </w:rPr>
                              <w:t xml:space="preserve">After that we go </w:t>
                            </w:r>
                            <w:r w:rsidR="00B65B24">
                              <w:rPr>
                                <w:lang w:val="en-GB"/>
                              </w:rPr>
                              <w:t xml:space="preserve">east until we’re right above Map ID 403. </w:t>
                            </w:r>
                            <w:r w:rsidR="00C918AE">
                              <w:rPr>
                                <w:lang w:val="en-GB"/>
                              </w:rPr>
                              <w:t xml:space="preserve">We go down until we’re inside it, particularly next to where </w:t>
                            </w:r>
                            <w:r w:rsidR="00736996">
                              <w:rPr>
                                <w:lang w:val="en-GB"/>
                              </w:rPr>
                              <w:t xml:space="preserve">the chunk will have grass. </w:t>
                            </w:r>
                            <w:r w:rsidR="0053511D">
                              <w:rPr>
                                <w:lang w:val="en-GB"/>
                              </w:rPr>
                              <w:t>We save next to the loadline, because it’s easy to get stuck if you mess up.</w:t>
                            </w:r>
                            <w:r w:rsidR="00A0329E">
                              <w:rPr>
                                <w:lang w:val="en-GB"/>
                              </w:rPr>
                              <w:t xml:space="preserve"> Once we go 1 E, grass suddenly appears.</w:t>
                            </w:r>
                            <w:r w:rsidR="00FB4897">
                              <w:rPr>
                                <w:lang w:val="en-GB"/>
                              </w:rPr>
                              <w:t xml:space="preserve"> Move to the chunkviewer, it will display our position incorrectly, sadly, but you can press C + down twice to fix this.</w:t>
                            </w:r>
                          </w:p>
                          <w:p w14:paraId="349C55B5" w14:textId="158A7944" w:rsidR="009123FA" w:rsidRDefault="009123FA" w:rsidP="008C43F8">
                            <w:pPr>
                              <w:rPr>
                                <w:lang w:val="en-GB"/>
                              </w:rPr>
                            </w:pPr>
                            <w:r>
                              <w:rPr>
                                <w:lang w:val="en-GB"/>
                              </w:rPr>
                              <w:t xml:space="preserve">Once inside the grass, you can go up and down to encounter a Pokémon. </w:t>
                            </w:r>
                            <w:r w:rsidR="00736996">
                              <w:rPr>
                                <w:lang w:val="en-GB"/>
                              </w:rPr>
                              <w:t>But what’s important is what occurs after the encounter,</w:t>
                            </w:r>
                            <w:r w:rsidR="00940474">
                              <w:rPr>
                                <w:lang w:val="en-GB"/>
                              </w:rPr>
                              <w:t xml:space="preserve"> as Chunk Dislocation will occur.</w:t>
                            </w:r>
                          </w:p>
                          <w:p w14:paraId="7C5AD8A7" w14:textId="3736D395" w:rsidR="00C51341" w:rsidRDefault="00C51341" w:rsidP="008C43F8">
                            <w:pPr>
                              <w:rPr>
                                <w:lang w:val="en-GB"/>
                              </w:rPr>
                            </w:pPr>
                            <w:r>
                              <w:rPr>
                                <w:lang w:val="en-GB"/>
                              </w:rPr>
                              <w:t>And this Chunk Dislocation puts us inside a wall, but luckily, the chunk next to us is considered void, so we can go 1 W again, then move 1 E. Since moving is calculated differently, it will load grass again.</w:t>
                            </w:r>
                            <w:r w:rsidR="009F3F0C">
                              <w:rPr>
                                <w:lang w:val="en-GB"/>
                              </w:rPr>
                              <w:t xml:space="preserve"> In this case Chunk dislocation is more trouble, but in other cases it allows for extra encounter spots.</w:t>
                            </w:r>
                          </w:p>
                          <w:p w14:paraId="4D5FD9C3" w14:textId="48FCA8B4" w:rsidR="00CA6AF0" w:rsidRPr="009E0808" w:rsidRDefault="00CA6AF0" w:rsidP="008C43F8">
                            <w:pPr>
                              <w:rPr>
                                <w:lang w:val="en-GB"/>
                              </w:rPr>
                            </w:pPr>
                            <w:r>
                              <w:rPr>
                                <w:lang w:val="en-GB"/>
                              </w:rPr>
                              <w:t>If you would accidently go east after a battle, you’d be softlocked in this case.</w:t>
                            </w:r>
                            <w:r w:rsidR="0052432E">
                              <w:rPr>
                                <w:lang w:val="en-GB"/>
                              </w:rPr>
                              <w:t xml:space="preserve"> This is why we 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C7DCA" id="_x0000_s1052" type="#_x0000_t202" style="position:absolute;left:0;text-align:left;margin-left:152.4pt;margin-top:19.55pt;width:332.4pt;height:416.4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" fillcolor="white [3201]" strokecolor="#bfbfbf [2412]" strokeweight=".5pt">
                <v:textbox>
                  <w:txbxContent>
                    <w:p w14:paraId="02B953B0" w14:textId="404C570F" w:rsidR="008C43F8" w:rsidRDefault="00B9600B" w:rsidP="008C43F8">
                      <w:pPr>
                        <w:rPr>
                          <w:lang w:val="en-GB"/>
                        </w:rPr>
                      </w:pPr>
                      <w:r>
                        <w:rPr>
                          <w:lang w:val="en-GB"/>
                        </w:rPr>
                        <w:t xml:space="preserve">You might notice I use different steps to get to 415 W. </w:t>
                      </w:r>
                      <w:r w:rsidR="00AD5B0F">
                        <w:rPr>
                          <w:lang w:val="en-GB"/>
                        </w:rPr>
                        <w:t>This method lets you get bike first, then uses Chunk Dislocation to let us move left, by moving Pok</w:t>
                      </w:r>
                      <w:r w:rsidR="0009416A">
                        <w:rPr>
                          <w:lang w:val="en-GB"/>
                        </w:rPr>
                        <w:t>é</w:t>
                      </w:r>
                      <w:r w:rsidR="00AD5B0F">
                        <w:rPr>
                          <w:lang w:val="en-GB"/>
                        </w:rPr>
                        <w:t>tch Co. left by (Map Width * 32), or 32 steps, right next to itself.</w:t>
                      </w:r>
                      <w:r w:rsidR="00976EC3">
                        <w:rPr>
                          <w:lang w:val="en-GB"/>
                        </w:rPr>
                        <w:t xml:space="preserve"> Since there is empty space under Pok</w:t>
                      </w:r>
                      <w:r w:rsidR="0009416A">
                        <w:rPr>
                          <w:lang w:val="en-GB"/>
                        </w:rPr>
                        <w:t>é</w:t>
                      </w:r>
                      <w:r w:rsidR="00976EC3">
                        <w:rPr>
                          <w:lang w:val="en-GB"/>
                        </w:rPr>
                        <w:t>tch Co., we can move under it.</w:t>
                      </w:r>
                    </w:p>
                    <w:p w14:paraId="4BB4B50A" w14:textId="3076C6A6" w:rsidR="006333E8" w:rsidRDefault="006333E8" w:rsidP="008C43F8">
                      <w:pPr>
                        <w:rPr>
                          <w:lang w:val="en-GB"/>
                        </w:rPr>
                      </w:pPr>
                      <w:r>
                        <w:rPr>
                          <w:lang w:val="en-GB"/>
                        </w:rPr>
                        <w:t xml:space="preserve">After that we go </w:t>
                      </w:r>
                      <w:r w:rsidR="00B65B24">
                        <w:rPr>
                          <w:lang w:val="en-GB"/>
                        </w:rPr>
                        <w:t xml:space="preserve">east until we’re right above Map ID 403. </w:t>
                      </w:r>
                      <w:r w:rsidR="00C918AE">
                        <w:rPr>
                          <w:lang w:val="en-GB"/>
                        </w:rPr>
                        <w:t xml:space="preserve">We go down until we’re inside it, particularly next to where </w:t>
                      </w:r>
                      <w:r w:rsidR="00736996">
                        <w:rPr>
                          <w:lang w:val="en-GB"/>
                        </w:rPr>
                        <w:t xml:space="preserve">the chunk will have grass. </w:t>
                      </w:r>
                      <w:r w:rsidR="0053511D">
                        <w:rPr>
                          <w:lang w:val="en-GB"/>
                        </w:rPr>
                        <w:t>We save next to the loadline, because it’s easy to get stuck if you mess up.</w:t>
                      </w:r>
                      <w:r w:rsidR="00A0329E">
                        <w:rPr>
                          <w:lang w:val="en-GB"/>
                        </w:rPr>
                        <w:t xml:space="preserve"> Once we go 1 E, grass suddenly appears.</w:t>
                      </w:r>
                      <w:r w:rsidR="00FB4897">
                        <w:rPr>
                          <w:lang w:val="en-GB"/>
                        </w:rPr>
                        <w:t xml:space="preserve"> Move to the chunkviewer, it will display our position incorrectly, sadly, but you can press C + down twice to fix this.</w:t>
                      </w:r>
                    </w:p>
                    <w:p w14:paraId="349C55B5" w14:textId="158A7944" w:rsidR="009123FA" w:rsidRDefault="009123FA" w:rsidP="008C43F8">
                      <w:pPr>
                        <w:rPr>
                          <w:lang w:val="en-GB"/>
                        </w:rPr>
                      </w:pPr>
                      <w:r>
                        <w:rPr>
                          <w:lang w:val="en-GB"/>
                        </w:rPr>
                        <w:t xml:space="preserve">Once inside the grass, you can go up and down to encounter a Pokémon. </w:t>
                      </w:r>
                      <w:r w:rsidR="00736996">
                        <w:rPr>
                          <w:lang w:val="en-GB"/>
                        </w:rPr>
                        <w:t>But what’s important is what occurs after the encounter,</w:t>
                      </w:r>
                      <w:r w:rsidR="00940474">
                        <w:rPr>
                          <w:lang w:val="en-GB"/>
                        </w:rPr>
                        <w:t xml:space="preserve"> as Chunk Dislocation will occur.</w:t>
                      </w:r>
                    </w:p>
                    <w:p w14:paraId="7C5AD8A7" w14:textId="3736D395" w:rsidR="00C51341" w:rsidRDefault="00C51341" w:rsidP="008C43F8">
                      <w:pPr>
                        <w:rPr>
                          <w:lang w:val="en-GB"/>
                        </w:rPr>
                      </w:pPr>
                      <w:r>
                        <w:rPr>
                          <w:lang w:val="en-GB"/>
                        </w:rPr>
                        <w:t>And this Chunk Dislocation puts us inside a wall, but luckily, the chunk next to us is considered void, so we can go 1 W again, then move 1 E. Since moving is calculated differently, it will load grass again.</w:t>
                      </w:r>
                      <w:r w:rsidR="009F3F0C">
                        <w:rPr>
                          <w:lang w:val="en-GB"/>
                        </w:rPr>
                        <w:t xml:space="preserve"> In this case Chunk dislocation is more trouble, but in other cases it allows for extra encounter spots.</w:t>
                      </w:r>
                    </w:p>
                    <w:p w14:paraId="4D5FD9C3" w14:textId="48FCA8B4" w:rsidR="00CA6AF0" w:rsidRPr="009E0808" w:rsidRDefault="00CA6AF0" w:rsidP="008C43F8">
                      <w:pPr>
                        <w:rPr>
                          <w:lang w:val="en-GB"/>
                        </w:rPr>
                      </w:pPr>
                      <w:r>
                        <w:rPr>
                          <w:lang w:val="en-GB"/>
                        </w:rPr>
                        <w:t>If you would accidently go east after a battle, you’d be softlocked in this case.</w:t>
                      </w:r>
                      <w:r w:rsidR="0052432E">
                        <w:rPr>
                          <w:lang w:val="en-GB"/>
                        </w:rPr>
                        <w:t xml:space="preserve"> This is why we saved.</w:t>
                      </w:r>
                    </w:p>
                  </w:txbxContent>
                </v:textbox>
                <w10:wrap anchorx="margin"/>
              </v:shape>
            </w:pict>
          </mc:Fallback>
        </mc:AlternateContent>
      </w:r>
      <w:r w:rsidRPr="000D4B79">
        <w:rPr>
          <w:noProof/>
          <w:lang w:val="en-GB"/>
        </w:rPr>
        <mc:AlternateContent>
          <mc:Choice Requires="wps">
            <w:drawing>
              <wp:anchor distT="0" distB="0" distL="114300" distR="114300" simplePos="0" relativeHeight="251717632" behindDoc="0" locked="0" layoutInCell="1" allowOverlap="1" wp14:anchorId="2593E115" wp14:editId="49E1165A">
                <wp:simplePos x="0" y="0"/>
                <wp:positionH relativeFrom="column">
                  <wp:posOffset>403860</wp:posOffset>
                </wp:positionH>
                <wp:positionV relativeFrom="paragraph">
                  <wp:posOffset>248285</wp:posOffset>
                </wp:positionV>
                <wp:extent cx="1417320" cy="5288280"/>
                <wp:effectExtent l="0" t="0" r="11430" b="26670"/>
                <wp:wrapNone/>
                <wp:docPr id="61" name="Tekstvak 4"/>
                <wp:cNvGraphicFramePr/>
                <a:graphic xmlns:a="http://schemas.openxmlformats.org/drawingml/2006/main">
                  <a:graphicData uri="http://schemas.microsoft.com/office/word/2010/wordprocessingShape">
                    <wps:wsp>
                      <wps:cNvSpPr txBox="1"/>
                      <wps:spPr>
                        <a:xfrm>
                          <a:off x="0" y="0"/>
                          <a:ext cx="1417320" cy="5288280"/>
                        </a:xfrm>
                        <a:prstGeom prst="rect">
                          <a:avLst/>
                        </a:prstGeom>
                        <a:solidFill>
                          <a:schemeClr val="accent4">
                            <a:lumMod val="50000"/>
                          </a:schemeClr>
                        </a:solidFill>
                        <a:ln w="6350">
                          <a:solidFill>
                            <a:prstClr val="black"/>
                          </a:solidFill>
                        </a:ln>
                      </wps:spPr>
                      <wps:txbx>
                        <w:txbxContent>
                          <w:p w14:paraId="4CAAC252" w14:textId="77777777" w:rsidR="00412E65" w:rsidRDefault="00412E65" w:rsidP="00412E65">
                            <w:pPr>
                              <w:rPr>
                                <w:color w:val="FFFFFF" w:themeColor="background1"/>
                                <w:lang w:val="en-GB"/>
                              </w:rPr>
                            </w:pPr>
                            <w:r w:rsidRPr="00412E65">
                              <w:rPr>
                                <w:color w:val="FFFFFF" w:themeColor="background1"/>
                                <w:lang w:val="en-GB"/>
                              </w:rPr>
                              <w:t>1 S</w:t>
                            </w:r>
                            <w:r>
                              <w:rPr>
                                <w:color w:val="FFFFFF" w:themeColor="background1"/>
                                <w:lang w:val="en-GB"/>
                              </w:rPr>
                              <w:br/>
                            </w:r>
                            <w:r w:rsidRPr="00412E65">
                              <w:rPr>
                                <w:color w:val="FFFFFF" w:themeColor="background1"/>
                                <w:lang w:val="en-GB"/>
                              </w:rPr>
                              <w:t>17  W</w:t>
                            </w:r>
                            <w:r>
                              <w:rPr>
                                <w:color w:val="FFFFFF" w:themeColor="background1"/>
                                <w:lang w:val="en-GB"/>
                              </w:rPr>
                              <w:br/>
                            </w:r>
                            <w:r w:rsidRPr="00412E65">
                              <w:rPr>
                                <w:color w:val="FFFFFF" w:themeColor="background1"/>
                                <w:lang w:val="en-GB"/>
                              </w:rPr>
                              <w:t>18 S</w:t>
                            </w:r>
                          </w:p>
                          <w:p w14:paraId="0739DF47" w14:textId="7DD1C8EE" w:rsidR="00412E65" w:rsidRDefault="003B1367" w:rsidP="00412E65">
                            <w:pPr>
                              <w:rPr>
                                <w:color w:val="FFFFFF" w:themeColor="background1"/>
                                <w:lang w:val="en-GB"/>
                              </w:rPr>
                            </w:pPr>
                            <w:r>
                              <w:rPr>
                                <w:color w:val="FFFFFF" w:themeColor="background1"/>
                                <w:lang w:val="en-GB"/>
                              </w:rPr>
                              <w:t>b</w:t>
                            </w:r>
                            <w:r w:rsidR="00412E65" w:rsidRPr="00412E65">
                              <w:rPr>
                                <w:color w:val="FFFFFF" w:themeColor="background1"/>
                                <w:lang w:val="en-GB"/>
                              </w:rPr>
                              <w:t>ike</w:t>
                            </w:r>
                          </w:p>
                          <w:p w14:paraId="0FC0EAF0" w14:textId="1222C8B4" w:rsidR="00412E65" w:rsidRPr="00C51341" w:rsidRDefault="00412E65" w:rsidP="00412E65">
                            <w:pPr>
                              <w:rPr>
                                <w:color w:val="FFFFFF" w:themeColor="background1"/>
                                <w:lang w:val="en-GB"/>
                              </w:rPr>
                            </w:pPr>
                            <w:r w:rsidRPr="00C51341">
                              <w:rPr>
                                <w:color w:val="FFFFFF" w:themeColor="background1"/>
                                <w:lang w:val="en-GB"/>
                              </w:rPr>
                              <w:t>1 N</w:t>
                            </w:r>
                            <w:r w:rsidRPr="00C51341">
                              <w:rPr>
                                <w:color w:val="FFFFFF" w:themeColor="background1"/>
                                <w:lang w:val="en-GB"/>
                              </w:rPr>
                              <w:br/>
                            </w:r>
                            <w:r w:rsidR="003B1367" w:rsidRPr="00C51341">
                              <w:rPr>
                                <w:color w:val="FFFFFF" w:themeColor="background1"/>
                                <w:lang w:val="en-GB"/>
                              </w:rPr>
                              <w:t>r</w:t>
                            </w:r>
                            <w:r w:rsidR="00D72538" w:rsidRPr="00C51341">
                              <w:rPr>
                                <w:color w:val="FFFFFF" w:themeColor="background1"/>
                                <w:lang w:val="en-GB"/>
                              </w:rPr>
                              <w:t xml:space="preserve">efresh </w:t>
                            </w:r>
                            <w:r w:rsidR="003B1367" w:rsidRPr="00C51341">
                              <w:rPr>
                                <w:color w:val="FFFFFF" w:themeColor="background1"/>
                                <w:lang w:val="en-GB"/>
                              </w:rPr>
                              <w:t>g</w:t>
                            </w:r>
                            <w:r w:rsidR="00D72538" w:rsidRPr="00C51341">
                              <w:rPr>
                                <w:color w:val="FFFFFF" w:themeColor="background1"/>
                                <w:lang w:val="en-GB"/>
                              </w:rPr>
                              <w:t>raphics</w:t>
                            </w:r>
                          </w:p>
                          <w:p w14:paraId="7701A71E" w14:textId="77777777" w:rsidR="00412E65" w:rsidRPr="0028203C" w:rsidRDefault="00412E65" w:rsidP="00412E65">
                            <w:pPr>
                              <w:rPr>
                                <w:color w:val="FFFFFF" w:themeColor="background1"/>
                                <w:lang w:val="en-GB"/>
                              </w:rPr>
                            </w:pPr>
                            <w:r w:rsidRPr="0028203C">
                              <w:rPr>
                                <w:color w:val="FFFFFF" w:themeColor="background1"/>
                                <w:lang w:val="en-GB"/>
                              </w:rPr>
                              <w:t>415 W</w:t>
                            </w:r>
                          </w:p>
                          <w:p w14:paraId="15751101" w14:textId="1CD6D16E" w:rsidR="00412E65" w:rsidRPr="00D72538" w:rsidRDefault="00D72538" w:rsidP="00412E65">
                            <w:pPr>
                              <w:rPr>
                                <w:color w:val="FFFFFF" w:themeColor="background1"/>
                                <w:lang w:val="en-GB"/>
                              </w:rPr>
                            </w:pPr>
                            <w:r w:rsidRPr="00D72538">
                              <w:rPr>
                                <w:color w:val="FFFFFF" w:themeColor="background1"/>
                                <w:lang w:val="en-GB"/>
                              </w:rPr>
                              <w:t>save reset</w:t>
                            </w:r>
                          </w:p>
                          <w:p w14:paraId="31B262F4" w14:textId="77777777" w:rsidR="00D72538" w:rsidRDefault="00412E65" w:rsidP="00412E65">
                            <w:pPr>
                              <w:rPr>
                                <w:color w:val="FFFFFF" w:themeColor="background1"/>
                                <w:lang w:val="en-GB"/>
                              </w:rPr>
                            </w:pPr>
                            <w:r w:rsidRPr="00D72538">
                              <w:rPr>
                                <w:color w:val="FFFFFF" w:themeColor="background1"/>
                                <w:lang w:val="en-GB"/>
                              </w:rPr>
                              <w:t>161 E</w:t>
                            </w:r>
                            <w:r w:rsidR="00D72538" w:rsidRPr="00D72538">
                              <w:rPr>
                                <w:color w:val="FFFFFF" w:themeColor="background1"/>
                                <w:lang w:val="en-GB"/>
                              </w:rPr>
                              <w:br/>
                            </w:r>
                            <w:r w:rsidRPr="00D72538">
                              <w:rPr>
                                <w:color w:val="FFFFFF" w:themeColor="background1"/>
                                <w:lang w:val="en-GB"/>
                              </w:rPr>
                              <w:t>264 S</w:t>
                            </w:r>
                            <w:r w:rsidR="00D72538" w:rsidRPr="00D72538">
                              <w:rPr>
                                <w:color w:val="FFFFFF" w:themeColor="background1"/>
                                <w:lang w:val="en-GB"/>
                              </w:rPr>
                              <w:br/>
                            </w:r>
                            <w:r w:rsidRPr="00D72538">
                              <w:rPr>
                                <w:color w:val="FFFFFF" w:themeColor="background1"/>
                                <w:lang w:val="en-GB"/>
                              </w:rPr>
                              <w:t>13 E</w:t>
                            </w:r>
                          </w:p>
                          <w:p w14:paraId="18F65BB1" w14:textId="66F4E868" w:rsidR="00D72538" w:rsidRDefault="00D72538" w:rsidP="00412E65">
                            <w:pPr>
                              <w:rPr>
                                <w:color w:val="FFFFFF" w:themeColor="background1"/>
                                <w:lang w:val="en-GB"/>
                              </w:rPr>
                            </w:pPr>
                            <w:r>
                              <w:rPr>
                                <w:color w:val="FFFFFF" w:themeColor="background1"/>
                                <w:lang w:val="en-GB"/>
                              </w:rPr>
                              <w:t>s</w:t>
                            </w:r>
                            <w:r w:rsidR="00412E65" w:rsidRPr="00D72538">
                              <w:rPr>
                                <w:color w:val="FFFFFF" w:themeColor="background1"/>
                                <w:lang w:val="en-GB"/>
                              </w:rPr>
                              <w:t>ave</w:t>
                            </w:r>
                          </w:p>
                          <w:p w14:paraId="7CB77EF7" w14:textId="77777777" w:rsidR="00972236" w:rsidRDefault="00412E65" w:rsidP="00412E65">
                            <w:pPr>
                              <w:rPr>
                                <w:color w:val="FFFFFF" w:themeColor="background1"/>
                                <w:lang w:val="en-GB"/>
                              </w:rPr>
                            </w:pPr>
                            <w:r w:rsidRPr="00C51341">
                              <w:rPr>
                                <w:color w:val="FFFFFF" w:themeColor="background1"/>
                                <w:lang w:val="en-GB"/>
                              </w:rPr>
                              <w:t xml:space="preserve">1 E </w:t>
                            </w:r>
                            <w:r w:rsidR="00C51341">
                              <w:rPr>
                                <w:color w:val="FFFFFF" w:themeColor="background1"/>
                                <w:lang w:val="en-GB"/>
                              </w:rPr>
                              <w:br/>
                            </w:r>
                            <w:r w:rsidR="00C51341" w:rsidRPr="00C51341">
                              <w:rPr>
                                <w:color w:val="FFFFFF" w:themeColor="background1"/>
                                <w:lang w:val="en-GB"/>
                              </w:rPr>
                              <w:t xml:space="preserve">move up </w:t>
                            </w:r>
                            <w:r w:rsidR="00C51341">
                              <w:rPr>
                                <w:color w:val="FFFFFF" w:themeColor="background1"/>
                                <w:lang w:val="en-GB"/>
                              </w:rPr>
                              <w:t xml:space="preserve">+ </w:t>
                            </w:r>
                            <w:r w:rsidR="00C51341" w:rsidRPr="00C51341">
                              <w:rPr>
                                <w:color w:val="FFFFFF" w:themeColor="background1"/>
                                <w:lang w:val="en-GB"/>
                              </w:rPr>
                              <w:t>down</w:t>
                            </w:r>
                          </w:p>
                          <w:p w14:paraId="0C1F8675" w14:textId="0BE04C74" w:rsidR="006E58F1" w:rsidRDefault="00972236" w:rsidP="00412E65">
                            <w:pPr>
                              <w:rPr>
                                <w:color w:val="FFFFFF" w:themeColor="background1"/>
                                <w:lang w:val="en-GB"/>
                              </w:rPr>
                            </w:pPr>
                            <w:r w:rsidRPr="00972236">
                              <w:rPr>
                                <w:color w:val="FFFFFF" w:themeColor="background1"/>
                                <w:lang w:val="en-GB"/>
                              </w:rPr>
                              <w:t>after battle</w:t>
                            </w:r>
                            <w:r w:rsidR="00130786">
                              <w:rPr>
                                <w:color w:val="FFFFFF" w:themeColor="background1"/>
                                <w:lang w:val="en-GB"/>
                              </w:rPr>
                              <w:t>:</w:t>
                            </w:r>
                            <w:r>
                              <w:rPr>
                                <w:color w:val="FFFFFF" w:themeColor="background1"/>
                                <w:lang w:val="en-GB"/>
                              </w:rPr>
                              <w:br/>
                            </w:r>
                            <w:r w:rsidRPr="00972236">
                              <w:rPr>
                                <w:color w:val="FFFFFF" w:themeColor="background1"/>
                                <w:lang w:val="en-GB"/>
                              </w:rPr>
                              <w:t>1 W</w:t>
                            </w:r>
                            <w:r>
                              <w:rPr>
                                <w:color w:val="FFFFFF" w:themeColor="background1"/>
                                <w:lang w:val="en-GB"/>
                              </w:rPr>
                              <w:br/>
                            </w:r>
                            <w:r w:rsidRPr="00972236">
                              <w:rPr>
                                <w:color w:val="FFFFFF" w:themeColor="background1"/>
                                <w:lang w:val="en-GB"/>
                              </w:rPr>
                              <w:t>1 E</w:t>
                            </w:r>
                            <w:r>
                              <w:rPr>
                                <w:color w:val="FFFFFF" w:themeColor="background1"/>
                                <w:lang w:val="en-GB"/>
                              </w:rPr>
                              <w:br/>
                            </w:r>
                            <w:r w:rsidRPr="00972236">
                              <w:rPr>
                                <w:color w:val="FFFFFF" w:themeColor="background1"/>
                                <w:lang w:val="en-GB"/>
                              </w:rPr>
                              <w:t xml:space="preserve">move </w:t>
                            </w:r>
                            <w:r>
                              <w:rPr>
                                <w:color w:val="FFFFFF" w:themeColor="background1"/>
                                <w:lang w:val="en-GB"/>
                              </w:rPr>
                              <w:t>+</w:t>
                            </w:r>
                            <w:r w:rsidRPr="00972236">
                              <w:rPr>
                                <w:color w:val="FFFFFF" w:themeColor="background1"/>
                                <w:lang w:val="en-GB"/>
                              </w:rPr>
                              <w:t>and do</w:t>
                            </w:r>
                            <w:r>
                              <w:rPr>
                                <w:color w:val="FFFFFF" w:themeColor="background1"/>
                                <w:lang w:val="en-GB"/>
                              </w:rPr>
                              <w:t>wn</w:t>
                            </w:r>
                            <w:r w:rsidR="006E58F1">
                              <w:rPr>
                                <w:color w:val="FFFFFF" w:themeColor="background1"/>
                                <w:lang w:val="en-GB"/>
                              </w:rPr>
                              <w:br/>
                              <w:t>repeat</w:t>
                            </w:r>
                            <w:r w:rsidR="00F71BC2">
                              <w:rPr>
                                <w:color w:val="FFFFFF" w:themeColor="background1"/>
                                <w:lang w:val="en-GB"/>
                              </w:rPr>
                              <w:t xml:space="preserve"> from battle</w:t>
                            </w:r>
                            <w:r w:rsidR="00C139D3">
                              <w:rPr>
                                <w:color w:val="FFFFFF" w:themeColor="background1"/>
                                <w:lang w:val="en-GB"/>
                              </w:rPr>
                              <w:br/>
                            </w:r>
                          </w:p>
                          <w:p w14:paraId="26634387" w14:textId="50695BB9" w:rsidR="006307DA" w:rsidRPr="00D72538" w:rsidRDefault="003122F1" w:rsidP="00412E65">
                            <w:pPr>
                              <w:rPr>
                                <w:color w:val="FFFFFF" w:themeColor="background1"/>
                                <w:lang w:val="en-GB"/>
                              </w:rPr>
                            </w:pPr>
                            <w:r>
                              <w:rPr>
                                <w:color w:val="FFFFFF" w:themeColor="background1"/>
                                <w:lang w:val="en-GB"/>
                              </w:rPr>
                              <w:t>f</w:t>
                            </w:r>
                            <w:r w:rsidR="006307DA">
                              <w:rPr>
                                <w:color w:val="FFFFFF" w:themeColor="background1"/>
                                <w:lang w:val="en-GB"/>
                              </w:rPr>
                              <w:t>ly/teleport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3E115" id="_x0000_s1053" type="#_x0000_t202" style="position:absolute;left:0;text-align:left;margin-left:31.8pt;margin-top:19.55pt;width:111.6pt;height:41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" fillcolor="#005677 [1607]" strokeweight=".5pt">
                <v:textbox>
                  <w:txbxContent>
                    <w:p w14:paraId="4CAAC252" w14:textId="77777777" w:rsidR="00412E65" w:rsidRDefault="00412E65" w:rsidP="00412E65">
                      <w:pPr>
                        <w:rPr>
                          <w:color w:val="FFFFFF" w:themeColor="background1"/>
                          <w:lang w:val="en-GB"/>
                        </w:rPr>
                      </w:pPr>
                      <w:r w:rsidRPr="00412E65">
                        <w:rPr>
                          <w:color w:val="FFFFFF" w:themeColor="background1"/>
                          <w:lang w:val="en-GB"/>
                        </w:rPr>
                        <w:t>1 S</w:t>
                      </w:r>
                      <w:r>
                        <w:rPr>
                          <w:color w:val="FFFFFF" w:themeColor="background1"/>
                          <w:lang w:val="en-GB"/>
                        </w:rPr>
                        <w:br/>
                      </w:r>
                      <w:r w:rsidRPr="00412E65">
                        <w:rPr>
                          <w:color w:val="FFFFFF" w:themeColor="background1"/>
                          <w:lang w:val="en-GB"/>
                        </w:rPr>
                        <w:t>17  W</w:t>
                      </w:r>
                      <w:r>
                        <w:rPr>
                          <w:color w:val="FFFFFF" w:themeColor="background1"/>
                          <w:lang w:val="en-GB"/>
                        </w:rPr>
                        <w:br/>
                      </w:r>
                      <w:r w:rsidRPr="00412E65">
                        <w:rPr>
                          <w:color w:val="FFFFFF" w:themeColor="background1"/>
                          <w:lang w:val="en-GB"/>
                        </w:rPr>
                        <w:t>18 S</w:t>
                      </w:r>
                    </w:p>
                    <w:p w14:paraId="0739DF47" w14:textId="7DD1C8EE" w:rsidR="00412E65" w:rsidRDefault="003B1367" w:rsidP="00412E65">
                      <w:pPr>
                        <w:rPr>
                          <w:color w:val="FFFFFF" w:themeColor="background1"/>
                          <w:lang w:val="en-GB"/>
                        </w:rPr>
                      </w:pPr>
                      <w:r>
                        <w:rPr>
                          <w:color w:val="FFFFFF" w:themeColor="background1"/>
                          <w:lang w:val="en-GB"/>
                        </w:rPr>
                        <w:t>b</w:t>
                      </w:r>
                      <w:r w:rsidR="00412E65" w:rsidRPr="00412E65">
                        <w:rPr>
                          <w:color w:val="FFFFFF" w:themeColor="background1"/>
                          <w:lang w:val="en-GB"/>
                        </w:rPr>
                        <w:t>ike</w:t>
                      </w:r>
                    </w:p>
                    <w:p w14:paraId="0FC0EAF0" w14:textId="1222C8B4" w:rsidR="00412E65" w:rsidRPr="00C51341" w:rsidRDefault="00412E65" w:rsidP="00412E65">
                      <w:pPr>
                        <w:rPr>
                          <w:color w:val="FFFFFF" w:themeColor="background1"/>
                          <w:lang w:val="en-GB"/>
                        </w:rPr>
                      </w:pPr>
                      <w:r w:rsidRPr="00C51341">
                        <w:rPr>
                          <w:color w:val="FFFFFF" w:themeColor="background1"/>
                          <w:lang w:val="en-GB"/>
                        </w:rPr>
                        <w:t>1 N</w:t>
                      </w:r>
                      <w:r w:rsidRPr="00C51341">
                        <w:rPr>
                          <w:color w:val="FFFFFF" w:themeColor="background1"/>
                          <w:lang w:val="en-GB"/>
                        </w:rPr>
                        <w:br/>
                      </w:r>
                      <w:r w:rsidR="003B1367" w:rsidRPr="00C51341">
                        <w:rPr>
                          <w:color w:val="FFFFFF" w:themeColor="background1"/>
                          <w:lang w:val="en-GB"/>
                        </w:rPr>
                        <w:t>r</w:t>
                      </w:r>
                      <w:r w:rsidR="00D72538" w:rsidRPr="00C51341">
                        <w:rPr>
                          <w:color w:val="FFFFFF" w:themeColor="background1"/>
                          <w:lang w:val="en-GB"/>
                        </w:rPr>
                        <w:t xml:space="preserve">efresh </w:t>
                      </w:r>
                      <w:r w:rsidR="003B1367" w:rsidRPr="00C51341">
                        <w:rPr>
                          <w:color w:val="FFFFFF" w:themeColor="background1"/>
                          <w:lang w:val="en-GB"/>
                        </w:rPr>
                        <w:t>g</w:t>
                      </w:r>
                      <w:r w:rsidR="00D72538" w:rsidRPr="00C51341">
                        <w:rPr>
                          <w:color w:val="FFFFFF" w:themeColor="background1"/>
                          <w:lang w:val="en-GB"/>
                        </w:rPr>
                        <w:t>raphics</w:t>
                      </w:r>
                    </w:p>
                    <w:p w14:paraId="7701A71E" w14:textId="77777777" w:rsidR="00412E65" w:rsidRPr="0028203C" w:rsidRDefault="00412E65" w:rsidP="00412E65">
                      <w:pPr>
                        <w:rPr>
                          <w:color w:val="FFFFFF" w:themeColor="background1"/>
                          <w:lang w:val="en-GB"/>
                        </w:rPr>
                      </w:pPr>
                      <w:r w:rsidRPr="0028203C">
                        <w:rPr>
                          <w:color w:val="FFFFFF" w:themeColor="background1"/>
                          <w:lang w:val="en-GB"/>
                        </w:rPr>
                        <w:t>415 W</w:t>
                      </w:r>
                    </w:p>
                    <w:p w14:paraId="15751101" w14:textId="1CD6D16E" w:rsidR="00412E65" w:rsidRPr="00D72538" w:rsidRDefault="00D72538" w:rsidP="00412E65">
                      <w:pPr>
                        <w:rPr>
                          <w:color w:val="FFFFFF" w:themeColor="background1"/>
                          <w:lang w:val="en-GB"/>
                        </w:rPr>
                      </w:pPr>
                      <w:r w:rsidRPr="00D72538">
                        <w:rPr>
                          <w:color w:val="FFFFFF" w:themeColor="background1"/>
                          <w:lang w:val="en-GB"/>
                        </w:rPr>
                        <w:t>save reset</w:t>
                      </w:r>
                    </w:p>
                    <w:p w14:paraId="31B262F4" w14:textId="77777777" w:rsidR="00D72538" w:rsidRDefault="00412E65" w:rsidP="00412E65">
                      <w:pPr>
                        <w:rPr>
                          <w:color w:val="FFFFFF" w:themeColor="background1"/>
                          <w:lang w:val="en-GB"/>
                        </w:rPr>
                      </w:pPr>
                      <w:r w:rsidRPr="00D72538">
                        <w:rPr>
                          <w:color w:val="FFFFFF" w:themeColor="background1"/>
                          <w:lang w:val="en-GB"/>
                        </w:rPr>
                        <w:t>161 E</w:t>
                      </w:r>
                      <w:r w:rsidR="00D72538" w:rsidRPr="00D72538">
                        <w:rPr>
                          <w:color w:val="FFFFFF" w:themeColor="background1"/>
                          <w:lang w:val="en-GB"/>
                        </w:rPr>
                        <w:br/>
                      </w:r>
                      <w:r w:rsidRPr="00D72538">
                        <w:rPr>
                          <w:color w:val="FFFFFF" w:themeColor="background1"/>
                          <w:lang w:val="en-GB"/>
                        </w:rPr>
                        <w:t>264 S</w:t>
                      </w:r>
                      <w:r w:rsidR="00D72538" w:rsidRPr="00D72538">
                        <w:rPr>
                          <w:color w:val="FFFFFF" w:themeColor="background1"/>
                          <w:lang w:val="en-GB"/>
                        </w:rPr>
                        <w:br/>
                      </w:r>
                      <w:r w:rsidRPr="00D72538">
                        <w:rPr>
                          <w:color w:val="FFFFFF" w:themeColor="background1"/>
                          <w:lang w:val="en-GB"/>
                        </w:rPr>
                        <w:t>13 E</w:t>
                      </w:r>
                    </w:p>
                    <w:p w14:paraId="18F65BB1" w14:textId="66F4E868" w:rsidR="00D72538" w:rsidRDefault="00D72538" w:rsidP="00412E65">
                      <w:pPr>
                        <w:rPr>
                          <w:color w:val="FFFFFF" w:themeColor="background1"/>
                          <w:lang w:val="en-GB"/>
                        </w:rPr>
                      </w:pPr>
                      <w:r>
                        <w:rPr>
                          <w:color w:val="FFFFFF" w:themeColor="background1"/>
                          <w:lang w:val="en-GB"/>
                        </w:rPr>
                        <w:t>s</w:t>
                      </w:r>
                      <w:r w:rsidR="00412E65" w:rsidRPr="00D72538">
                        <w:rPr>
                          <w:color w:val="FFFFFF" w:themeColor="background1"/>
                          <w:lang w:val="en-GB"/>
                        </w:rPr>
                        <w:t>ave</w:t>
                      </w:r>
                    </w:p>
                    <w:p w14:paraId="7CB77EF7" w14:textId="77777777" w:rsidR="00972236" w:rsidRDefault="00412E65" w:rsidP="00412E65">
                      <w:pPr>
                        <w:rPr>
                          <w:color w:val="FFFFFF" w:themeColor="background1"/>
                          <w:lang w:val="en-GB"/>
                        </w:rPr>
                      </w:pPr>
                      <w:r w:rsidRPr="00C51341">
                        <w:rPr>
                          <w:color w:val="FFFFFF" w:themeColor="background1"/>
                          <w:lang w:val="en-GB"/>
                        </w:rPr>
                        <w:t xml:space="preserve">1 E </w:t>
                      </w:r>
                      <w:r w:rsidR="00C51341">
                        <w:rPr>
                          <w:color w:val="FFFFFF" w:themeColor="background1"/>
                          <w:lang w:val="en-GB"/>
                        </w:rPr>
                        <w:br/>
                      </w:r>
                      <w:r w:rsidR="00C51341" w:rsidRPr="00C51341">
                        <w:rPr>
                          <w:color w:val="FFFFFF" w:themeColor="background1"/>
                          <w:lang w:val="en-GB"/>
                        </w:rPr>
                        <w:t xml:space="preserve">move up </w:t>
                      </w:r>
                      <w:r w:rsidR="00C51341">
                        <w:rPr>
                          <w:color w:val="FFFFFF" w:themeColor="background1"/>
                          <w:lang w:val="en-GB"/>
                        </w:rPr>
                        <w:t xml:space="preserve">+ </w:t>
                      </w:r>
                      <w:r w:rsidR="00C51341" w:rsidRPr="00C51341">
                        <w:rPr>
                          <w:color w:val="FFFFFF" w:themeColor="background1"/>
                          <w:lang w:val="en-GB"/>
                        </w:rPr>
                        <w:t>down</w:t>
                      </w:r>
                    </w:p>
                    <w:p w14:paraId="0C1F8675" w14:textId="0BE04C74" w:rsidR="006E58F1" w:rsidRDefault="00972236" w:rsidP="00412E65">
                      <w:pPr>
                        <w:rPr>
                          <w:color w:val="FFFFFF" w:themeColor="background1"/>
                          <w:lang w:val="en-GB"/>
                        </w:rPr>
                      </w:pPr>
                      <w:r w:rsidRPr="00972236">
                        <w:rPr>
                          <w:color w:val="FFFFFF" w:themeColor="background1"/>
                          <w:lang w:val="en-GB"/>
                        </w:rPr>
                        <w:t>after battle</w:t>
                      </w:r>
                      <w:r w:rsidR="00130786">
                        <w:rPr>
                          <w:color w:val="FFFFFF" w:themeColor="background1"/>
                          <w:lang w:val="en-GB"/>
                        </w:rPr>
                        <w:t>:</w:t>
                      </w:r>
                      <w:r>
                        <w:rPr>
                          <w:color w:val="FFFFFF" w:themeColor="background1"/>
                          <w:lang w:val="en-GB"/>
                        </w:rPr>
                        <w:br/>
                      </w:r>
                      <w:r w:rsidRPr="00972236">
                        <w:rPr>
                          <w:color w:val="FFFFFF" w:themeColor="background1"/>
                          <w:lang w:val="en-GB"/>
                        </w:rPr>
                        <w:t>1 W</w:t>
                      </w:r>
                      <w:r>
                        <w:rPr>
                          <w:color w:val="FFFFFF" w:themeColor="background1"/>
                          <w:lang w:val="en-GB"/>
                        </w:rPr>
                        <w:br/>
                      </w:r>
                      <w:r w:rsidRPr="00972236">
                        <w:rPr>
                          <w:color w:val="FFFFFF" w:themeColor="background1"/>
                          <w:lang w:val="en-GB"/>
                        </w:rPr>
                        <w:t>1 E</w:t>
                      </w:r>
                      <w:r>
                        <w:rPr>
                          <w:color w:val="FFFFFF" w:themeColor="background1"/>
                          <w:lang w:val="en-GB"/>
                        </w:rPr>
                        <w:br/>
                      </w:r>
                      <w:r w:rsidRPr="00972236">
                        <w:rPr>
                          <w:color w:val="FFFFFF" w:themeColor="background1"/>
                          <w:lang w:val="en-GB"/>
                        </w:rPr>
                        <w:t xml:space="preserve">move </w:t>
                      </w:r>
                      <w:r>
                        <w:rPr>
                          <w:color w:val="FFFFFF" w:themeColor="background1"/>
                          <w:lang w:val="en-GB"/>
                        </w:rPr>
                        <w:t>+</w:t>
                      </w:r>
                      <w:r w:rsidRPr="00972236">
                        <w:rPr>
                          <w:color w:val="FFFFFF" w:themeColor="background1"/>
                          <w:lang w:val="en-GB"/>
                        </w:rPr>
                        <w:t>and do</w:t>
                      </w:r>
                      <w:r>
                        <w:rPr>
                          <w:color w:val="FFFFFF" w:themeColor="background1"/>
                          <w:lang w:val="en-GB"/>
                        </w:rPr>
                        <w:t>wn</w:t>
                      </w:r>
                      <w:r w:rsidR="006E58F1">
                        <w:rPr>
                          <w:color w:val="FFFFFF" w:themeColor="background1"/>
                          <w:lang w:val="en-GB"/>
                        </w:rPr>
                        <w:br/>
                        <w:t>repeat</w:t>
                      </w:r>
                      <w:r w:rsidR="00F71BC2">
                        <w:rPr>
                          <w:color w:val="FFFFFF" w:themeColor="background1"/>
                          <w:lang w:val="en-GB"/>
                        </w:rPr>
                        <w:t xml:space="preserve"> from battle</w:t>
                      </w:r>
                      <w:r w:rsidR="00C139D3">
                        <w:rPr>
                          <w:color w:val="FFFFFF" w:themeColor="background1"/>
                          <w:lang w:val="en-GB"/>
                        </w:rPr>
                        <w:br/>
                      </w:r>
                    </w:p>
                    <w:p w14:paraId="26634387" w14:textId="50695BB9" w:rsidR="006307DA" w:rsidRPr="00D72538" w:rsidRDefault="003122F1" w:rsidP="00412E65">
                      <w:pPr>
                        <w:rPr>
                          <w:color w:val="FFFFFF" w:themeColor="background1"/>
                          <w:lang w:val="en-GB"/>
                        </w:rPr>
                      </w:pPr>
                      <w:r>
                        <w:rPr>
                          <w:color w:val="FFFFFF" w:themeColor="background1"/>
                          <w:lang w:val="en-GB"/>
                        </w:rPr>
                        <w:t>f</w:t>
                      </w:r>
                      <w:r w:rsidR="006307DA">
                        <w:rPr>
                          <w:color w:val="FFFFFF" w:themeColor="background1"/>
                          <w:lang w:val="en-GB"/>
                        </w:rPr>
                        <w:t>ly/teleport away</w:t>
                      </w:r>
                    </w:p>
                  </w:txbxContent>
                </v:textbox>
              </v:shape>
            </w:pict>
          </mc:Fallback>
        </mc:AlternateContent>
      </w:r>
      <w:r w:rsidR="00953A3B" w:rsidRPr="000D4B79">
        <w:rPr>
          <w:noProof/>
          <w:lang w:val="en-GB"/>
        </w:rPr>
        <w:t>Follow these steps from the Pok</w:t>
      </w:r>
      <w:r w:rsidR="00091DD2" w:rsidRPr="000D4B79">
        <w:rPr>
          <w:noProof/>
          <w:lang w:val="en-GB"/>
        </w:rPr>
        <w:t>é</w:t>
      </w:r>
      <w:r w:rsidR="00953A3B" w:rsidRPr="000D4B79">
        <w:rPr>
          <w:noProof/>
          <w:lang w:val="en-GB"/>
        </w:rPr>
        <w:t>tch Co.  void entrance:</w:t>
      </w:r>
    </w:p>
    <w:p w14:paraId="7EE4343C" w14:textId="1C33EA29" w:rsidR="00543F30" w:rsidRPr="000D4B79" w:rsidRDefault="00543F30" w:rsidP="008C43F8">
      <w:pPr>
        <w:ind w:left="720"/>
        <w:rPr>
          <w:noProof/>
          <w:lang w:val="en-GB"/>
        </w:rPr>
      </w:pPr>
    </w:p>
    <w:p w14:paraId="0EAAEF47" w14:textId="4EAA3C1A" w:rsidR="00543F30" w:rsidRPr="000D4B79" w:rsidRDefault="00543F30" w:rsidP="008C43F8">
      <w:pPr>
        <w:ind w:left="720"/>
        <w:rPr>
          <w:noProof/>
          <w:lang w:val="en-GB"/>
        </w:rPr>
      </w:pPr>
    </w:p>
    <w:p w14:paraId="73D08BF5" w14:textId="22962008" w:rsidR="00543F30" w:rsidRPr="000D4B79" w:rsidRDefault="00543F30" w:rsidP="008C43F8">
      <w:pPr>
        <w:ind w:left="720"/>
        <w:rPr>
          <w:noProof/>
          <w:lang w:val="en-GB"/>
        </w:rPr>
      </w:pPr>
    </w:p>
    <w:p w14:paraId="74578747" w14:textId="5CEDADB8" w:rsidR="00543F30" w:rsidRPr="000D4B79" w:rsidRDefault="00543F30" w:rsidP="008C43F8">
      <w:pPr>
        <w:ind w:left="720"/>
        <w:rPr>
          <w:noProof/>
          <w:lang w:val="en-GB"/>
        </w:rPr>
      </w:pPr>
    </w:p>
    <w:p w14:paraId="252E60A9" w14:textId="7F3EEDAF" w:rsidR="00543F30" w:rsidRPr="000D4B79" w:rsidRDefault="00543F30" w:rsidP="008C43F8">
      <w:pPr>
        <w:ind w:left="720"/>
        <w:rPr>
          <w:noProof/>
          <w:lang w:val="en-GB"/>
        </w:rPr>
      </w:pPr>
    </w:p>
    <w:p w14:paraId="2C315EEB" w14:textId="7D131916" w:rsidR="00543F30" w:rsidRPr="000D4B79" w:rsidRDefault="00543F30" w:rsidP="008C43F8">
      <w:pPr>
        <w:ind w:left="720"/>
        <w:rPr>
          <w:noProof/>
          <w:lang w:val="en-GB"/>
        </w:rPr>
      </w:pPr>
    </w:p>
    <w:p w14:paraId="60B65847" w14:textId="4E657C3A" w:rsidR="00543F30" w:rsidRPr="000D4B79" w:rsidRDefault="00543F30" w:rsidP="008C43F8">
      <w:pPr>
        <w:ind w:left="720"/>
        <w:rPr>
          <w:noProof/>
          <w:lang w:val="en-GB"/>
        </w:rPr>
      </w:pPr>
    </w:p>
    <w:p w14:paraId="265B8E25" w14:textId="2168E973" w:rsidR="00543F30" w:rsidRPr="000D4B79" w:rsidRDefault="00543F30" w:rsidP="008C43F8">
      <w:pPr>
        <w:ind w:left="720"/>
        <w:rPr>
          <w:noProof/>
          <w:lang w:val="en-GB"/>
        </w:rPr>
      </w:pPr>
    </w:p>
    <w:p w14:paraId="50D0A99B" w14:textId="70078E6D" w:rsidR="00543F30" w:rsidRPr="000D4B79" w:rsidRDefault="00543F30" w:rsidP="008C43F8">
      <w:pPr>
        <w:ind w:left="720"/>
        <w:rPr>
          <w:noProof/>
          <w:lang w:val="en-GB"/>
        </w:rPr>
      </w:pPr>
    </w:p>
    <w:p w14:paraId="6CEFD3BF" w14:textId="479B32CF" w:rsidR="00543F30" w:rsidRPr="000D4B79" w:rsidRDefault="00543F30" w:rsidP="008C43F8">
      <w:pPr>
        <w:ind w:left="720"/>
        <w:rPr>
          <w:noProof/>
          <w:lang w:val="en-GB"/>
        </w:rPr>
      </w:pPr>
    </w:p>
    <w:p w14:paraId="27F902BF" w14:textId="16EB212C" w:rsidR="00543F30" w:rsidRPr="000D4B79" w:rsidRDefault="00543F30" w:rsidP="008C43F8">
      <w:pPr>
        <w:ind w:left="720"/>
        <w:rPr>
          <w:noProof/>
          <w:lang w:val="en-GB"/>
        </w:rPr>
      </w:pPr>
    </w:p>
    <w:p w14:paraId="556448E9" w14:textId="034DE7C4" w:rsidR="00543F30" w:rsidRPr="000D4B79" w:rsidRDefault="00543F30" w:rsidP="008C43F8">
      <w:pPr>
        <w:ind w:left="720"/>
        <w:rPr>
          <w:noProof/>
          <w:lang w:val="en-GB"/>
        </w:rPr>
      </w:pPr>
    </w:p>
    <w:p w14:paraId="5EC10ADD" w14:textId="2ECAB720" w:rsidR="00543F30" w:rsidRPr="000D4B79" w:rsidRDefault="00543F30" w:rsidP="008C43F8">
      <w:pPr>
        <w:ind w:left="720"/>
        <w:rPr>
          <w:noProof/>
          <w:lang w:val="en-GB"/>
        </w:rPr>
      </w:pPr>
    </w:p>
    <w:p w14:paraId="31E01440" w14:textId="7C75BBFB" w:rsidR="00543F30" w:rsidRPr="000D4B79" w:rsidRDefault="00543F30" w:rsidP="008C43F8">
      <w:pPr>
        <w:ind w:left="720"/>
        <w:rPr>
          <w:noProof/>
          <w:lang w:val="en-GB"/>
        </w:rPr>
      </w:pPr>
    </w:p>
    <w:p w14:paraId="4BB97921" w14:textId="2568C506" w:rsidR="00543F30" w:rsidRPr="000D4B79" w:rsidRDefault="00543F30" w:rsidP="008C43F8">
      <w:pPr>
        <w:ind w:left="720"/>
        <w:rPr>
          <w:noProof/>
          <w:lang w:val="en-GB"/>
        </w:rPr>
      </w:pPr>
    </w:p>
    <w:p w14:paraId="3F5B4F72" w14:textId="2D03A135" w:rsidR="00543F30" w:rsidRPr="000D4B79" w:rsidRDefault="00543F30" w:rsidP="008C43F8">
      <w:pPr>
        <w:ind w:left="720"/>
        <w:rPr>
          <w:noProof/>
          <w:lang w:val="en-GB"/>
        </w:rPr>
      </w:pPr>
    </w:p>
    <w:p w14:paraId="7F4C2B18" w14:textId="281E2471" w:rsidR="00543F30" w:rsidRPr="000D4B79" w:rsidRDefault="00543F30" w:rsidP="008C43F8">
      <w:pPr>
        <w:ind w:left="720"/>
        <w:rPr>
          <w:noProof/>
          <w:lang w:val="en-GB"/>
        </w:rPr>
      </w:pPr>
    </w:p>
    <w:p w14:paraId="6A687201" w14:textId="13730871" w:rsidR="00543F30" w:rsidRPr="000D4B79" w:rsidRDefault="00543F30" w:rsidP="008C43F8">
      <w:pPr>
        <w:ind w:left="720"/>
        <w:rPr>
          <w:noProof/>
          <w:lang w:val="en-GB"/>
        </w:rPr>
      </w:pPr>
    </w:p>
    <w:p w14:paraId="2CD95C88" w14:textId="77777777" w:rsidR="00AF0FB5" w:rsidRPr="000D4B79" w:rsidRDefault="00AF0FB5" w:rsidP="008C43F8">
      <w:pPr>
        <w:ind w:left="720"/>
        <w:rPr>
          <w:noProof/>
          <w:lang w:val="en-GB"/>
        </w:rPr>
      </w:pPr>
    </w:p>
    <w:p w14:paraId="1F0EA710" w14:textId="3A1FAAB0" w:rsidR="00041D94" w:rsidRPr="000D4B79" w:rsidRDefault="00543F30" w:rsidP="00AF0FB5">
      <w:pPr>
        <w:ind w:left="720"/>
        <w:rPr>
          <w:noProof/>
          <w:lang w:val="en-GB"/>
        </w:rPr>
      </w:pPr>
      <w:r w:rsidRPr="000D4B79">
        <w:rPr>
          <w:noProof/>
          <w:lang w:val="en-GB"/>
        </w:rPr>
        <w:lastRenderedPageBreak/>
        <w:t>In the next example we will use the Chunk Dislocation</w:t>
      </w:r>
      <w:r w:rsidR="00AF0FB5" w:rsidRPr="000D4B79">
        <w:rPr>
          <w:noProof/>
          <w:lang w:val="en-GB"/>
        </w:rPr>
        <w:t xml:space="preserve"> to get both grass tiles and water tiles in the same spot. The chunk when loading by walking will contain grass, and after the refreshing of graphics by the battle there will be water.</w:t>
      </w:r>
      <w:r w:rsidR="002E68A4" w:rsidRPr="000D4B79">
        <w:rPr>
          <w:noProof/>
          <w:lang w:val="en-GB"/>
        </w:rPr>
        <w:t xml:space="preserve"> </w:t>
      </w:r>
    </w:p>
    <w:p w14:paraId="6BE4001F" w14:textId="152424C8" w:rsidR="00DE35A0" w:rsidRPr="000D4B79" w:rsidRDefault="00DE35A0" w:rsidP="00AF0FB5">
      <w:pPr>
        <w:ind w:left="720"/>
        <w:rPr>
          <w:noProof/>
          <w:lang w:val="en-GB"/>
        </w:rPr>
      </w:pPr>
      <w:r w:rsidRPr="000D4B79">
        <w:rPr>
          <w:noProof/>
          <w:lang w:val="en-GB"/>
        </w:rPr>
        <w:t>Follow these steps from the Pokétch Co.  void entrance:</w:t>
      </w:r>
    </w:p>
    <w:p w14:paraId="3FFF73ED" w14:textId="102F513D" w:rsidR="00FA1AD6" w:rsidRPr="000D4B79" w:rsidRDefault="007B62F7" w:rsidP="00AF0FB5">
      <w:pPr>
        <w:ind w:left="720"/>
        <w:rPr>
          <w:noProof/>
          <w:lang w:val="en-GB"/>
        </w:rPr>
      </w:pPr>
      <w:r w:rsidRPr="000D4B79">
        <w:rPr>
          <w:noProof/>
          <w:lang w:val="en-GB"/>
        </w:rPr>
        <mc:AlternateContent>
          <mc:Choice Requires="wps">
            <w:drawing>
              <wp:anchor distT="0" distB="0" distL="114300" distR="114300" simplePos="0" relativeHeight="251721728" behindDoc="0" locked="0" layoutInCell="1" allowOverlap="1" wp14:anchorId="58803E7F" wp14:editId="356DA4D5">
                <wp:simplePos x="0" y="0"/>
                <wp:positionH relativeFrom="margin">
                  <wp:posOffset>1965960</wp:posOffset>
                </wp:positionH>
                <wp:positionV relativeFrom="paragraph">
                  <wp:posOffset>-635</wp:posOffset>
                </wp:positionV>
                <wp:extent cx="4221480" cy="5387340"/>
                <wp:effectExtent l="0" t="0" r="26670" b="22860"/>
                <wp:wrapNone/>
                <wp:docPr id="63" name="Tekstvak 6"/>
                <wp:cNvGraphicFramePr/>
                <a:graphic xmlns:a="http://schemas.openxmlformats.org/drawingml/2006/main">
                  <a:graphicData uri="http://schemas.microsoft.com/office/word/2010/wordprocessingShape">
                    <wps:wsp>
                      <wps:cNvSpPr txBox="1"/>
                      <wps:spPr>
                        <a:xfrm>
                          <a:off x="0" y="0"/>
                          <a:ext cx="4221480" cy="5387340"/>
                        </a:xfrm>
                        <a:prstGeom prst="rect">
                          <a:avLst/>
                        </a:prstGeom>
                        <a:solidFill>
                          <a:schemeClr val="lt1"/>
                        </a:solidFill>
                        <a:ln w="6350">
                          <a:solidFill>
                            <a:schemeClr val="bg1">
                              <a:lumMod val="75000"/>
                            </a:schemeClr>
                          </a:solidFill>
                        </a:ln>
                      </wps:spPr>
                      <wps:txbx>
                        <w:txbxContent>
                          <w:p w14:paraId="0A5E363F" w14:textId="77777777" w:rsidR="007B62F7" w:rsidRDefault="007B62F7" w:rsidP="007B62F7">
                            <w:pPr>
                              <w:rPr>
                                <w:lang w:val="en-GB"/>
                              </w:rPr>
                            </w:pPr>
                            <w:r>
                              <w:rPr>
                                <w:lang w:val="en-GB"/>
                              </w:rPr>
                              <w:t xml:space="preserve">This route is a very specific instance where we can both enter grass and water at the same spot depending on how we load the area. I’d like to note it’s possible to enter any tile next to a loadline with walking, including water. So it’s not necessary to use Chunk Dislocation, and there may even be spots where both the loading algorithms put you inside a chunk with water at the same spot. </w:t>
                            </w:r>
                          </w:p>
                          <w:p w14:paraId="5B53B8FF" w14:textId="30FD6768" w:rsidR="007B62F7" w:rsidRDefault="007B62F7" w:rsidP="007B62F7">
                            <w:pPr>
                              <w:rPr>
                                <w:lang w:val="en-GB"/>
                              </w:rPr>
                            </w:pPr>
                            <w:r>
                              <w:rPr>
                                <w:lang w:val="en-GB"/>
                              </w:rPr>
                              <w:t xml:space="preserve">So far we’ve been performing this in Black Sinnohs. Black Sinnoh is the name of </w:t>
                            </w:r>
                            <w:r w:rsidR="008C197D">
                              <w:rPr>
                                <w:lang w:val="en-GB"/>
                              </w:rPr>
                              <w:t>960x960 areas directly left and right of the original Sinnoh, because of their ability to let us enter chunks in them.</w:t>
                            </w:r>
                            <w:r w:rsidR="004B0198">
                              <w:rPr>
                                <w:lang w:val="en-GB"/>
                              </w:rPr>
                              <w:t xml:space="preserve"> These are actually not the only places you can get chunks to </w:t>
                            </w:r>
                            <w:r w:rsidR="00504915">
                              <w:rPr>
                                <w:lang w:val="en-GB"/>
                              </w:rPr>
                              <w:t xml:space="preserve">load. With ledgecancelling and Fake Sinnohs, which we’ll go over soon, it is also possible to get these effects. With ledgecancelling we’ll even acquire full control over the positioning of chunks, which will be a very powerful tool. </w:t>
                            </w:r>
                          </w:p>
                          <w:p w14:paraId="3C5773C2" w14:textId="54B08A5B" w:rsidR="004210B9" w:rsidRPr="007B62F7" w:rsidRDefault="00EF6807" w:rsidP="007B62F7">
                            <w:pPr>
                              <w:rPr>
                                <w:lang w:val="en-GB"/>
                              </w:rPr>
                            </w:pPr>
                            <w:r>
                              <w:rPr>
                                <w:lang w:val="en-GB"/>
                              </w:rPr>
                              <w:t xml:space="preserve">In the next and last route </w:t>
                            </w:r>
                            <w:r w:rsidR="004210B9">
                              <w:rPr>
                                <w:lang w:val="en-GB"/>
                              </w:rPr>
                              <w:t>about</w:t>
                            </w:r>
                            <w:r>
                              <w:rPr>
                                <w:lang w:val="en-GB"/>
                              </w:rPr>
                              <w:t xml:space="preserve"> Chunk Dislocation we’ll be using Chunk Dislocation to get encounters in an indoor Map ID, a cave to be exact. </w:t>
                            </w:r>
                            <w:r w:rsidR="00C817E3">
                              <w:rPr>
                                <w:lang w:val="en-GB"/>
                              </w:rPr>
                              <w:t>We’ll get the encounters of Wayward Cave’s secret entrance while not directly inside the Map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03E7F" id="_x0000_s1054" type="#_x0000_t202" style="position:absolute;left:0;text-align:left;margin-left:154.8pt;margin-top:-.05pt;width:332.4pt;height:424.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" fillcolor="white [3201]" strokecolor="#bfbfbf [2412]" strokeweight=".5pt">
                <v:textbox>
                  <w:txbxContent>
                    <w:p w14:paraId="0A5E363F" w14:textId="77777777" w:rsidR="007B62F7" w:rsidRDefault="007B62F7" w:rsidP="007B62F7">
                      <w:pPr>
                        <w:rPr>
                          <w:lang w:val="en-GB"/>
                        </w:rPr>
                      </w:pPr>
                      <w:r>
                        <w:rPr>
                          <w:lang w:val="en-GB"/>
                        </w:rPr>
                        <w:t xml:space="preserve">This route is a very specific instance where we can both enter grass and water at the same spot depending on how we load the area. I’d like to note it’s possible to enter any tile next to a loadline with walking, including water. So it’s not necessary to use Chunk Dislocation, and there may even be spots where both the loading algorithms put you inside a chunk with water at the same spot. </w:t>
                      </w:r>
                    </w:p>
                    <w:p w14:paraId="5B53B8FF" w14:textId="30FD6768" w:rsidR="007B62F7" w:rsidRDefault="007B62F7" w:rsidP="007B62F7">
                      <w:pPr>
                        <w:rPr>
                          <w:lang w:val="en-GB"/>
                        </w:rPr>
                      </w:pPr>
                      <w:r>
                        <w:rPr>
                          <w:lang w:val="en-GB"/>
                        </w:rPr>
                        <w:t xml:space="preserve">So far we’ve been performing this in Black Sinnohs. Black Sinnoh is the name of </w:t>
                      </w:r>
                      <w:r w:rsidR="008C197D">
                        <w:rPr>
                          <w:lang w:val="en-GB"/>
                        </w:rPr>
                        <w:t>960x960 areas directly left and right of the original Sinnoh, because of their ability to let us enter chunks in them.</w:t>
                      </w:r>
                      <w:r w:rsidR="004B0198">
                        <w:rPr>
                          <w:lang w:val="en-GB"/>
                        </w:rPr>
                        <w:t xml:space="preserve"> These are actually not the only places you can get chunks to </w:t>
                      </w:r>
                      <w:r w:rsidR="00504915">
                        <w:rPr>
                          <w:lang w:val="en-GB"/>
                        </w:rPr>
                        <w:t xml:space="preserve">load. With ledgecancelling and Fake Sinnohs, which we’ll go over soon, it is also possible to get these effects. With ledgecancelling we’ll even acquire full control over the positioning of chunks, which will be a very powerful tool. </w:t>
                      </w:r>
                    </w:p>
                    <w:p w14:paraId="3C5773C2" w14:textId="54B08A5B" w:rsidR="004210B9" w:rsidRPr="007B62F7" w:rsidRDefault="00EF6807" w:rsidP="007B62F7">
                      <w:pPr>
                        <w:rPr>
                          <w:lang w:val="en-GB"/>
                        </w:rPr>
                      </w:pPr>
                      <w:r>
                        <w:rPr>
                          <w:lang w:val="en-GB"/>
                        </w:rPr>
                        <w:t xml:space="preserve">In the next and last route </w:t>
                      </w:r>
                      <w:r w:rsidR="004210B9">
                        <w:rPr>
                          <w:lang w:val="en-GB"/>
                        </w:rPr>
                        <w:t>about</w:t>
                      </w:r>
                      <w:r>
                        <w:rPr>
                          <w:lang w:val="en-GB"/>
                        </w:rPr>
                        <w:t xml:space="preserve"> Chunk Dislocation we’ll be using Chunk Dislocation to get encounters in an indoor Map ID, a cave to be exact. </w:t>
                      </w:r>
                      <w:r w:rsidR="00C817E3">
                        <w:rPr>
                          <w:lang w:val="en-GB"/>
                        </w:rPr>
                        <w:t>We’ll get the encounters of Wayward Cave’s secret entrance while not directly inside the Map ID.</w:t>
                      </w:r>
                    </w:p>
                  </w:txbxContent>
                </v:textbox>
                <w10:wrap anchorx="margin"/>
              </v:shape>
            </w:pict>
          </mc:Fallback>
        </mc:AlternateContent>
      </w:r>
      <w:r w:rsidRPr="000D4B79">
        <w:rPr>
          <w:noProof/>
          <w:lang w:val="en-GB"/>
        </w:rPr>
        <mc:AlternateContent>
          <mc:Choice Requires="wps">
            <w:drawing>
              <wp:anchor distT="0" distB="0" distL="114300" distR="114300" simplePos="0" relativeHeight="251720704" behindDoc="0" locked="0" layoutInCell="1" allowOverlap="1" wp14:anchorId="5D181C8F" wp14:editId="0F53F80F">
                <wp:simplePos x="0" y="0"/>
                <wp:positionH relativeFrom="column">
                  <wp:posOffset>434340</wp:posOffset>
                </wp:positionH>
                <wp:positionV relativeFrom="paragraph">
                  <wp:posOffset>-635</wp:posOffset>
                </wp:positionV>
                <wp:extent cx="1417320" cy="5387340"/>
                <wp:effectExtent l="0" t="0" r="11430" b="22860"/>
                <wp:wrapNone/>
                <wp:docPr id="62" name="Tekstvak 4"/>
                <wp:cNvGraphicFramePr/>
                <a:graphic xmlns:a="http://schemas.openxmlformats.org/drawingml/2006/main">
                  <a:graphicData uri="http://schemas.microsoft.com/office/word/2010/wordprocessingShape">
                    <wps:wsp>
                      <wps:cNvSpPr txBox="1"/>
                      <wps:spPr>
                        <a:xfrm>
                          <a:off x="0" y="0"/>
                          <a:ext cx="1417320" cy="5387340"/>
                        </a:xfrm>
                        <a:prstGeom prst="rect">
                          <a:avLst/>
                        </a:prstGeom>
                        <a:solidFill>
                          <a:schemeClr val="accent4">
                            <a:lumMod val="50000"/>
                          </a:schemeClr>
                        </a:solidFill>
                        <a:ln w="6350">
                          <a:solidFill>
                            <a:prstClr val="black"/>
                          </a:solidFill>
                        </a:ln>
                      </wps:spPr>
                      <wps:txbx>
                        <w:txbxContent>
                          <w:p w14:paraId="51E835DA" w14:textId="77777777" w:rsidR="007B62F7" w:rsidRDefault="007B62F7" w:rsidP="007B62F7">
                            <w:pPr>
                              <w:rPr>
                                <w:color w:val="FFFFFF" w:themeColor="background1"/>
                                <w:lang w:val="en-GB"/>
                              </w:rPr>
                            </w:pPr>
                            <w:r w:rsidRPr="00412E65">
                              <w:rPr>
                                <w:color w:val="FFFFFF" w:themeColor="background1"/>
                                <w:lang w:val="en-GB"/>
                              </w:rPr>
                              <w:t>1 S</w:t>
                            </w:r>
                            <w:r>
                              <w:rPr>
                                <w:color w:val="FFFFFF" w:themeColor="background1"/>
                                <w:lang w:val="en-GB"/>
                              </w:rPr>
                              <w:br/>
                              <w:t>17 W</w:t>
                            </w:r>
                            <w:r>
                              <w:rPr>
                                <w:color w:val="FFFFFF" w:themeColor="background1"/>
                                <w:lang w:val="en-GB"/>
                              </w:rPr>
                              <w:br/>
                              <w:t>18 S</w:t>
                            </w:r>
                            <w:r>
                              <w:rPr>
                                <w:color w:val="FFFFFF" w:themeColor="background1"/>
                                <w:lang w:val="en-GB"/>
                              </w:rPr>
                              <w:br/>
                              <w:t>Bike</w:t>
                            </w:r>
                            <w:r>
                              <w:rPr>
                                <w:color w:val="FFFFFF" w:themeColor="background1"/>
                                <w:lang w:val="en-GB"/>
                              </w:rPr>
                              <w:br/>
                              <w:t>refresh graphics</w:t>
                            </w:r>
                          </w:p>
                          <w:p w14:paraId="5466DD69" w14:textId="77777777" w:rsidR="007B62F7" w:rsidRDefault="007B62F7" w:rsidP="007B62F7">
                            <w:pPr>
                              <w:rPr>
                                <w:color w:val="FFFFFF" w:themeColor="background1"/>
                                <w:lang w:val="en-GB"/>
                              </w:rPr>
                            </w:pPr>
                            <w:r>
                              <w:rPr>
                                <w:color w:val="FFFFFF" w:themeColor="background1"/>
                                <w:lang w:val="en-GB"/>
                              </w:rPr>
                              <w:t>415 W</w:t>
                            </w:r>
                          </w:p>
                          <w:p w14:paraId="0948F098" w14:textId="77777777" w:rsidR="007B62F7" w:rsidRDefault="007B62F7" w:rsidP="007B62F7">
                            <w:pPr>
                              <w:rPr>
                                <w:color w:val="FFFFFF" w:themeColor="background1"/>
                                <w:lang w:val="en-GB"/>
                              </w:rPr>
                            </w:pPr>
                            <w:r>
                              <w:rPr>
                                <w:color w:val="FFFFFF" w:themeColor="background1"/>
                                <w:lang w:val="en-GB"/>
                              </w:rPr>
                              <w:t>save reset</w:t>
                            </w:r>
                          </w:p>
                          <w:p w14:paraId="4E42BCD4" w14:textId="77777777" w:rsidR="007B62F7" w:rsidRDefault="007B62F7" w:rsidP="007B62F7">
                            <w:pPr>
                              <w:rPr>
                                <w:color w:val="FFFFFF" w:themeColor="background1"/>
                                <w:lang w:val="en-GB"/>
                              </w:rPr>
                            </w:pPr>
                            <w:r>
                              <w:rPr>
                                <w:color w:val="FFFFFF" w:themeColor="background1"/>
                                <w:lang w:val="en-GB"/>
                              </w:rPr>
                              <w:t>321 E</w:t>
                            </w:r>
                            <w:r>
                              <w:rPr>
                                <w:color w:val="FFFFFF" w:themeColor="background1"/>
                                <w:lang w:val="en-GB"/>
                              </w:rPr>
                              <w:br/>
                              <w:t>518 S</w:t>
                            </w:r>
                          </w:p>
                          <w:p w14:paraId="7152E109" w14:textId="77777777" w:rsidR="007B62F7" w:rsidRDefault="007B62F7" w:rsidP="007B62F7">
                            <w:pPr>
                              <w:rPr>
                                <w:color w:val="FFFFFF" w:themeColor="background1"/>
                                <w:lang w:val="en-GB"/>
                              </w:rPr>
                            </w:pPr>
                            <w:r>
                              <w:rPr>
                                <w:color w:val="FFFFFF" w:themeColor="background1"/>
                                <w:lang w:val="en-GB"/>
                              </w:rPr>
                              <w:t>13 E</w:t>
                            </w:r>
                            <w:r>
                              <w:rPr>
                                <w:color w:val="FFFFFF" w:themeColor="background1"/>
                                <w:lang w:val="en-GB"/>
                              </w:rPr>
                              <w:br/>
                              <w:t>save</w:t>
                            </w:r>
                            <w:r>
                              <w:rPr>
                                <w:color w:val="FFFFFF" w:themeColor="background1"/>
                                <w:lang w:val="en-GB"/>
                              </w:rPr>
                              <w:br/>
                              <w:t>1 E (grass)</w:t>
                            </w:r>
                            <w:r>
                              <w:rPr>
                                <w:color w:val="FFFFFF" w:themeColor="background1"/>
                                <w:lang w:val="en-GB"/>
                              </w:rPr>
                              <w:br/>
                              <w:t>move up + down</w:t>
                            </w:r>
                          </w:p>
                          <w:p w14:paraId="1390162D" w14:textId="77777777" w:rsidR="007B62F7" w:rsidRDefault="007B62F7" w:rsidP="007B62F7">
                            <w:pPr>
                              <w:rPr>
                                <w:color w:val="FFFFFF" w:themeColor="background1"/>
                                <w:lang w:val="en-GB"/>
                              </w:rPr>
                            </w:pPr>
                            <w:r>
                              <w:rPr>
                                <w:color w:val="FFFFFF" w:themeColor="background1"/>
                                <w:lang w:val="en-GB"/>
                              </w:rPr>
                              <w:t>after battle:</w:t>
                            </w:r>
                          </w:p>
                          <w:p w14:paraId="19AF7239" w14:textId="77777777" w:rsidR="007B62F7" w:rsidRDefault="007B62F7" w:rsidP="007B62F7">
                            <w:pPr>
                              <w:rPr>
                                <w:color w:val="FFFFFF" w:themeColor="background1"/>
                                <w:lang w:val="en-GB"/>
                              </w:rPr>
                            </w:pPr>
                            <w:r>
                              <w:rPr>
                                <w:color w:val="FFFFFF" w:themeColor="background1"/>
                                <w:lang w:val="en-GB"/>
                              </w:rPr>
                              <w:t>1 S (water)</w:t>
                            </w:r>
                            <w:r>
                              <w:rPr>
                                <w:color w:val="FFFFFF" w:themeColor="background1"/>
                                <w:lang w:val="en-GB"/>
                              </w:rPr>
                              <w:br/>
                              <w:t>Wiggle around</w:t>
                            </w:r>
                          </w:p>
                          <w:p w14:paraId="7ABDBF2F" w14:textId="77777777" w:rsidR="007B62F7" w:rsidRDefault="007B62F7" w:rsidP="007B62F7">
                            <w:pPr>
                              <w:rPr>
                                <w:color w:val="FFFFFF" w:themeColor="background1"/>
                                <w:lang w:val="en-GB"/>
                              </w:rPr>
                            </w:pPr>
                            <w:r>
                              <w:rPr>
                                <w:color w:val="FFFFFF" w:themeColor="background1"/>
                                <w:lang w:val="en-GB"/>
                              </w:rPr>
                              <w:t>after battle:</w:t>
                            </w:r>
                          </w:p>
                          <w:p w14:paraId="5C5C5D0B" w14:textId="03D44DB1" w:rsidR="007B62F7" w:rsidRPr="00D72538" w:rsidRDefault="007B62F7" w:rsidP="007B62F7">
                            <w:pPr>
                              <w:rPr>
                                <w:color w:val="FFFFFF" w:themeColor="background1"/>
                                <w:lang w:val="en-GB"/>
                              </w:rPr>
                            </w:pPr>
                            <w:r>
                              <w:rPr>
                                <w:color w:val="FFFFFF" w:themeColor="background1"/>
                                <w:lang w:val="en-GB"/>
                              </w:rPr>
                              <w:t xml:space="preserve">1 W </w:t>
                            </w:r>
                            <w:r>
                              <w:rPr>
                                <w:color w:val="FFFFFF" w:themeColor="background1"/>
                                <w:lang w:val="en-GB"/>
                              </w:rPr>
                              <w:br/>
                              <w:t>1 E (grass)</w:t>
                            </w:r>
                            <w:r>
                              <w:rPr>
                                <w:color w:val="FFFFFF" w:themeColor="background1"/>
                                <w:lang w:val="en-GB"/>
                              </w:rPr>
                              <w:br/>
                            </w:r>
                            <w:r w:rsidR="005C7FF0">
                              <w:rPr>
                                <w:color w:val="FFFFFF" w:themeColor="background1"/>
                                <w:lang w:val="en-GB"/>
                              </w:rPr>
                              <w:t>move up + down</w:t>
                            </w:r>
                            <w:r w:rsidR="005C7FF0">
                              <w:rPr>
                                <w:color w:val="FFFFFF" w:themeColor="background1"/>
                                <w:lang w:val="en-GB"/>
                              </w:rPr>
                              <w:br/>
                            </w:r>
                            <w:r>
                              <w:rPr>
                                <w:color w:val="FFFFFF" w:themeColor="background1"/>
                                <w:lang w:val="en-GB"/>
                              </w:rPr>
                              <w:br/>
                              <w:t>fly/teleport away</w:t>
                            </w:r>
                          </w:p>
                          <w:p w14:paraId="5E6A4948" w14:textId="77777777" w:rsidR="007B62F7" w:rsidRPr="00D72538" w:rsidRDefault="007B62F7" w:rsidP="007B62F7">
                            <w:pPr>
                              <w:rPr>
                                <w:color w:val="FFFFFF" w:themeColor="background1"/>
                                <w:lang w:val="en-GB"/>
                              </w:rPr>
                            </w:pPr>
                          </w:p>
                          <w:p w14:paraId="2E8A4AA4" w14:textId="77777777" w:rsidR="007B62F7" w:rsidRPr="00D72538" w:rsidRDefault="007B62F7" w:rsidP="007B62F7">
                            <w:pPr>
                              <w:rPr>
                                <w:color w:val="FFFFFF" w:themeColor="background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1C8F" id="_x0000_s1055" type="#_x0000_t202" style="position:absolute;left:0;text-align:left;margin-left:34.2pt;margin-top:-.05pt;width:111.6pt;height:4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" fillcolor="#005677 [1607]" strokeweight=".5pt">
                <v:textbox>
                  <w:txbxContent>
                    <w:p w14:paraId="51E835DA" w14:textId="77777777" w:rsidR="007B62F7" w:rsidRDefault="007B62F7" w:rsidP="007B62F7">
                      <w:pPr>
                        <w:rPr>
                          <w:color w:val="FFFFFF" w:themeColor="background1"/>
                          <w:lang w:val="en-GB"/>
                        </w:rPr>
                      </w:pPr>
                      <w:r w:rsidRPr="00412E65">
                        <w:rPr>
                          <w:color w:val="FFFFFF" w:themeColor="background1"/>
                          <w:lang w:val="en-GB"/>
                        </w:rPr>
                        <w:t>1 S</w:t>
                      </w:r>
                      <w:r>
                        <w:rPr>
                          <w:color w:val="FFFFFF" w:themeColor="background1"/>
                          <w:lang w:val="en-GB"/>
                        </w:rPr>
                        <w:br/>
                        <w:t>17 W</w:t>
                      </w:r>
                      <w:r>
                        <w:rPr>
                          <w:color w:val="FFFFFF" w:themeColor="background1"/>
                          <w:lang w:val="en-GB"/>
                        </w:rPr>
                        <w:br/>
                        <w:t>18 S</w:t>
                      </w:r>
                      <w:r>
                        <w:rPr>
                          <w:color w:val="FFFFFF" w:themeColor="background1"/>
                          <w:lang w:val="en-GB"/>
                        </w:rPr>
                        <w:br/>
                        <w:t>Bike</w:t>
                      </w:r>
                      <w:r>
                        <w:rPr>
                          <w:color w:val="FFFFFF" w:themeColor="background1"/>
                          <w:lang w:val="en-GB"/>
                        </w:rPr>
                        <w:br/>
                        <w:t>refresh graphics</w:t>
                      </w:r>
                    </w:p>
                    <w:p w14:paraId="5466DD69" w14:textId="77777777" w:rsidR="007B62F7" w:rsidRDefault="007B62F7" w:rsidP="007B62F7">
                      <w:pPr>
                        <w:rPr>
                          <w:color w:val="FFFFFF" w:themeColor="background1"/>
                          <w:lang w:val="en-GB"/>
                        </w:rPr>
                      </w:pPr>
                      <w:r>
                        <w:rPr>
                          <w:color w:val="FFFFFF" w:themeColor="background1"/>
                          <w:lang w:val="en-GB"/>
                        </w:rPr>
                        <w:t>415 W</w:t>
                      </w:r>
                    </w:p>
                    <w:p w14:paraId="0948F098" w14:textId="77777777" w:rsidR="007B62F7" w:rsidRDefault="007B62F7" w:rsidP="007B62F7">
                      <w:pPr>
                        <w:rPr>
                          <w:color w:val="FFFFFF" w:themeColor="background1"/>
                          <w:lang w:val="en-GB"/>
                        </w:rPr>
                      </w:pPr>
                      <w:r>
                        <w:rPr>
                          <w:color w:val="FFFFFF" w:themeColor="background1"/>
                          <w:lang w:val="en-GB"/>
                        </w:rPr>
                        <w:t>save reset</w:t>
                      </w:r>
                    </w:p>
                    <w:p w14:paraId="4E42BCD4" w14:textId="77777777" w:rsidR="007B62F7" w:rsidRDefault="007B62F7" w:rsidP="007B62F7">
                      <w:pPr>
                        <w:rPr>
                          <w:color w:val="FFFFFF" w:themeColor="background1"/>
                          <w:lang w:val="en-GB"/>
                        </w:rPr>
                      </w:pPr>
                      <w:r>
                        <w:rPr>
                          <w:color w:val="FFFFFF" w:themeColor="background1"/>
                          <w:lang w:val="en-GB"/>
                        </w:rPr>
                        <w:t>321 E</w:t>
                      </w:r>
                      <w:r>
                        <w:rPr>
                          <w:color w:val="FFFFFF" w:themeColor="background1"/>
                          <w:lang w:val="en-GB"/>
                        </w:rPr>
                        <w:br/>
                        <w:t>518 S</w:t>
                      </w:r>
                    </w:p>
                    <w:p w14:paraId="7152E109" w14:textId="77777777" w:rsidR="007B62F7" w:rsidRDefault="007B62F7" w:rsidP="007B62F7">
                      <w:pPr>
                        <w:rPr>
                          <w:color w:val="FFFFFF" w:themeColor="background1"/>
                          <w:lang w:val="en-GB"/>
                        </w:rPr>
                      </w:pPr>
                      <w:r>
                        <w:rPr>
                          <w:color w:val="FFFFFF" w:themeColor="background1"/>
                          <w:lang w:val="en-GB"/>
                        </w:rPr>
                        <w:t>13 E</w:t>
                      </w:r>
                      <w:r>
                        <w:rPr>
                          <w:color w:val="FFFFFF" w:themeColor="background1"/>
                          <w:lang w:val="en-GB"/>
                        </w:rPr>
                        <w:br/>
                        <w:t>save</w:t>
                      </w:r>
                      <w:r>
                        <w:rPr>
                          <w:color w:val="FFFFFF" w:themeColor="background1"/>
                          <w:lang w:val="en-GB"/>
                        </w:rPr>
                        <w:br/>
                        <w:t>1 E (grass)</w:t>
                      </w:r>
                      <w:r>
                        <w:rPr>
                          <w:color w:val="FFFFFF" w:themeColor="background1"/>
                          <w:lang w:val="en-GB"/>
                        </w:rPr>
                        <w:br/>
                        <w:t>move up + down</w:t>
                      </w:r>
                    </w:p>
                    <w:p w14:paraId="1390162D" w14:textId="77777777" w:rsidR="007B62F7" w:rsidRDefault="007B62F7" w:rsidP="007B62F7">
                      <w:pPr>
                        <w:rPr>
                          <w:color w:val="FFFFFF" w:themeColor="background1"/>
                          <w:lang w:val="en-GB"/>
                        </w:rPr>
                      </w:pPr>
                      <w:r>
                        <w:rPr>
                          <w:color w:val="FFFFFF" w:themeColor="background1"/>
                          <w:lang w:val="en-GB"/>
                        </w:rPr>
                        <w:t>after battle:</w:t>
                      </w:r>
                    </w:p>
                    <w:p w14:paraId="19AF7239" w14:textId="77777777" w:rsidR="007B62F7" w:rsidRDefault="007B62F7" w:rsidP="007B62F7">
                      <w:pPr>
                        <w:rPr>
                          <w:color w:val="FFFFFF" w:themeColor="background1"/>
                          <w:lang w:val="en-GB"/>
                        </w:rPr>
                      </w:pPr>
                      <w:r>
                        <w:rPr>
                          <w:color w:val="FFFFFF" w:themeColor="background1"/>
                          <w:lang w:val="en-GB"/>
                        </w:rPr>
                        <w:t>1 S (water)</w:t>
                      </w:r>
                      <w:r>
                        <w:rPr>
                          <w:color w:val="FFFFFF" w:themeColor="background1"/>
                          <w:lang w:val="en-GB"/>
                        </w:rPr>
                        <w:br/>
                        <w:t>Wiggle around</w:t>
                      </w:r>
                    </w:p>
                    <w:p w14:paraId="7ABDBF2F" w14:textId="77777777" w:rsidR="007B62F7" w:rsidRDefault="007B62F7" w:rsidP="007B62F7">
                      <w:pPr>
                        <w:rPr>
                          <w:color w:val="FFFFFF" w:themeColor="background1"/>
                          <w:lang w:val="en-GB"/>
                        </w:rPr>
                      </w:pPr>
                      <w:r>
                        <w:rPr>
                          <w:color w:val="FFFFFF" w:themeColor="background1"/>
                          <w:lang w:val="en-GB"/>
                        </w:rPr>
                        <w:t>after battle:</w:t>
                      </w:r>
                    </w:p>
                    <w:p w14:paraId="5C5C5D0B" w14:textId="03D44DB1" w:rsidR="007B62F7" w:rsidRPr="00D72538" w:rsidRDefault="007B62F7" w:rsidP="007B62F7">
                      <w:pPr>
                        <w:rPr>
                          <w:color w:val="FFFFFF" w:themeColor="background1"/>
                          <w:lang w:val="en-GB"/>
                        </w:rPr>
                      </w:pPr>
                      <w:r>
                        <w:rPr>
                          <w:color w:val="FFFFFF" w:themeColor="background1"/>
                          <w:lang w:val="en-GB"/>
                        </w:rPr>
                        <w:t xml:space="preserve">1 W </w:t>
                      </w:r>
                      <w:r>
                        <w:rPr>
                          <w:color w:val="FFFFFF" w:themeColor="background1"/>
                          <w:lang w:val="en-GB"/>
                        </w:rPr>
                        <w:br/>
                        <w:t>1 E (grass)</w:t>
                      </w:r>
                      <w:r>
                        <w:rPr>
                          <w:color w:val="FFFFFF" w:themeColor="background1"/>
                          <w:lang w:val="en-GB"/>
                        </w:rPr>
                        <w:br/>
                      </w:r>
                      <w:r w:rsidR="005C7FF0">
                        <w:rPr>
                          <w:color w:val="FFFFFF" w:themeColor="background1"/>
                          <w:lang w:val="en-GB"/>
                        </w:rPr>
                        <w:t>move up + down</w:t>
                      </w:r>
                      <w:r w:rsidR="005C7FF0">
                        <w:rPr>
                          <w:color w:val="FFFFFF" w:themeColor="background1"/>
                          <w:lang w:val="en-GB"/>
                        </w:rPr>
                        <w:br/>
                      </w:r>
                      <w:r>
                        <w:rPr>
                          <w:color w:val="FFFFFF" w:themeColor="background1"/>
                          <w:lang w:val="en-GB"/>
                        </w:rPr>
                        <w:br/>
                        <w:t>fly/teleport away</w:t>
                      </w:r>
                    </w:p>
                    <w:p w14:paraId="5E6A4948" w14:textId="77777777" w:rsidR="007B62F7" w:rsidRPr="00D72538" w:rsidRDefault="007B62F7" w:rsidP="007B62F7">
                      <w:pPr>
                        <w:rPr>
                          <w:color w:val="FFFFFF" w:themeColor="background1"/>
                          <w:lang w:val="en-GB"/>
                        </w:rPr>
                      </w:pPr>
                    </w:p>
                    <w:p w14:paraId="2E8A4AA4" w14:textId="77777777" w:rsidR="007B62F7" w:rsidRPr="00D72538" w:rsidRDefault="007B62F7" w:rsidP="007B62F7">
                      <w:pPr>
                        <w:rPr>
                          <w:color w:val="FFFFFF" w:themeColor="background1"/>
                          <w:lang w:val="en-GB"/>
                        </w:rPr>
                      </w:pPr>
                    </w:p>
                  </w:txbxContent>
                </v:textbox>
              </v:shape>
            </w:pict>
          </mc:Fallback>
        </mc:AlternateContent>
      </w:r>
    </w:p>
    <w:p w14:paraId="2907AB9C" w14:textId="4D3066BE" w:rsidR="00920CDD" w:rsidRPr="000D4B79" w:rsidRDefault="00920CDD" w:rsidP="00041D94">
      <w:pPr>
        <w:rPr>
          <w:noProof/>
          <w:lang w:val="en-GB"/>
        </w:rPr>
      </w:pPr>
    </w:p>
    <w:p w14:paraId="54E26D00" w14:textId="22B788C4" w:rsidR="008C43F8" w:rsidRPr="000D4B79" w:rsidRDefault="008C43F8" w:rsidP="00041D94">
      <w:pPr>
        <w:rPr>
          <w:noProof/>
          <w:lang w:val="en-GB"/>
        </w:rPr>
      </w:pPr>
    </w:p>
    <w:p w14:paraId="7606980C" w14:textId="7604042F" w:rsidR="008C43F8" w:rsidRPr="000D4B79" w:rsidRDefault="008C43F8" w:rsidP="00041D94">
      <w:pPr>
        <w:rPr>
          <w:noProof/>
          <w:lang w:val="en-GB"/>
        </w:rPr>
      </w:pPr>
    </w:p>
    <w:p w14:paraId="13217AC9" w14:textId="0670204E" w:rsidR="008C43F8" w:rsidRPr="000D4B79" w:rsidRDefault="008C43F8" w:rsidP="00041D94">
      <w:pPr>
        <w:rPr>
          <w:noProof/>
          <w:lang w:val="en-GB"/>
        </w:rPr>
      </w:pPr>
    </w:p>
    <w:p w14:paraId="1693F50E" w14:textId="44C216B8" w:rsidR="008C43F8" w:rsidRPr="000D4B79" w:rsidRDefault="008C43F8" w:rsidP="00041D94">
      <w:pPr>
        <w:rPr>
          <w:noProof/>
          <w:lang w:val="en-GB"/>
        </w:rPr>
      </w:pPr>
    </w:p>
    <w:p w14:paraId="64EE5FD1" w14:textId="77777777" w:rsidR="008C43F8" w:rsidRPr="000D4B79" w:rsidRDefault="008C43F8" w:rsidP="00041D94">
      <w:pPr>
        <w:rPr>
          <w:noProof/>
          <w:lang w:val="en-GB"/>
        </w:rPr>
      </w:pPr>
    </w:p>
    <w:p w14:paraId="62DC9EB9" w14:textId="77777777" w:rsidR="008C43F8" w:rsidRPr="000D4B79" w:rsidRDefault="008C43F8" w:rsidP="00041D94">
      <w:pPr>
        <w:rPr>
          <w:noProof/>
          <w:lang w:val="en-GB"/>
        </w:rPr>
      </w:pPr>
    </w:p>
    <w:p w14:paraId="4CC24CEB" w14:textId="550DA7AA" w:rsidR="00920CDD" w:rsidRPr="000D4B79" w:rsidRDefault="00920CDD" w:rsidP="00041D94">
      <w:pPr>
        <w:rPr>
          <w:noProof/>
          <w:lang w:val="en-GB"/>
        </w:rPr>
      </w:pPr>
    </w:p>
    <w:p w14:paraId="07E60BDD" w14:textId="1F61CE5E" w:rsidR="00920CDD" w:rsidRPr="000D4B79" w:rsidRDefault="00920CDD" w:rsidP="00041D94">
      <w:pPr>
        <w:rPr>
          <w:noProof/>
          <w:lang w:val="en-GB"/>
        </w:rPr>
      </w:pPr>
    </w:p>
    <w:p w14:paraId="06369EA7" w14:textId="7871307A" w:rsidR="00920CDD" w:rsidRPr="000D4B79" w:rsidRDefault="00920CDD" w:rsidP="00041D94">
      <w:pPr>
        <w:rPr>
          <w:noProof/>
          <w:lang w:val="en-GB"/>
        </w:rPr>
      </w:pPr>
    </w:p>
    <w:p w14:paraId="295DA0EC" w14:textId="7B21F623" w:rsidR="00920CDD" w:rsidRPr="000D4B79" w:rsidRDefault="00920CDD" w:rsidP="00041D94">
      <w:pPr>
        <w:rPr>
          <w:noProof/>
          <w:lang w:val="en-GB"/>
        </w:rPr>
      </w:pPr>
    </w:p>
    <w:p w14:paraId="60ECA588" w14:textId="46E9BF70" w:rsidR="007B62F7" w:rsidRPr="000D4B79" w:rsidRDefault="007B62F7" w:rsidP="00041D94">
      <w:pPr>
        <w:rPr>
          <w:noProof/>
          <w:lang w:val="en-GB"/>
        </w:rPr>
      </w:pPr>
    </w:p>
    <w:p w14:paraId="10621723" w14:textId="1E1E5F53" w:rsidR="007B62F7" w:rsidRPr="000D4B79" w:rsidRDefault="007B62F7" w:rsidP="00041D94">
      <w:pPr>
        <w:rPr>
          <w:noProof/>
          <w:lang w:val="en-GB"/>
        </w:rPr>
      </w:pPr>
    </w:p>
    <w:p w14:paraId="0E3BC32E" w14:textId="25BB6EE4" w:rsidR="007B62F7" w:rsidRPr="000D4B79" w:rsidRDefault="007B62F7" w:rsidP="00041D94">
      <w:pPr>
        <w:rPr>
          <w:noProof/>
          <w:lang w:val="en-GB"/>
        </w:rPr>
      </w:pPr>
    </w:p>
    <w:p w14:paraId="2299D6A1" w14:textId="02CBA201" w:rsidR="007B62F7" w:rsidRPr="000D4B79" w:rsidRDefault="007B62F7" w:rsidP="00041D94">
      <w:pPr>
        <w:rPr>
          <w:noProof/>
          <w:lang w:val="en-GB"/>
        </w:rPr>
      </w:pPr>
    </w:p>
    <w:p w14:paraId="5912A6BA" w14:textId="3B93076A" w:rsidR="007B62F7" w:rsidRPr="000D4B79" w:rsidRDefault="007B62F7" w:rsidP="00041D94">
      <w:pPr>
        <w:rPr>
          <w:noProof/>
          <w:lang w:val="en-GB"/>
        </w:rPr>
      </w:pPr>
    </w:p>
    <w:p w14:paraId="12902FD3" w14:textId="40875B9D" w:rsidR="007B62F7" w:rsidRPr="000D4B79" w:rsidRDefault="007B62F7" w:rsidP="00041D94">
      <w:pPr>
        <w:rPr>
          <w:noProof/>
          <w:lang w:val="en-GB"/>
        </w:rPr>
      </w:pPr>
    </w:p>
    <w:p w14:paraId="23D26516" w14:textId="597CC8AB" w:rsidR="007B62F7" w:rsidRPr="000D4B79" w:rsidRDefault="007B62F7" w:rsidP="00041D94">
      <w:pPr>
        <w:rPr>
          <w:noProof/>
          <w:lang w:val="en-GB"/>
        </w:rPr>
      </w:pPr>
    </w:p>
    <w:p w14:paraId="67C619C2" w14:textId="76DBA024" w:rsidR="00263616" w:rsidRPr="000D4B79" w:rsidRDefault="00E50E1F" w:rsidP="00041D94">
      <w:pPr>
        <w:rPr>
          <w:noProof/>
          <w:lang w:val="en-GB"/>
        </w:rPr>
      </w:pPr>
      <w:r w:rsidRPr="000D4B79">
        <w:rPr>
          <w:noProof/>
          <w:lang w:val="en-GB"/>
        </w:rPr>
        <w:tab/>
      </w:r>
      <w:r w:rsidR="0028203C" w:rsidRPr="000D4B79">
        <w:rPr>
          <w:noProof/>
          <w:lang w:val="en-GB"/>
        </w:rPr>
        <w:t xml:space="preserve">If you’re unable to get grass to appear at the border of a cell (so you can leave by </w:t>
      </w:r>
      <w:r w:rsidR="0028203C" w:rsidRPr="000D4B79">
        <w:rPr>
          <w:noProof/>
          <w:lang w:val="en-GB"/>
        </w:rPr>
        <w:br/>
      </w:r>
      <w:r w:rsidR="0028203C" w:rsidRPr="000D4B79">
        <w:rPr>
          <w:noProof/>
          <w:lang w:val="en-GB"/>
        </w:rPr>
        <w:tab/>
        <w:t>moving to the next row) you can always try to use the Black Sinnoh located at the</w:t>
      </w:r>
      <w:r w:rsidR="0028203C" w:rsidRPr="000D4B79">
        <w:rPr>
          <w:noProof/>
          <w:lang w:val="en-GB"/>
        </w:rPr>
        <w:br/>
      </w:r>
      <w:r w:rsidR="0028203C" w:rsidRPr="000D4B79">
        <w:rPr>
          <w:noProof/>
          <w:lang w:val="en-GB"/>
        </w:rPr>
        <w:tab/>
        <w:t>right side of Sinnoh’s Matrix.</w:t>
      </w:r>
      <w:r w:rsidR="00C4490B" w:rsidRPr="000D4B79">
        <w:rPr>
          <w:noProof/>
          <w:lang w:val="en-GB"/>
        </w:rPr>
        <w:t xml:space="preserve"> If that doesn’t work either, you can still just route to the </w:t>
      </w:r>
      <w:r w:rsidR="00C4490B" w:rsidRPr="000D4B79">
        <w:rPr>
          <w:noProof/>
          <w:lang w:val="en-GB"/>
        </w:rPr>
        <w:br/>
      </w:r>
      <w:r w:rsidR="00C4490B" w:rsidRPr="000D4B79">
        <w:rPr>
          <w:noProof/>
          <w:lang w:val="en-GB"/>
        </w:rPr>
        <w:tab/>
        <w:t>real area (with techniques we’ll see soon)</w:t>
      </w:r>
      <w:r w:rsidR="00675273" w:rsidRPr="000D4B79">
        <w:rPr>
          <w:noProof/>
          <w:lang w:val="en-GB"/>
        </w:rPr>
        <w:t>. There is also the possibility to use</w:t>
      </w:r>
      <w:r w:rsidR="00675273" w:rsidRPr="000D4B79">
        <w:rPr>
          <w:noProof/>
          <w:lang w:val="en-GB"/>
        </w:rPr>
        <w:br/>
      </w:r>
      <w:r w:rsidR="00675273" w:rsidRPr="000D4B79">
        <w:rPr>
          <w:noProof/>
          <w:lang w:val="en-GB"/>
        </w:rPr>
        <w:tab/>
        <w:t>tilewriting or chunk</w:t>
      </w:r>
      <w:r w:rsidR="00A730BD" w:rsidRPr="000D4B79">
        <w:rPr>
          <w:noProof/>
          <w:lang w:val="en-GB"/>
        </w:rPr>
        <w:t xml:space="preserve"> </w:t>
      </w:r>
      <w:r w:rsidR="00675273" w:rsidRPr="000D4B79">
        <w:rPr>
          <w:noProof/>
          <w:lang w:val="en-GB"/>
        </w:rPr>
        <w:t xml:space="preserve">storage, which are a bit more advanced to pull off. </w:t>
      </w:r>
    </w:p>
    <w:p w14:paraId="5C71E39E" w14:textId="2F3A4905" w:rsidR="00263616" w:rsidRPr="000D4B79" w:rsidRDefault="00263616" w:rsidP="00041D94">
      <w:pPr>
        <w:rPr>
          <w:noProof/>
          <w:lang w:val="en-GB"/>
        </w:rPr>
      </w:pPr>
      <w:r w:rsidRPr="000D4B79">
        <w:rPr>
          <w:noProof/>
          <w:lang w:val="en-GB"/>
        </w:rPr>
        <w:tab/>
        <w:t>In the route to Wayward Cave’s secret area we’ll b</w:t>
      </w:r>
      <w:r w:rsidR="00704EDC" w:rsidRPr="000D4B79">
        <w:rPr>
          <w:noProof/>
          <w:lang w:val="en-GB"/>
        </w:rPr>
        <w:t xml:space="preserve">e accessubg a chunk that is left of </w:t>
      </w:r>
      <w:r w:rsidR="00704EDC" w:rsidRPr="000D4B79">
        <w:rPr>
          <w:noProof/>
          <w:lang w:val="en-GB"/>
        </w:rPr>
        <w:br/>
      </w:r>
      <w:r w:rsidR="00704EDC" w:rsidRPr="000D4B79">
        <w:rPr>
          <w:noProof/>
          <w:lang w:val="en-GB"/>
        </w:rPr>
        <w:tab/>
        <w:t>the matrix (this technique applies to all matrices), but we’ll have to deal with chunk</w:t>
      </w:r>
      <w:r w:rsidR="00704EDC" w:rsidRPr="000D4B79">
        <w:rPr>
          <w:noProof/>
          <w:lang w:val="en-GB"/>
        </w:rPr>
        <w:br/>
      </w:r>
      <w:r w:rsidR="00704EDC" w:rsidRPr="000D4B79">
        <w:rPr>
          <w:noProof/>
          <w:lang w:val="en-GB"/>
        </w:rPr>
        <w:tab/>
        <w:t>dislocation after battles again.</w:t>
      </w:r>
    </w:p>
    <w:p w14:paraId="36BED7A3" w14:textId="52636B45" w:rsidR="00DE35A0" w:rsidRPr="000D4B79" w:rsidRDefault="00DE35A0" w:rsidP="00041D94">
      <w:pPr>
        <w:rPr>
          <w:noProof/>
          <w:lang w:val="en-GB"/>
        </w:rPr>
      </w:pPr>
    </w:p>
    <w:p w14:paraId="25ED9ED1" w14:textId="43C9CF7B" w:rsidR="00DE35A0" w:rsidRPr="000D4B79" w:rsidRDefault="00B47F69" w:rsidP="00DE35A0">
      <w:pPr>
        <w:ind w:left="720"/>
        <w:rPr>
          <w:noProof/>
          <w:lang w:val="en-GB"/>
        </w:rPr>
      </w:pPr>
      <w:r w:rsidRPr="000D4B79">
        <w:rPr>
          <w:noProof/>
          <w:lang w:val="en-GB"/>
        </w:rPr>
        <mc:AlternateContent>
          <mc:Choice Requires="wps">
            <w:drawing>
              <wp:anchor distT="0" distB="0" distL="114300" distR="114300" simplePos="0" relativeHeight="251724800" behindDoc="0" locked="0" layoutInCell="1" allowOverlap="1" wp14:anchorId="26D0E680" wp14:editId="60462F73">
                <wp:simplePos x="0" y="0"/>
                <wp:positionH relativeFrom="margin">
                  <wp:posOffset>1965960</wp:posOffset>
                </wp:positionH>
                <wp:positionV relativeFrom="paragraph">
                  <wp:posOffset>252730</wp:posOffset>
                </wp:positionV>
                <wp:extent cx="4221480" cy="5303520"/>
                <wp:effectExtent l="0" t="0" r="26670" b="11430"/>
                <wp:wrapNone/>
                <wp:docPr id="42" name="Tekstvak 6"/>
                <wp:cNvGraphicFramePr/>
                <a:graphic xmlns:a="http://schemas.openxmlformats.org/drawingml/2006/main">
                  <a:graphicData uri="http://schemas.microsoft.com/office/word/2010/wordprocessingShape">
                    <wps:wsp>
                      <wps:cNvSpPr txBox="1"/>
                      <wps:spPr>
                        <a:xfrm>
                          <a:off x="0" y="0"/>
                          <a:ext cx="4221480" cy="5303520"/>
                        </a:xfrm>
                        <a:prstGeom prst="rect">
                          <a:avLst/>
                        </a:prstGeom>
                        <a:solidFill>
                          <a:schemeClr val="lt1"/>
                        </a:solidFill>
                        <a:ln w="6350">
                          <a:solidFill>
                            <a:schemeClr val="bg1">
                              <a:lumMod val="75000"/>
                            </a:schemeClr>
                          </a:solidFill>
                        </a:ln>
                      </wps:spPr>
                      <wps:txbx>
                        <w:txbxContent>
                          <w:p w14:paraId="7284DD42" w14:textId="57051C67" w:rsidR="00B47F69" w:rsidRDefault="00E307EE" w:rsidP="00B47F69">
                            <w:pPr>
                              <w:rPr>
                                <w:lang w:val="en-GB"/>
                              </w:rPr>
                            </w:pPr>
                            <w:r>
                              <w:rPr>
                                <w:lang w:val="en-GB"/>
                              </w:rPr>
                              <w:t xml:space="preserve">Once again I use static memory I know will always return Map ID 285, Wayward Cave. </w:t>
                            </w:r>
                            <w:r w:rsidR="00900BA4">
                              <w:rPr>
                                <w:lang w:val="en-GB"/>
                              </w:rPr>
                              <w:t>When making routes that use Mapdata, you’ll have to move all the way back to 0,0 yourself.</w:t>
                            </w:r>
                            <w:r w:rsidR="00704EDC">
                              <w:rPr>
                                <w:lang w:val="en-GB"/>
                              </w:rPr>
                              <w:t xml:space="preserve"> </w:t>
                            </w:r>
                          </w:p>
                          <w:p w14:paraId="7A1F7D45" w14:textId="57DE3E98" w:rsidR="00704EDC" w:rsidRDefault="00704EDC" w:rsidP="00B47F69">
                            <w:pPr>
                              <w:rPr>
                                <w:lang w:val="en-GB"/>
                              </w:rPr>
                            </w:pPr>
                            <w:r>
                              <w:rPr>
                                <w:lang w:val="en-GB"/>
                              </w:rPr>
                              <w:t xml:space="preserve">In this instance, walking gives us a chunk left of </w:t>
                            </w:r>
                            <w:r w:rsidR="009F32E9">
                              <w:rPr>
                                <w:lang w:val="en-GB"/>
                              </w:rPr>
                              <w:t>the real Wayward Cave.</w:t>
                            </w:r>
                            <w:r w:rsidR="00B96D72">
                              <w:rPr>
                                <w:lang w:val="en-GB"/>
                              </w:rPr>
                              <w:t xml:space="preserve"> But when the battle ends, the game moves an unwalkable void chunk there, which would softlocks you. </w:t>
                            </w:r>
                          </w:p>
                          <w:p w14:paraId="04143333" w14:textId="318C096B" w:rsidR="00B96D72" w:rsidRDefault="00B96D72" w:rsidP="00B47F69">
                            <w:pPr>
                              <w:rPr>
                                <w:lang w:val="en-GB"/>
                              </w:rPr>
                            </w:pPr>
                            <w:r>
                              <w:rPr>
                                <w:lang w:val="en-GB"/>
                              </w:rPr>
                              <w:t xml:space="preserve">If you remember from before, at y = 65535 tiles can appear. In fact, this happens at the top of each cell when at the left or right side of a Matrix. This occurs left of Matrices. Unlike chunks being loaded in Black Sinnoh, this effect extends </w:t>
                            </w:r>
                            <w:r w:rsidR="001A7FE1">
                              <w:rPr>
                                <w:lang w:val="en-GB"/>
                              </w:rPr>
                              <w:t xml:space="preserve">along the y axis until it is positive </w:t>
                            </w:r>
                            <w:r w:rsidR="001A7FE1" w:rsidRPr="001A7FE1">
                              <w:rPr>
                                <w:lang w:val="en-GB"/>
                              </w:rPr>
                              <w:t>32,767</w:t>
                            </w:r>
                            <w:r w:rsidR="001A7FE1">
                              <w:rPr>
                                <w:lang w:val="en-GB"/>
                              </w:rPr>
                              <w:t xml:space="preserve">. </w:t>
                            </w:r>
                            <w:r w:rsidR="007C301D">
                              <w:rPr>
                                <w:lang w:val="en-GB"/>
                              </w:rPr>
                              <w:t>This is very useful, as we can actually manipulate these tiles, which we’ll learn later.</w:t>
                            </w:r>
                          </w:p>
                          <w:p w14:paraId="007E5D3B" w14:textId="04FE18EE" w:rsidR="00400ECE" w:rsidRPr="007B62F7" w:rsidRDefault="007C301D" w:rsidP="00B47F69">
                            <w:pPr>
                              <w:rPr>
                                <w:lang w:val="en-GB"/>
                              </w:rPr>
                            </w:pPr>
                            <w:r>
                              <w:rPr>
                                <w:lang w:val="en-GB"/>
                              </w:rPr>
                              <w:t xml:space="preserve">For now we’ll use a part of them that will always have 0 as </w:t>
                            </w:r>
                            <w:r w:rsidR="003758A6">
                              <w:rPr>
                                <w:lang w:val="en-GB"/>
                              </w:rPr>
                              <w:t>collision, meaning they’re walkable space.</w:t>
                            </w:r>
                            <w:r w:rsidR="00CE73D6">
                              <w:rPr>
                                <w:lang w:val="en-GB"/>
                              </w:rPr>
                              <w:t xml:space="preserve"> If we encounter Pokémon at the bottom of the cell at y = 31, we can then go 1 S to the cell under us. The top of that cell will be tiles we can walk through, allowing us to go back over the loadline and load chunks by walking. This will return the cave chunk, and the cycle can be done indefinitely.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0E680" id="_x0000_s1056" type="#_x0000_t202" style="position:absolute;left:0;text-align:left;margin-left:154.8pt;margin-top:19.9pt;width:332.4pt;height:417.6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" fillcolor="white [3201]" strokecolor="#bfbfbf [2412]" strokeweight=".5pt">
                <v:textbox>
                  <w:txbxContent>
                    <w:p w14:paraId="7284DD42" w14:textId="57051C67" w:rsidR="00B47F69" w:rsidRDefault="00E307EE" w:rsidP="00B47F69">
                      <w:pPr>
                        <w:rPr>
                          <w:lang w:val="en-GB"/>
                        </w:rPr>
                      </w:pPr>
                      <w:r>
                        <w:rPr>
                          <w:lang w:val="en-GB"/>
                        </w:rPr>
                        <w:t xml:space="preserve">Once again I use static memory I know will always return Map ID 285, Wayward Cave. </w:t>
                      </w:r>
                      <w:r w:rsidR="00900BA4">
                        <w:rPr>
                          <w:lang w:val="en-GB"/>
                        </w:rPr>
                        <w:t>When making routes that use Mapdata, you’ll have to move all the way back to 0,0 yourself.</w:t>
                      </w:r>
                      <w:r w:rsidR="00704EDC">
                        <w:rPr>
                          <w:lang w:val="en-GB"/>
                        </w:rPr>
                        <w:t xml:space="preserve"> </w:t>
                      </w:r>
                    </w:p>
                    <w:p w14:paraId="7A1F7D45" w14:textId="57DE3E98" w:rsidR="00704EDC" w:rsidRDefault="00704EDC" w:rsidP="00B47F69">
                      <w:pPr>
                        <w:rPr>
                          <w:lang w:val="en-GB"/>
                        </w:rPr>
                      </w:pPr>
                      <w:r>
                        <w:rPr>
                          <w:lang w:val="en-GB"/>
                        </w:rPr>
                        <w:t xml:space="preserve">In this instance, walking gives us a chunk left of </w:t>
                      </w:r>
                      <w:r w:rsidR="009F32E9">
                        <w:rPr>
                          <w:lang w:val="en-GB"/>
                        </w:rPr>
                        <w:t>the real Wayward Cave.</w:t>
                      </w:r>
                      <w:r w:rsidR="00B96D72">
                        <w:rPr>
                          <w:lang w:val="en-GB"/>
                        </w:rPr>
                        <w:t xml:space="preserve"> But when the battle ends, the game moves an unwalkable void chunk there, which would softlocks you. </w:t>
                      </w:r>
                    </w:p>
                    <w:p w14:paraId="04143333" w14:textId="318C096B" w:rsidR="00B96D72" w:rsidRDefault="00B96D72" w:rsidP="00B47F69">
                      <w:pPr>
                        <w:rPr>
                          <w:lang w:val="en-GB"/>
                        </w:rPr>
                      </w:pPr>
                      <w:r>
                        <w:rPr>
                          <w:lang w:val="en-GB"/>
                        </w:rPr>
                        <w:t xml:space="preserve">If you remember from before, at y = 65535 tiles can appear. In fact, this happens at the top of each cell when at the left or right side of a Matrix. This occurs left of Matrices. Unlike chunks being loaded in Black Sinnoh, this effect extends </w:t>
                      </w:r>
                      <w:r w:rsidR="001A7FE1">
                        <w:rPr>
                          <w:lang w:val="en-GB"/>
                        </w:rPr>
                        <w:t xml:space="preserve">along the y axis until it is positive </w:t>
                      </w:r>
                      <w:r w:rsidR="001A7FE1" w:rsidRPr="001A7FE1">
                        <w:rPr>
                          <w:lang w:val="en-GB"/>
                        </w:rPr>
                        <w:t>32,767</w:t>
                      </w:r>
                      <w:r w:rsidR="001A7FE1">
                        <w:rPr>
                          <w:lang w:val="en-GB"/>
                        </w:rPr>
                        <w:t xml:space="preserve">. </w:t>
                      </w:r>
                      <w:r w:rsidR="007C301D">
                        <w:rPr>
                          <w:lang w:val="en-GB"/>
                        </w:rPr>
                        <w:t>This is very useful, as we can actually manipulate these tiles, which we’ll learn later.</w:t>
                      </w:r>
                    </w:p>
                    <w:p w14:paraId="007E5D3B" w14:textId="04FE18EE" w:rsidR="00400ECE" w:rsidRPr="007B62F7" w:rsidRDefault="007C301D" w:rsidP="00B47F69">
                      <w:pPr>
                        <w:rPr>
                          <w:lang w:val="en-GB"/>
                        </w:rPr>
                      </w:pPr>
                      <w:r>
                        <w:rPr>
                          <w:lang w:val="en-GB"/>
                        </w:rPr>
                        <w:t xml:space="preserve">For now we’ll use a part of them that will always have 0 as </w:t>
                      </w:r>
                      <w:r w:rsidR="003758A6">
                        <w:rPr>
                          <w:lang w:val="en-GB"/>
                        </w:rPr>
                        <w:t>collision, meaning they’re walkable space.</w:t>
                      </w:r>
                      <w:r w:rsidR="00CE73D6">
                        <w:rPr>
                          <w:lang w:val="en-GB"/>
                        </w:rPr>
                        <w:t xml:space="preserve"> If we encounter Pokémon at the bottom of the cell at y = 31, we can then go 1 S to the cell under us. The top of that cell will be tiles we can walk through, allowing us to go back over the loadline and load chunks by walking. This will return the cave chunk, and the cycle can be done indefinitely. </w:t>
                      </w:r>
                    </w:p>
                  </w:txbxContent>
                </v:textbox>
                <w10:wrap anchorx="margin"/>
              </v:shape>
            </w:pict>
          </mc:Fallback>
        </mc:AlternateContent>
      </w:r>
      <w:r w:rsidRPr="000D4B79">
        <w:rPr>
          <w:noProof/>
          <w:lang w:val="en-GB"/>
        </w:rPr>
        <mc:AlternateContent>
          <mc:Choice Requires="wps">
            <w:drawing>
              <wp:anchor distT="0" distB="0" distL="114300" distR="114300" simplePos="0" relativeHeight="251723776" behindDoc="0" locked="0" layoutInCell="1" allowOverlap="1" wp14:anchorId="210970EE" wp14:editId="7B8CB69A">
                <wp:simplePos x="0" y="0"/>
                <wp:positionH relativeFrom="column">
                  <wp:posOffset>434340</wp:posOffset>
                </wp:positionH>
                <wp:positionV relativeFrom="paragraph">
                  <wp:posOffset>252730</wp:posOffset>
                </wp:positionV>
                <wp:extent cx="1417320" cy="5303520"/>
                <wp:effectExtent l="0" t="0" r="11430" b="11430"/>
                <wp:wrapNone/>
                <wp:docPr id="41" name="Tekstvak 4"/>
                <wp:cNvGraphicFramePr/>
                <a:graphic xmlns:a="http://schemas.openxmlformats.org/drawingml/2006/main">
                  <a:graphicData uri="http://schemas.microsoft.com/office/word/2010/wordprocessingShape">
                    <wps:wsp>
                      <wps:cNvSpPr txBox="1"/>
                      <wps:spPr>
                        <a:xfrm>
                          <a:off x="0" y="0"/>
                          <a:ext cx="1417320" cy="5303520"/>
                        </a:xfrm>
                        <a:prstGeom prst="rect">
                          <a:avLst/>
                        </a:prstGeom>
                        <a:solidFill>
                          <a:schemeClr val="accent4">
                            <a:lumMod val="50000"/>
                          </a:schemeClr>
                        </a:solidFill>
                        <a:ln w="6350">
                          <a:solidFill>
                            <a:prstClr val="black"/>
                          </a:solidFill>
                        </a:ln>
                      </wps:spPr>
                      <wps:txbx>
                        <w:txbxContent>
                          <w:p w14:paraId="271AB49D" w14:textId="77777777" w:rsidR="007700AA" w:rsidRDefault="007700AA" w:rsidP="007700AA">
                            <w:pPr>
                              <w:rPr>
                                <w:color w:val="FFFFFF" w:themeColor="background1"/>
                                <w:lang w:val="en-GB"/>
                              </w:rPr>
                            </w:pPr>
                            <w:r w:rsidRPr="007700AA">
                              <w:rPr>
                                <w:color w:val="FFFFFF" w:themeColor="background1"/>
                                <w:lang w:val="en-GB"/>
                              </w:rPr>
                              <w:t>1 S</w:t>
                            </w:r>
                            <w:r>
                              <w:rPr>
                                <w:color w:val="FFFFFF" w:themeColor="background1"/>
                                <w:lang w:val="en-GB"/>
                              </w:rPr>
                              <w:br/>
                            </w:r>
                            <w:r w:rsidRPr="007700AA">
                              <w:rPr>
                                <w:color w:val="FFFFFF" w:themeColor="background1"/>
                                <w:lang w:val="en-GB"/>
                              </w:rPr>
                              <w:t>16 E</w:t>
                            </w:r>
                          </w:p>
                          <w:p w14:paraId="39599284" w14:textId="12D72A31" w:rsidR="007700AA" w:rsidRPr="007700AA" w:rsidRDefault="007700AA" w:rsidP="007700AA">
                            <w:pPr>
                              <w:rPr>
                                <w:color w:val="FFFFFF" w:themeColor="background1"/>
                                <w:lang w:val="en-GB"/>
                              </w:rPr>
                            </w:pPr>
                            <w:r>
                              <w:rPr>
                                <w:color w:val="FFFFFF" w:themeColor="background1"/>
                                <w:lang w:val="en-GB"/>
                              </w:rPr>
                              <w:t>B</w:t>
                            </w:r>
                            <w:r w:rsidRPr="007700AA">
                              <w:rPr>
                                <w:color w:val="FFFFFF" w:themeColor="background1"/>
                                <w:lang w:val="en-GB"/>
                              </w:rPr>
                              <w:t>ike</w:t>
                            </w:r>
                          </w:p>
                          <w:p w14:paraId="3C56A054" w14:textId="77777777" w:rsidR="007700AA" w:rsidRPr="007700AA" w:rsidRDefault="007700AA" w:rsidP="007700AA">
                            <w:pPr>
                              <w:rPr>
                                <w:color w:val="FFFFFF" w:themeColor="background1"/>
                                <w:lang w:val="en-GB"/>
                              </w:rPr>
                            </w:pPr>
                            <w:r w:rsidRPr="007700AA">
                              <w:rPr>
                                <w:color w:val="FFFFFF" w:themeColor="background1"/>
                                <w:lang w:val="en-GB"/>
                              </w:rPr>
                              <w:t xml:space="preserve">462 N </w:t>
                            </w:r>
                          </w:p>
                          <w:p w14:paraId="62519034"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DCA3F8A" w14:textId="1A2B0A3B" w:rsidR="007700AA" w:rsidRPr="007700AA" w:rsidRDefault="007700AA" w:rsidP="007700AA">
                            <w:pPr>
                              <w:rPr>
                                <w:color w:val="FFFFFF" w:themeColor="background1"/>
                                <w:lang w:val="en-GB"/>
                              </w:rPr>
                            </w:pPr>
                            <w:r w:rsidRPr="007700AA">
                              <w:rPr>
                                <w:color w:val="FFFFFF" w:themeColor="background1"/>
                                <w:lang w:val="en-GB"/>
                              </w:rPr>
                              <w:t>192 W</w:t>
                            </w:r>
                            <w:r>
                              <w:rPr>
                                <w:color w:val="FFFFFF" w:themeColor="background1"/>
                                <w:lang w:val="en-GB"/>
                              </w:rPr>
                              <w:br/>
                            </w:r>
                            <w:r w:rsidRPr="007700AA">
                              <w:rPr>
                                <w:color w:val="FFFFFF" w:themeColor="background1"/>
                                <w:lang w:val="en-GB"/>
                              </w:rPr>
                              <w:t>64 N</w:t>
                            </w:r>
                          </w:p>
                          <w:p w14:paraId="32F4850C"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F355154" w14:textId="0D3DE645" w:rsidR="007700AA" w:rsidRDefault="007700AA" w:rsidP="007700AA">
                            <w:pPr>
                              <w:rPr>
                                <w:color w:val="FFFFFF" w:themeColor="background1"/>
                                <w:lang w:val="en-GB"/>
                              </w:rPr>
                            </w:pPr>
                            <w:r w:rsidRPr="007700AA">
                              <w:rPr>
                                <w:color w:val="FFFFFF" w:themeColor="background1"/>
                                <w:lang w:val="en-GB"/>
                              </w:rPr>
                              <w:t>1</w:t>
                            </w:r>
                            <w:r w:rsidR="00F841B0">
                              <w:rPr>
                                <w:color w:val="FFFFFF" w:themeColor="background1"/>
                                <w:lang w:val="en-GB"/>
                              </w:rPr>
                              <w:t>43</w:t>
                            </w:r>
                            <w:r w:rsidRPr="007700AA">
                              <w:rPr>
                                <w:color w:val="FFFFFF" w:themeColor="background1"/>
                                <w:lang w:val="en-GB"/>
                              </w:rPr>
                              <w:t xml:space="preserve"> E</w:t>
                            </w:r>
                            <w:r>
                              <w:rPr>
                                <w:color w:val="FFFFFF" w:themeColor="background1"/>
                                <w:lang w:val="en-GB"/>
                              </w:rPr>
                              <w:br/>
                            </w:r>
                            <w:r w:rsidRPr="007700AA">
                              <w:rPr>
                                <w:color w:val="FFFFFF" w:themeColor="background1"/>
                                <w:lang w:val="en-GB"/>
                              </w:rPr>
                              <w:t>5</w:t>
                            </w:r>
                            <w:r w:rsidR="00BA083C">
                              <w:rPr>
                                <w:color w:val="FFFFFF" w:themeColor="background1"/>
                                <w:lang w:val="en-GB"/>
                              </w:rPr>
                              <w:t>43</w:t>
                            </w:r>
                            <w:r w:rsidRPr="007700AA">
                              <w:rPr>
                                <w:color w:val="FFFFFF" w:themeColor="background1"/>
                                <w:lang w:val="en-GB"/>
                              </w:rPr>
                              <w:t xml:space="preserve"> S</w:t>
                            </w:r>
                          </w:p>
                          <w:p w14:paraId="4DB9B64C" w14:textId="5F2538E8" w:rsidR="00B23EA0" w:rsidRPr="00B36436" w:rsidRDefault="0099467D" w:rsidP="007700AA">
                            <w:pPr>
                              <w:rPr>
                                <w:color w:val="FFFFFF" w:themeColor="background1"/>
                                <w:lang w:val="en-GB"/>
                              </w:rPr>
                            </w:pPr>
                            <w:r>
                              <w:rPr>
                                <w:color w:val="FFFFFF" w:themeColor="background1"/>
                                <w:lang w:val="en-GB"/>
                              </w:rPr>
                              <w:t>l</w:t>
                            </w:r>
                            <w:r w:rsidR="00AD4FC6">
                              <w:rPr>
                                <w:color w:val="FFFFFF" w:themeColor="background1"/>
                                <w:lang w:val="en-GB"/>
                              </w:rPr>
                              <w:t>eft until wall</w:t>
                            </w:r>
                            <w:r w:rsidR="007833F8">
                              <w:rPr>
                                <w:color w:val="FFFFFF" w:themeColor="background1"/>
                                <w:lang w:val="en-GB"/>
                              </w:rPr>
                              <w:br/>
                            </w:r>
                            <w:r w:rsidR="00B36436">
                              <w:rPr>
                                <w:color w:val="FFFFFF" w:themeColor="background1"/>
                                <w:lang w:val="en-GB"/>
                              </w:rPr>
                              <w:t>move left/right</w:t>
                            </w:r>
                            <w:r w:rsidR="007833F8">
                              <w:rPr>
                                <w:color w:val="FFFFFF" w:themeColor="background1"/>
                                <w:lang w:val="en-GB"/>
                              </w:rPr>
                              <w:br/>
                            </w:r>
                            <w:r w:rsidR="007833F8">
                              <w:rPr>
                                <w:color w:val="FFFFFF" w:themeColor="background1"/>
                                <w:lang w:val="en-GB"/>
                              </w:rPr>
                              <w:br/>
                            </w:r>
                            <w:r w:rsidR="00762BA0">
                              <w:rPr>
                                <w:color w:val="FFFFFF" w:themeColor="background1"/>
                                <w:lang w:val="en-GB"/>
                              </w:rPr>
                              <w:t>after encounter:</w:t>
                            </w:r>
                            <w:r w:rsidR="00AD4FC6">
                              <w:rPr>
                                <w:color w:val="FFFFFF" w:themeColor="background1"/>
                                <w:lang w:val="en-GB"/>
                              </w:rPr>
                              <w:br/>
                            </w:r>
                            <w:r w:rsidR="00B23EA0">
                              <w:rPr>
                                <w:color w:val="FFFFFF" w:themeColor="background1"/>
                                <w:lang w:val="en-GB"/>
                              </w:rPr>
                              <w:t>1 S</w:t>
                            </w:r>
                            <w:r w:rsidR="004A616D">
                              <w:rPr>
                                <w:color w:val="FFFFFF" w:themeColor="background1"/>
                                <w:lang w:val="en-GB"/>
                              </w:rPr>
                              <w:br/>
                              <w:t>8 E</w:t>
                            </w:r>
                            <w:r w:rsidR="004A616D">
                              <w:rPr>
                                <w:color w:val="FFFFFF" w:themeColor="background1"/>
                                <w:lang w:val="en-GB"/>
                              </w:rPr>
                              <w:br/>
                              <w:t>1 N</w:t>
                            </w:r>
                            <w:r w:rsidR="004A616D">
                              <w:rPr>
                                <w:color w:val="FFFFFF" w:themeColor="background1"/>
                                <w:lang w:val="en-GB"/>
                              </w:rPr>
                              <w:br/>
                              <w:t>left until wall</w:t>
                            </w:r>
                            <w:r w:rsidR="007833F8">
                              <w:rPr>
                                <w:color w:val="FFFFFF" w:themeColor="background1"/>
                                <w:lang w:val="en-GB"/>
                              </w:rPr>
                              <w:br/>
                              <w:t>move left/right</w:t>
                            </w:r>
                            <w:r w:rsidR="00A5440D">
                              <w:rPr>
                                <w:color w:val="FFFFFF" w:themeColor="background1"/>
                                <w:lang w:val="en-GB"/>
                              </w:rPr>
                              <w:br/>
                              <w:t>repeat</w:t>
                            </w:r>
                          </w:p>
                          <w:p w14:paraId="5C934DF3" w14:textId="53F5A988" w:rsidR="00B47F69" w:rsidRPr="00D72538" w:rsidRDefault="00D76F3A" w:rsidP="007700AA">
                            <w:pPr>
                              <w:rPr>
                                <w:color w:val="FFFFFF" w:themeColor="background1"/>
                                <w:lang w:val="en-GB"/>
                              </w:rPr>
                            </w:pPr>
                            <w:r>
                              <w:rPr>
                                <w:color w:val="FFFFFF" w:themeColor="background1"/>
                                <w:lang w:val="en-GB"/>
                              </w:rPr>
                              <w:t>Escape rope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970EE" id="_x0000_s1057" type="#_x0000_t202" style="position:absolute;left:0;text-align:left;margin-left:34.2pt;margin-top:19.9pt;width:111.6pt;height:417.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" fillcolor="#005677 [1607]" strokeweight=".5pt">
                <v:textbox>
                  <w:txbxContent>
                    <w:p w14:paraId="271AB49D" w14:textId="77777777" w:rsidR="007700AA" w:rsidRDefault="007700AA" w:rsidP="007700AA">
                      <w:pPr>
                        <w:rPr>
                          <w:color w:val="FFFFFF" w:themeColor="background1"/>
                          <w:lang w:val="en-GB"/>
                        </w:rPr>
                      </w:pPr>
                      <w:r w:rsidRPr="007700AA">
                        <w:rPr>
                          <w:color w:val="FFFFFF" w:themeColor="background1"/>
                          <w:lang w:val="en-GB"/>
                        </w:rPr>
                        <w:t>1 S</w:t>
                      </w:r>
                      <w:r>
                        <w:rPr>
                          <w:color w:val="FFFFFF" w:themeColor="background1"/>
                          <w:lang w:val="en-GB"/>
                        </w:rPr>
                        <w:br/>
                      </w:r>
                      <w:r w:rsidRPr="007700AA">
                        <w:rPr>
                          <w:color w:val="FFFFFF" w:themeColor="background1"/>
                          <w:lang w:val="en-GB"/>
                        </w:rPr>
                        <w:t>16 E</w:t>
                      </w:r>
                    </w:p>
                    <w:p w14:paraId="39599284" w14:textId="12D72A31" w:rsidR="007700AA" w:rsidRPr="007700AA" w:rsidRDefault="007700AA" w:rsidP="007700AA">
                      <w:pPr>
                        <w:rPr>
                          <w:color w:val="FFFFFF" w:themeColor="background1"/>
                          <w:lang w:val="en-GB"/>
                        </w:rPr>
                      </w:pPr>
                      <w:r>
                        <w:rPr>
                          <w:color w:val="FFFFFF" w:themeColor="background1"/>
                          <w:lang w:val="en-GB"/>
                        </w:rPr>
                        <w:t>B</w:t>
                      </w:r>
                      <w:r w:rsidRPr="007700AA">
                        <w:rPr>
                          <w:color w:val="FFFFFF" w:themeColor="background1"/>
                          <w:lang w:val="en-GB"/>
                        </w:rPr>
                        <w:t>ike</w:t>
                      </w:r>
                    </w:p>
                    <w:p w14:paraId="3C56A054" w14:textId="77777777" w:rsidR="007700AA" w:rsidRPr="007700AA" w:rsidRDefault="007700AA" w:rsidP="007700AA">
                      <w:pPr>
                        <w:rPr>
                          <w:color w:val="FFFFFF" w:themeColor="background1"/>
                          <w:lang w:val="en-GB"/>
                        </w:rPr>
                      </w:pPr>
                      <w:r w:rsidRPr="007700AA">
                        <w:rPr>
                          <w:color w:val="FFFFFF" w:themeColor="background1"/>
                          <w:lang w:val="en-GB"/>
                        </w:rPr>
                        <w:t xml:space="preserve">462 N </w:t>
                      </w:r>
                    </w:p>
                    <w:p w14:paraId="62519034"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DCA3F8A" w14:textId="1A2B0A3B" w:rsidR="007700AA" w:rsidRPr="007700AA" w:rsidRDefault="007700AA" w:rsidP="007700AA">
                      <w:pPr>
                        <w:rPr>
                          <w:color w:val="FFFFFF" w:themeColor="background1"/>
                          <w:lang w:val="en-GB"/>
                        </w:rPr>
                      </w:pPr>
                      <w:r w:rsidRPr="007700AA">
                        <w:rPr>
                          <w:color w:val="FFFFFF" w:themeColor="background1"/>
                          <w:lang w:val="en-GB"/>
                        </w:rPr>
                        <w:t>192 W</w:t>
                      </w:r>
                      <w:r>
                        <w:rPr>
                          <w:color w:val="FFFFFF" w:themeColor="background1"/>
                          <w:lang w:val="en-GB"/>
                        </w:rPr>
                        <w:br/>
                      </w:r>
                      <w:r w:rsidRPr="007700AA">
                        <w:rPr>
                          <w:color w:val="FFFFFF" w:themeColor="background1"/>
                          <w:lang w:val="en-GB"/>
                        </w:rPr>
                        <w:t>64 N</w:t>
                      </w:r>
                    </w:p>
                    <w:p w14:paraId="32F4850C" w14:textId="77777777" w:rsidR="007700AA" w:rsidRPr="007700AA" w:rsidRDefault="007700AA" w:rsidP="007700AA">
                      <w:pPr>
                        <w:rPr>
                          <w:color w:val="FFFFFF" w:themeColor="background1"/>
                          <w:lang w:val="en-GB"/>
                        </w:rPr>
                      </w:pPr>
                      <w:r w:rsidRPr="007700AA">
                        <w:rPr>
                          <w:color w:val="FFFFFF" w:themeColor="background1"/>
                          <w:lang w:val="en-GB"/>
                        </w:rPr>
                        <w:t>save reset</w:t>
                      </w:r>
                    </w:p>
                    <w:p w14:paraId="5F355154" w14:textId="0D3DE645" w:rsidR="007700AA" w:rsidRDefault="007700AA" w:rsidP="007700AA">
                      <w:pPr>
                        <w:rPr>
                          <w:color w:val="FFFFFF" w:themeColor="background1"/>
                          <w:lang w:val="en-GB"/>
                        </w:rPr>
                      </w:pPr>
                      <w:r w:rsidRPr="007700AA">
                        <w:rPr>
                          <w:color w:val="FFFFFF" w:themeColor="background1"/>
                          <w:lang w:val="en-GB"/>
                        </w:rPr>
                        <w:t>1</w:t>
                      </w:r>
                      <w:r w:rsidR="00F841B0">
                        <w:rPr>
                          <w:color w:val="FFFFFF" w:themeColor="background1"/>
                          <w:lang w:val="en-GB"/>
                        </w:rPr>
                        <w:t>43</w:t>
                      </w:r>
                      <w:r w:rsidRPr="007700AA">
                        <w:rPr>
                          <w:color w:val="FFFFFF" w:themeColor="background1"/>
                          <w:lang w:val="en-GB"/>
                        </w:rPr>
                        <w:t xml:space="preserve"> E</w:t>
                      </w:r>
                      <w:r>
                        <w:rPr>
                          <w:color w:val="FFFFFF" w:themeColor="background1"/>
                          <w:lang w:val="en-GB"/>
                        </w:rPr>
                        <w:br/>
                      </w:r>
                      <w:r w:rsidRPr="007700AA">
                        <w:rPr>
                          <w:color w:val="FFFFFF" w:themeColor="background1"/>
                          <w:lang w:val="en-GB"/>
                        </w:rPr>
                        <w:t>5</w:t>
                      </w:r>
                      <w:r w:rsidR="00BA083C">
                        <w:rPr>
                          <w:color w:val="FFFFFF" w:themeColor="background1"/>
                          <w:lang w:val="en-GB"/>
                        </w:rPr>
                        <w:t>43</w:t>
                      </w:r>
                      <w:r w:rsidRPr="007700AA">
                        <w:rPr>
                          <w:color w:val="FFFFFF" w:themeColor="background1"/>
                          <w:lang w:val="en-GB"/>
                        </w:rPr>
                        <w:t xml:space="preserve"> S</w:t>
                      </w:r>
                    </w:p>
                    <w:p w14:paraId="4DB9B64C" w14:textId="5F2538E8" w:rsidR="00B23EA0" w:rsidRPr="00B36436" w:rsidRDefault="0099467D" w:rsidP="007700AA">
                      <w:pPr>
                        <w:rPr>
                          <w:color w:val="FFFFFF" w:themeColor="background1"/>
                          <w:lang w:val="en-GB"/>
                        </w:rPr>
                      </w:pPr>
                      <w:r>
                        <w:rPr>
                          <w:color w:val="FFFFFF" w:themeColor="background1"/>
                          <w:lang w:val="en-GB"/>
                        </w:rPr>
                        <w:t>l</w:t>
                      </w:r>
                      <w:r w:rsidR="00AD4FC6">
                        <w:rPr>
                          <w:color w:val="FFFFFF" w:themeColor="background1"/>
                          <w:lang w:val="en-GB"/>
                        </w:rPr>
                        <w:t>eft until wall</w:t>
                      </w:r>
                      <w:r w:rsidR="007833F8">
                        <w:rPr>
                          <w:color w:val="FFFFFF" w:themeColor="background1"/>
                          <w:lang w:val="en-GB"/>
                        </w:rPr>
                        <w:br/>
                      </w:r>
                      <w:r w:rsidR="00B36436">
                        <w:rPr>
                          <w:color w:val="FFFFFF" w:themeColor="background1"/>
                          <w:lang w:val="en-GB"/>
                        </w:rPr>
                        <w:t>move left/right</w:t>
                      </w:r>
                      <w:r w:rsidR="007833F8">
                        <w:rPr>
                          <w:color w:val="FFFFFF" w:themeColor="background1"/>
                          <w:lang w:val="en-GB"/>
                        </w:rPr>
                        <w:br/>
                      </w:r>
                      <w:r w:rsidR="007833F8">
                        <w:rPr>
                          <w:color w:val="FFFFFF" w:themeColor="background1"/>
                          <w:lang w:val="en-GB"/>
                        </w:rPr>
                        <w:br/>
                      </w:r>
                      <w:r w:rsidR="00762BA0">
                        <w:rPr>
                          <w:color w:val="FFFFFF" w:themeColor="background1"/>
                          <w:lang w:val="en-GB"/>
                        </w:rPr>
                        <w:t>after encounter:</w:t>
                      </w:r>
                      <w:r w:rsidR="00AD4FC6">
                        <w:rPr>
                          <w:color w:val="FFFFFF" w:themeColor="background1"/>
                          <w:lang w:val="en-GB"/>
                        </w:rPr>
                        <w:br/>
                      </w:r>
                      <w:r w:rsidR="00B23EA0">
                        <w:rPr>
                          <w:color w:val="FFFFFF" w:themeColor="background1"/>
                          <w:lang w:val="en-GB"/>
                        </w:rPr>
                        <w:t>1 S</w:t>
                      </w:r>
                      <w:r w:rsidR="004A616D">
                        <w:rPr>
                          <w:color w:val="FFFFFF" w:themeColor="background1"/>
                          <w:lang w:val="en-GB"/>
                        </w:rPr>
                        <w:br/>
                        <w:t>8 E</w:t>
                      </w:r>
                      <w:r w:rsidR="004A616D">
                        <w:rPr>
                          <w:color w:val="FFFFFF" w:themeColor="background1"/>
                          <w:lang w:val="en-GB"/>
                        </w:rPr>
                        <w:br/>
                        <w:t>1 N</w:t>
                      </w:r>
                      <w:r w:rsidR="004A616D">
                        <w:rPr>
                          <w:color w:val="FFFFFF" w:themeColor="background1"/>
                          <w:lang w:val="en-GB"/>
                        </w:rPr>
                        <w:br/>
                        <w:t>left until wall</w:t>
                      </w:r>
                      <w:r w:rsidR="007833F8">
                        <w:rPr>
                          <w:color w:val="FFFFFF" w:themeColor="background1"/>
                          <w:lang w:val="en-GB"/>
                        </w:rPr>
                        <w:br/>
                        <w:t>move left/right</w:t>
                      </w:r>
                      <w:r w:rsidR="00A5440D">
                        <w:rPr>
                          <w:color w:val="FFFFFF" w:themeColor="background1"/>
                          <w:lang w:val="en-GB"/>
                        </w:rPr>
                        <w:br/>
                        <w:t>repeat</w:t>
                      </w:r>
                    </w:p>
                    <w:p w14:paraId="5C934DF3" w14:textId="53F5A988" w:rsidR="00B47F69" w:rsidRPr="00D72538" w:rsidRDefault="00D76F3A" w:rsidP="007700AA">
                      <w:pPr>
                        <w:rPr>
                          <w:color w:val="FFFFFF" w:themeColor="background1"/>
                          <w:lang w:val="en-GB"/>
                        </w:rPr>
                      </w:pPr>
                      <w:r>
                        <w:rPr>
                          <w:color w:val="FFFFFF" w:themeColor="background1"/>
                          <w:lang w:val="en-GB"/>
                        </w:rPr>
                        <w:t>Escape rope</w:t>
                      </w:r>
                    </w:p>
                  </w:txbxContent>
                </v:textbox>
              </v:shape>
            </w:pict>
          </mc:Fallback>
        </mc:AlternateContent>
      </w:r>
      <w:r w:rsidR="00DE35A0" w:rsidRPr="000D4B79">
        <w:rPr>
          <w:noProof/>
          <w:lang w:val="en-GB"/>
        </w:rPr>
        <w:t>Follow these steps from the Pokétch Co.  void entrance:</w:t>
      </w:r>
    </w:p>
    <w:p w14:paraId="2C86C505" w14:textId="7AE0AD3A" w:rsidR="00B47F69" w:rsidRPr="000D4B79" w:rsidRDefault="00B47F69" w:rsidP="00DE35A0">
      <w:pPr>
        <w:ind w:left="720"/>
        <w:rPr>
          <w:noProof/>
          <w:lang w:val="en-GB"/>
        </w:rPr>
      </w:pPr>
    </w:p>
    <w:p w14:paraId="18629537" w14:textId="19031E4C" w:rsidR="00B47F69" w:rsidRPr="000D4B79" w:rsidRDefault="00B47F69" w:rsidP="00DE35A0">
      <w:pPr>
        <w:ind w:left="720"/>
        <w:rPr>
          <w:noProof/>
          <w:lang w:val="en-GB"/>
        </w:rPr>
      </w:pPr>
    </w:p>
    <w:p w14:paraId="27AE0FBE" w14:textId="5B9EC676" w:rsidR="00B47F69" w:rsidRPr="000D4B79" w:rsidRDefault="00B47F69" w:rsidP="00DE35A0">
      <w:pPr>
        <w:ind w:left="720"/>
        <w:rPr>
          <w:noProof/>
          <w:lang w:val="en-GB"/>
        </w:rPr>
      </w:pPr>
    </w:p>
    <w:p w14:paraId="75307FEB" w14:textId="60A85F84" w:rsidR="00B47F69" w:rsidRPr="000D4B79" w:rsidRDefault="00B47F69" w:rsidP="00DE35A0">
      <w:pPr>
        <w:ind w:left="720"/>
        <w:rPr>
          <w:noProof/>
          <w:lang w:val="en-GB"/>
        </w:rPr>
      </w:pPr>
    </w:p>
    <w:p w14:paraId="3665429D" w14:textId="65B95DF2" w:rsidR="00B47F69" w:rsidRPr="000D4B79" w:rsidRDefault="00B47F69" w:rsidP="00DE35A0">
      <w:pPr>
        <w:ind w:left="720"/>
        <w:rPr>
          <w:noProof/>
          <w:lang w:val="en-GB"/>
        </w:rPr>
      </w:pPr>
    </w:p>
    <w:p w14:paraId="1355EFBF" w14:textId="62DB3C44" w:rsidR="00B47F69" w:rsidRPr="000D4B79" w:rsidRDefault="00B47F69" w:rsidP="00DE35A0">
      <w:pPr>
        <w:ind w:left="720"/>
        <w:rPr>
          <w:noProof/>
          <w:lang w:val="en-GB"/>
        </w:rPr>
      </w:pPr>
    </w:p>
    <w:p w14:paraId="0FA3DA4B" w14:textId="1BFA1DB4" w:rsidR="00B47F69" w:rsidRPr="000D4B79" w:rsidRDefault="00B47F69" w:rsidP="00DE35A0">
      <w:pPr>
        <w:ind w:left="720"/>
        <w:rPr>
          <w:noProof/>
          <w:lang w:val="en-GB"/>
        </w:rPr>
      </w:pPr>
    </w:p>
    <w:p w14:paraId="65524D8B" w14:textId="2175AE75" w:rsidR="00B47F69" w:rsidRPr="000D4B79" w:rsidRDefault="00B47F69" w:rsidP="00DE35A0">
      <w:pPr>
        <w:ind w:left="720"/>
        <w:rPr>
          <w:noProof/>
          <w:lang w:val="en-GB"/>
        </w:rPr>
      </w:pPr>
    </w:p>
    <w:p w14:paraId="3AB273A1" w14:textId="6B0AB902" w:rsidR="00B47F69" w:rsidRPr="000D4B79" w:rsidRDefault="00B47F69" w:rsidP="00DE35A0">
      <w:pPr>
        <w:ind w:left="720"/>
        <w:rPr>
          <w:noProof/>
          <w:lang w:val="en-GB"/>
        </w:rPr>
      </w:pPr>
    </w:p>
    <w:p w14:paraId="1568738C" w14:textId="63257209" w:rsidR="00B47F69" w:rsidRPr="000D4B79" w:rsidRDefault="00B47F69" w:rsidP="00DE35A0">
      <w:pPr>
        <w:ind w:left="720"/>
        <w:rPr>
          <w:noProof/>
          <w:lang w:val="en-GB"/>
        </w:rPr>
      </w:pPr>
    </w:p>
    <w:p w14:paraId="2E94BB9B" w14:textId="1AEDF836" w:rsidR="00B47F69" w:rsidRPr="000D4B79" w:rsidRDefault="00B47F69" w:rsidP="00DE35A0">
      <w:pPr>
        <w:ind w:left="720"/>
        <w:rPr>
          <w:noProof/>
          <w:lang w:val="en-GB"/>
        </w:rPr>
      </w:pPr>
    </w:p>
    <w:p w14:paraId="3657ED5C" w14:textId="6639AFAC" w:rsidR="00B47F69" w:rsidRPr="000D4B79" w:rsidRDefault="00B47F69" w:rsidP="00DE35A0">
      <w:pPr>
        <w:ind w:left="720"/>
        <w:rPr>
          <w:noProof/>
          <w:lang w:val="en-GB"/>
        </w:rPr>
      </w:pPr>
    </w:p>
    <w:p w14:paraId="4E153DBD" w14:textId="1FEE56DA" w:rsidR="00B47F69" w:rsidRPr="000D4B79" w:rsidRDefault="00B47F69" w:rsidP="00DE35A0">
      <w:pPr>
        <w:ind w:left="720"/>
        <w:rPr>
          <w:noProof/>
          <w:lang w:val="en-GB"/>
        </w:rPr>
      </w:pPr>
    </w:p>
    <w:p w14:paraId="15869ED9" w14:textId="6888A067" w:rsidR="00B47F69" w:rsidRPr="000D4B79" w:rsidRDefault="00B47F69" w:rsidP="00DE35A0">
      <w:pPr>
        <w:ind w:left="720"/>
        <w:rPr>
          <w:noProof/>
          <w:lang w:val="en-GB"/>
        </w:rPr>
      </w:pPr>
    </w:p>
    <w:p w14:paraId="5C7E8AC0" w14:textId="7D9DC0D6" w:rsidR="00B47F69" w:rsidRPr="000D4B79" w:rsidRDefault="00B47F69" w:rsidP="00DE35A0">
      <w:pPr>
        <w:ind w:left="720"/>
        <w:rPr>
          <w:noProof/>
          <w:lang w:val="en-GB"/>
        </w:rPr>
      </w:pPr>
    </w:p>
    <w:p w14:paraId="27FBD0D3" w14:textId="0286E488" w:rsidR="00B47F69" w:rsidRPr="000D4B79" w:rsidRDefault="00B47F69" w:rsidP="00DE35A0">
      <w:pPr>
        <w:ind w:left="720"/>
        <w:rPr>
          <w:noProof/>
          <w:lang w:val="en-GB"/>
        </w:rPr>
      </w:pPr>
    </w:p>
    <w:p w14:paraId="0BF9D986" w14:textId="0B1AB24B" w:rsidR="00B47F69" w:rsidRPr="000D4B79" w:rsidRDefault="00B47F69" w:rsidP="00DE35A0">
      <w:pPr>
        <w:ind w:left="720"/>
        <w:rPr>
          <w:noProof/>
          <w:lang w:val="en-GB"/>
        </w:rPr>
      </w:pPr>
    </w:p>
    <w:p w14:paraId="1A368BBB" w14:textId="399B3AC3" w:rsidR="00B47F69" w:rsidRPr="000D4B79" w:rsidRDefault="00B47F69" w:rsidP="00DE35A0">
      <w:pPr>
        <w:ind w:left="720"/>
        <w:rPr>
          <w:noProof/>
          <w:lang w:val="en-GB"/>
        </w:rPr>
      </w:pPr>
    </w:p>
    <w:p w14:paraId="132A15C5" w14:textId="2AC5A777" w:rsidR="00B47F69" w:rsidRPr="000D4B79" w:rsidRDefault="00B47F69" w:rsidP="00DE35A0">
      <w:pPr>
        <w:ind w:left="720"/>
        <w:rPr>
          <w:noProof/>
          <w:lang w:val="en-GB"/>
        </w:rPr>
      </w:pPr>
    </w:p>
    <w:p w14:paraId="7BB63A13" w14:textId="5B6C95B6" w:rsidR="00B94EFA" w:rsidRPr="000D4B79" w:rsidRDefault="00953996" w:rsidP="00DE35A0">
      <w:pPr>
        <w:ind w:left="720"/>
        <w:rPr>
          <w:noProof/>
          <w:lang w:val="en-GB"/>
        </w:rPr>
      </w:pPr>
      <w:r w:rsidRPr="000D4B79">
        <w:rPr>
          <w:noProof/>
          <w:lang w:val="en-GB"/>
        </w:rPr>
        <w:t xml:space="preserve">These are the major ways of using and avoiding chunk dislocation to encounter Pokémon. </w:t>
      </w:r>
      <w:r w:rsidR="00413F0C" w:rsidRPr="000D4B79">
        <w:rPr>
          <w:noProof/>
          <w:lang w:val="en-GB"/>
        </w:rPr>
        <w:t>Later we’ll also see how we can trigger chunk dislocation anywhere, using a technique known as ledgecancelling. We’ll be going over Fake Sinnoh’s first, and then immediately after learn Wrong Warping. With Wrong Warping we can significantly shorten routes. It also gives us access to previously impossible glitches.</w:t>
      </w:r>
    </w:p>
    <w:p w14:paraId="6FB84586" w14:textId="0624ACEC" w:rsidR="00BC06A7" w:rsidRPr="000D4B79" w:rsidRDefault="00BC06A7" w:rsidP="00DE35A0">
      <w:pPr>
        <w:ind w:left="720"/>
        <w:rPr>
          <w:noProof/>
          <w:lang w:val="en-GB"/>
        </w:rPr>
      </w:pPr>
      <w:r w:rsidRPr="000D4B79">
        <w:rPr>
          <w:noProof/>
          <w:lang w:val="en-GB"/>
        </w:rPr>
        <w:t>I will be covering 3 major Wrong Warps. More exist, but are practically unusable for normal routes</w:t>
      </w:r>
      <w:r w:rsidR="00E603E6" w:rsidRPr="000D4B79">
        <w:rPr>
          <w:noProof/>
          <w:lang w:val="en-GB"/>
        </w:rPr>
        <w:t xml:space="preserve">, and take more time to set up. </w:t>
      </w:r>
    </w:p>
    <w:p w14:paraId="0EE80862" w14:textId="77777777" w:rsidR="009A1C2B" w:rsidRPr="000D4B79" w:rsidRDefault="009A1C2B" w:rsidP="00C758BF">
      <w:pPr>
        <w:rPr>
          <w:noProof/>
          <w:lang w:val="en-GB"/>
        </w:rPr>
      </w:pPr>
    </w:p>
    <w:p w14:paraId="73F7D0C6" w14:textId="0174514B" w:rsidR="006C1E56" w:rsidRPr="000D4B79" w:rsidRDefault="000B4E42" w:rsidP="003729FA">
      <w:pPr>
        <w:ind w:left="720"/>
        <w:rPr>
          <w:noProof/>
          <w:lang w:val="en-GB"/>
        </w:rPr>
      </w:pPr>
      <w:r w:rsidRPr="000D4B79">
        <w:rPr>
          <w:noProof/>
          <w:lang w:val="en-GB"/>
        </w:rPr>
        <w:t xml:space="preserve"> </w:t>
      </w:r>
    </w:p>
    <w:p w14:paraId="62BCDA80" w14:textId="4DC6774E" w:rsidR="0097592F" w:rsidRPr="000D4B79" w:rsidRDefault="001657C2" w:rsidP="00B47F69">
      <w:pPr>
        <w:pStyle w:val="ListParagraph"/>
        <w:numPr>
          <w:ilvl w:val="2"/>
          <w:numId w:val="48"/>
        </w:numPr>
        <w:rPr>
          <w:noProof/>
          <w:color w:val="005677" w:themeColor="accent4" w:themeShade="80"/>
          <w:lang w:val="en-GB"/>
        </w:rPr>
      </w:pPr>
      <w:r w:rsidRPr="000D4B79">
        <w:rPr>
          <w:noProof/>
          <w:color w:val="005677" w:themeColor="accent4" w:themeShade="80"/>
          <w:lang w:val="en-GB"/>
        </w:rPr>
        <w:lastRenderedPageBreak/>
        <w:t>Fake Sinnoh</w:t>
      </w:r>
    </w:p>
    <w:p w14:paraId="35F3881F" w14:textId="3A4A23DA" w:rsidR="00AF0CD3" w:rsidRPr="000D4B79" w:rsidRDefault="00060FE5" w:rsidP="00AF0CD3">
      <w:pPr>
        <w:ind w:left="737"/>
        <w:rPr>
          <w:noProof/>
          <w:lang w:val="en-GB"/>
        </w:rPr>
      </w:pPr>
      <w:r w:rsidRPr="000D4B79">
        <w:rPr>
          <w:noProof/>
          <w:lang w:val="en-GB"/>
        </w:rPr>
        <w:t>Fake Sinnoh</w:t>
      </w:r>
      <w:r w:rsidR="000B1E85" w:rsidRPr="000D4B79">
        <w:rPr>
          <w:noProof/>
          <w:lang w:val="en-GB"/>
        </w:rPr>
        <w:t>s are more commonly known, due to them being used a lot in the older routes</w:t>
      </w:r>
      <w:r w:rsidR="002C755B" w:rsidRPr="000D4B79">
        <w:rPr>
          <w:noProof/>
          <w:lang w:val="en-GB"/>
        </w:rPr>
        <w:t xml:space="preserve"> before the void was understood</w:t>
      </w:r>
      <w:r w:rsidR="0023707D" w:rsidRPr="000D4B79">
        <w:rPr>
          <w:noProof/>
          <w:lang w:val="en-GB"/>
        </w:rPr>
        <w:t xml:space="preserve">. Fake Sinnohs are a culmination of two mechanics. One of those is the </w:t>
      </w:r>
      <w:r w:rsidR="00945EF7" w:rsidRPr="000D4B79">
        <w:rPr>
          <w:noProof/>
          <w:lang w:val="en-GB"/>
        </w:rPr>
        <w:t>visual</w:t>
      </w:r>
      <w:r w:rsidR="0023707D" w:rsidRPr="000D4B79">
        <w:rPr>
          <w:noProof/>
          <w:lang w:val="en-GB"/>
        </w:rPr>
        <w:t xml:space="preserve"> aspect, the other the saving aspect.</w:t>
      </w:r>
      <w:r w:rsidR="00945EF7" w:rsidRPr="000D4B79">
        <w:rPr>
          <w:noProof/>
          <w:lang w:val="en-GB"/>
        </w:rPr>
        <w:t xml:space="preserve"> We’ll cover the visual aspect first.</w:t>
      </w:r>
      <w:r w:rsidR="003528BD" w:rsidRPr="000D4B79">
        <w:rPr>
          <w:noProof/>
          <w:lang w:val="en-GB"/>
        </w:rPr>
        <w:t xml:space="preserve"> Fake Sinnohs appear if you go 65536 steps in any direction from the Matrix. </w:t>
      </w:r>
      <w:r w:rsidR="00E904F7" w:rsidRPr="000D4B79">
        <w:rPr>
          <w:noProof/>
          <w:lang w:val="en-GB"/>
        </w:rPr>
        <w:t>In these spots</w:t>
      </w:r>
      <w:r w:rsidR="00761548" w:rsidRPr="000D4B79">
        <w:rPr>
          <w:noProof/>
          <w:lang w:val="en-GB"/>
        </w:rPr>
        <w:t xml:space="preserve"> the visual aspect of the Matrix will be loaded, the Mapmodels.</w:t>
      </w:r>
      <w:r w:rsidR="00C03C17" w:rsidRPr="000D4B79">
        <w:rPr>
          <w:noProof/>
          <w:lang w:val="en-GB"/>
        </w:rPr>
        <w:t xml:space="preserve"> They only appear when walking, not when reloading graphics, similarly to chunk dislocation.</w:t>
      </w:r>
      <w:r w:rsidR="00B72B85" w:rsidRPr="000D4B79">
        <w:rPr>
          <w:noProof/>
          <w:lang w:val="en-GB"/>
        </w:rPr>
        <w:t xml:space="preserve"> These models do not have collision, except for height. When the game detects a great height different between two areas it prevents you from walking. </w:t>
      </w:r>
      <w:r w:rsidR="00DF7E25" w:rsidRPr="000D4B79">
        <w:rPr>
          <w:noProof/>
          <w:lang w:val="en-GB"/>
        </w:rPr>
        <w:t xml:space="preserve">Luckily, by graphic reloading we can unload any areas that would have height differences. </w:t>
      </w:r>
      <w:r w:rsidR="00D4119E">
        <w:rPr>
          <w:noProof/>
          <w:lang w:val="en-GB"/>
        </w:rPr>
        <w:t>Y</w:t>
      </w:r>
      <w:r w:rsidR="00B72B85" w:rsidRPr="000D4B79">
        <w:rPr>
          <w:noProof/>
          <w:lang w:val="en-GB"/>
        </w:rPr>
        <w:t>ou can perfectly walk through buildings and walls in other cases.</w:t>
      </w:r>
      <w:r w:rsidR="00AC0533" w:rsidRPr="000D4B79">
        <w:rPr>
          <w:noProof/>
          <w:lang w:val="en-GB"/>
        </w:rPr>
        <w:t xml:space="preserve"> </w:t>
      </w:r>
      <w:r w:rsidR="005E27E6" w:rsidRPr="000D4B79">
        <w:rPr>
          <w:noProof/>
          <w:lang w:val="en-GB"/>
        </w:rPr>
        <w:t>If you want to</w:t>
      </w:r>
      <w:r w:rsidR="0013244D">
        <w:rPr>
          <w:noProof/>
          <w:lang w:val="en-GB"/>
        </w:rPr>
        <w:t xml:space="preserve"> go to </w:t>
      </w:r>
      <w:r w:rsidR="00C6027D" w:rsidRPr="000D4B79">
        <w:rPr>
          <w:noProof/>
          <w:lang w:val="en-GB"/>
        </w:rPr>
        <w:t>any Fake Sinnoh fast</w:t>
      </w:r>
      <w:r w:rsidR="005E27E6" w:rsidRPr="000D4B79">
        <w:rPr>
          <w:noProof/>
          <w:lang w:val="en-GB"/>
        </w:rPr>
        <w:t xml:space="preserve"> press J and let </w:t>
      </w:r>
      <w:r w:rsidR="00CA3C6F">
        <w:rPr>
          <w:noProof/>
          <w:lang w:val="en-GB"/>
        </w:rPr>
        <w:t>the jumpvalue go</w:t>
      </w:r>
      <w:r w:rsidR="005E27E6" w:rsidRPr="000D4B79">
        <w:rPr>
          <w:noProof/>
          <w:lang w:val="en-GB"/>
        </w:rPr>
        <w:t xml:space="preserve"> under 0, it will roll over to 6553</w:t>
      </w:r>
      <w:r w:rsidR="00331C9F" w:rsidRPr="000D4B79">
        <w:rPr>
          <w:noProof/>
          <w:lang w:val="en-GB"/>
        </w:rPr>
        <w:t>6</w:t>
      </w:r>
      <w:r w:rsidR="00B057BB" w:rsidRPr="000D4B79">
        <w:rPr>
          <w:noProof/>
          <w:lang w:val="en-GB"/>
        </w:rPr>
        <w:t>. If you teleport in any direction you’ll end up at the same spot, but in a Fake Sinnoh.</w:t>
      </w:r>
      <w:r w:rsidR="007B258F" w:rsidRPr="000D4B79">
        <w:rPr>
          <w:noProof/>
          <w:lang w:val="en-GB"/>
        </w:rPr>
        <w:t xml:space="preserve"> </w:t>
      </w:r>
    </w:p>
    <w:p w14:paraId="692967FE" w14:textId="29145E67" w:rsidR="004D76D0" w:rsidRPr="000D4B79" w:rsidRDefault="00AF0CD3" w:rsidP="004D76D0">
      <w:pPr>
        <w:ind w:left="737"/>
        <w:rPr>
          <w:noProof/>
          <w:lang w:val="en-GB"/>
        </w:rPr>
      </w:pPr>
      <w:r w:rsidRPr="000D4B79">
        <w:rPr>
          <w:noProof/>
          <w:lang w:val="en-GB"/>
        </w:rPr>
        <w:t xml:space="preserve">The reason this occurs is because of the extreme precision of the camera in this game. The camera </w:t>
      </w:r>
      <w:r w:rsidR="007E4BD5" w:rsidRPr="000D4B79">
        <w:rPr>
          <w:noProof/>
          <w:lang w:val="en-GB"/>
        </w:rPr>
        <w:t xml:space="preserve">uses a 32-bit x and y coordinate. </w:t>
      </w:r>
      <w:r w:rsidR="00A33E2C" w:rsidRPr="000D4B79">
        <w:rPr>
          <w:noProof/>
          <w:lang w:val="en-GB"/>
        </w:rPr>
        <w:t>However, the camera can determine a location up to 1/65536</w:t>
      </w:r>
      <w:r w:rsidR="00A33E2C" w:rsidRPr="000D4B79">
        <w:rPr>
          <w:noProof/>
          <w:vertAlign w:val="superscript"/>
          <w:lang w:val="en-GB"/>
        </w:rPr>
        <w:t>th</w:t>
      </w:r>
      <w:r w:rsidR="00A33E2C" w:rsidRPr="000D4B79">
        <w:rPr>
          <w:noProof/>
          <w:lang w:val="en-GB"/>
        </w:rPr>
        <w:t xml:space="preserve"> of a tile. This is way more precise than you’d ever see ingame. </w:t>
      </w:r>
      <w:r w:rsidR="005F06C2">
        <w:rPr>
          <w:noProof/>
          <w:lang w:val="en-GB"/>
        </w:rPr>
        <w:t>S</w:t>
      </w:r>
      <w:r w:rsidR="00C618AF" w:rsidRPr="000D4B79">
        <w:rPr>
          <w:noProof/>
          <w:lang w:val="en-GB"/>
        </w:rPr>
        <w:t xml:space="preserve">ince 32-bit is simply 65536², we only need to take 65536 steps in any direction to loop the camera. </w:t>
      </w:r>
    </w:p>
    <w:p w14:paraId="214A4006" w14:textId="6BF900C5" w:rsidR="00D3786B" w:rsidRPr="000D4B79" w:rsidRDefault="004D76D0" w:rsidP="004D76D0">
      <w:pPr>
        <w:ind w:left="737"/>
        <w:rPr>
          <w:noProof/>
          <w:lang w:val="en-GB"/>
        </w:rPr>
      </w:pPr>
      <w:r w:rsidRPr="000D4B79">
        <w:rPr>
          <w:noProof/>
          <w:lang w:val="en-GB"/>
        </w:rPr>
        <w:t xml:space="preserve">This alone is however not incredibly useful, if it weren’t for how the game stores coordinates </w:t>
      </w:r>
      <w:r w:rsidR="00176B3C">
        <w:rPr>
          <w:noProof/>
          <w:lang w:val="en-GB"/>
        </w:rPr>
        <w:t>when</w:t>
      </w:r>
      <w:r w:rsidRPr="000D4B79">
        <w:rPr>
          <w:noProof/>
          <w:lang w:val="en-GB"/>
        </w:rPr>
        <w:t xml:space="preserve"> saving. When walking around the game uses a 32-bit </w:t>
      </w:r>
      <w:r w:rsidR="000B0710" w:rsidRPr="000D4B79">
        <w:rPr>
          <w:noProof/>
          <w:lang w:val="en-GB"/>
        </w:rPr>
        <w:t>value for both x and y coordinates</w:t>
      </w:r>
      <w:r w:rsidR="00AB459A">
        <w:rPr>
          <w:noProof/>
          <w:lang w:val="en-GB"/>
        </w:rPr>
        <w:t>. When</w:t>
      </w:r>
      <w:r w:rsidR="000B0710" w:rsidRPr="000D4B79">
        <w:rPr>
          <w:noProof/>
          <w:lang w:val="en-GB"/>
        </w:rPr>
        <w:t xml:space="preserve"> saving</w:t>
      </w:r>
      <w:r w:rsidR="00F856EB" w:rsidRPr="000D4B79">
        <w:rPr>
          <w:noProof/>
          <w:lang w:val="en-GB"/>
        </w:rPr>
        <w:t xml:space="preserve"> this is truncated to a 16-bit value. This is essentially applying a modulo 65536 to our live coordinate, meaning we end up in the original Matrix after saving. </w:t>
      </w:r>
    </w:p>
    <w:p w14:paraId="6CEB6CA9" w14:textId="07D3A302" w:rsidR="004D76D0" w:rsidRPr="000D4B79" w:rsidRDefault="00D3786B" w:rsidP="004D76D0">
      <w:pPr>
        <w:ind w:left="737"/>
        <w:rPr>
          <w:noProof/>
          <w:lang w:val="en-GB"/>
        </w:rPr>
      </w:pPr>
      <w:r w:rsidRPr="000D4B79">
        <w:rPr>
          <w:noProof/>
          <w:lang w:val="en-GB"/>
        </w:rPr>
        <w:t xml:space="preserve">For example, if your x coordinate would be x = 0x0002 </w:t>
      </w:r>
      <w:r w:rsidR="00037AE0" w:rsidRPr="000D4B79">
        <w:rPr>
          <w:noProof/>
          <w:lang w:val="en-GB"/>
        </w:rPr>
        <w:t>0111 it would become</w:t>
      </w:r>
      <w:r w:rsidR="00037AE0" w:rsidRPr="000D4B79">
        <w:rPr>
          <w:noProof/>
          <w:lang w:val="en-GB"/>
        </w:rPr>
        <w:br/>
        <w:t xml:space="preserve">x = 0x0000 0111 after saving, putting us at the Matrix. </w:t>
      </w:r>
      <w:r w:rsidR="0018765E" w:rsidRPr="000D4B79">
        <w:rPr>
          <w:noProof/>
          <w:lang w:val="en-GB"/>
        </w:rPr>
        <w:t xml:space="preserve">As long as our Map ID </w:t>
      </w:r>
      <w:r w:rsidR="00673FC0">
        <w:rPr>
          <w:noProof/>
          <w:lang w:val="en-GB"/>
        </w:rPr>
        <w:t>is part of</w:t>
      </w:r>
      <w:r w:rsidR="0018765E" w:rsidRPr="000D4B79">
        <w:rPr>
          <w:noProof/>
          <w:lang w:val="en-GB"/>
        </w:rPr>
        <w:t xml:space="preserve"> Sinnoh’s outdoor Matrix, this lets us easily </w:t>
      </w:r>
      <w:r w:rsidR="00612008" w:rsidRPr="000D4B79">
        <w:rPr>
          <w:noProof/>
          <w:lang w:val="en-GB"/>
        </w:rPr>
        <w:t>get inside.</w:t>
      </w:r>
      <w:r w:rsidR="00CC6EDF" w:rsidRPr="000D4B79">
        <w:rPr>
          <w:noProof/>
          <w:lang w:val="en-GB"/>
        </w:rPr>
        <w:t xml:space="preserve"> </w:t>
      </w:r>
      <w:r w:rsidR="002D730E">
        <w:rPr>
          <w:noProof/>
          <w:lang w:val="en-GB"/>
        </w:rPr>
        <w:t>I</w:t>
      </w:r>
      <w:r w:rsidR="00CC6EDF" w:rsidRPr="000D4B79">
        <w:rPr>
          <w:noProof/>
          <w:lang w:val="en-GB"/>
        </w:rPr>
        <w:t xml:space="preserve">f we simply </w:t>
      </w:r>
      <w:r w:rsidR="00425584">
        <w:rPr>
          <w:noProof/>
          <w:lang w:val="en-GB"/>
        </w:rPr>
        <w:t>walk to</w:t>
      </w:r>
      <w:r w:rsidR="00CC6EDF" w:rsidRPr="000D4B79">
        <w:rPr>
          <w:noProof/>
          <w:lang w:val="en-GB"/>
        </w:rPr>
        <w:t xml:space="preserve"> a Fake Sinnoh to do this it would take 65536 steps, and if the Map ID doesn’t match </w:t>
      </w:r>
      <w:r w:rsidR="00997BDD">
        <w:rPr>
          <w:noProof/>
          <w:lang w:val="en-GB"/>
        </w:rPr>
        <w:t>with</w:t>
      </w:r>
      <w:r w:rsidR="00CC6EDF" w:rsidRPr="000D4B79">
        <w:rPr>
          <w:noProof/>
          <w:lang w:val="en-GB"/>
        </w:rPr>
        <w:t xml:space="preserve"> the area we want to save, we would need to take another 65536. This takes hours, </w:t>
      </w:r>
      <w:r w:rsidR="002A13B3" w:rsidRPr="000D4B79">
        <w:rPr>
          <w:noProof/>
          <w:lang w:val="en-GB"/>
        </w:rPr>
        <w:t>and there would be tons of unpredictable data you</w:t>
      </w:r>
      <w:r w:rsidR="00DB154E">
        <w:rPr>
          <w:noProof/>
          <w:lang w:val="en-GB"/>
        </w:rPr>
        <w:t xml:space="preserve"> are</w:t>
      </w:r>
      <w:r w:rsidR="002A13B3" w:rsidRPr="000D4B79">
        <w:rPr>
          <w:noProof/>
          <w:lang w:val="en-GB"/>
        </w:rPr>
        <w:t xml:space="preserve"> going through along the way.</w:t>
      </w:r>
      <w:r w:rsidR="00197D50" w:rsidRPr="000D4B79">
        <w:rPr>
          <w:noProof/>
          <w:lang w:val="en-GB"/>
        </w:rPr>
        <w:t xml:space="preserve"> This is how old void routes worked, but obviously these practises should never be used anymore.</w:t>
      </w:r>
    </w:p>
    <w:p w14:paraId="66E01D07" w14:textId="188CEF52" w:rsidR="005D7EF7" w:rsidRPr="000D4B79" w:rsidRDefault="005D7EF7" w:rsidP="004D76D0">
      <w:pPr>
        <w:ind w:left="737"/>
        <w:rPr>
          <w:noProof/>
          <w:lang w:val="en-GB"/>
        </w:rPr>
      </w:pPr>
      <w:r w:rsidRPr="000D4B79">
        <w:rPr>
          <w:noProof/>
          <w:lang w:val="en-GB"/>
        </w:rPr>
        <w:t>Instead, we will immediately learn of several methods to reach a Fake Sinnoh nearly instantanious, using Wrong Warps.</w:t>
      </w:r>
      <w:r w:rsidR="000D4B79" w:rsidRPr="000D4B79">
        <w:rPr>
          <w:noProof/>
          <w:lang w:val="en-GB"/>
        </w:rPr>
        <w:t xml:space="preserve"> </w:t>
      </w:r>
    </w:p>
    <w:p w14:paraId="05286D7B" w14:textId="77777777" w:rsidR="00AC0533" w:rsidRPr="000D4B79" w:rsidRDefault="00AC0533" w:rsidP="008046E0">
      <w:pPr>
        <w:ind w:left="737"/>
        <w:rPr>
          <w:noProof/>
          <w:lang w:val="en-GB"/>
        </w:rPr>
      </w:pPr>
    </w:p>
    <w:p w14:paraId="12856310" w14:textId="77777777" w:rsidR="00AA75C5" w:rsidRPr="000D4B79" w:rsidRDefault="00AA75C5" w:rsidP="00AD2BBF">
      <w:pPr>
        <w:rPr>
          <w:noProof/>
          <w:lang w:val="en-GB"/>
        </w:rPr>
      </w:pPr>
    </w:p>
    <w:p w14:paraId="22361144" w14:textId="77777777" w:rsidR="00685B4E" w:rsidRPr="000D4B79" w:rsidRDefault="00F46C89" w:rsidP="00F46C89">
      <w:pPr>
        <w:pStyle w:val="Heading1"/>
        <w:numPr>
          <w:ilvl w:val="0"/>
          <w:numId w:val="48"/>
        </w:numPr>
        <w:rPr>
          <w:noProof/>
          <w:lang w:val="en-GB"/>
        </w:rPr>
      </w:pPr>
      <w:r w:rsidRPr="000D4B79">
        <w:rPr>
          <w:noProof/>
          <w:lang w:val="en-GB"/>
        </w:rPr>
        <w:lastRenderedPageBreak/>
        <w:t>Wrong Warps</w:t>
      </w:r>
    </w:p>
    <w:p w14:paraId="32F3E146" w14:textId="03AB198A" w:rsidR="007C1396" w:rsidRPr="007C1396" w:rsidRDefault="007C1396" w:rsidP="007C1396">
      <w:pPr>
        <w:ind w:left="113"/>
        <w:rPr>
          <w:noProof/>
          <w:lang w:val="en-GB"/>
        </w:rPr>
      </w:pPr>
      <w:r w:rsidRPr="007C1396">
        <w:rPr>
          <w:noProof/>
          <w:lang w:val="en-GB"/>
        </w:rPr>
        <w:t>Wrong warps are a common glitch in many games, including the Zelda, Mario, and many other franchises. The general premise of these glitches is causing the game to warp you to somewhere you’re not intended to. And in Diamond and Pearl there are plenty to talk about.</w:t>
      </w:r>
    </w:p>
    <w:p w14:paraId="7D736D49" w14:textId="70E87EA1" w:rsid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Main Wrong Warp</w:t>
      </w:r>
    </w:p>
    <w:p w14:paraId="20725993" w14:textId="7F5FBCE6" w:rsidR="005E29C0" w:rsidRDefault="007C1396" w:rsidP="005E29C0">
      <w:pPr>
        <w:ind w:left="360"/>
        <w:rPr>
          <w:noProof/>
          <w:lang w:val="en-GB"/>
        </w:rPr>
      </w:pPr>
      <w:r w:rsidRPr="007C1396">
        <w:rPr>
          <w:noProof/>
          <w:lang w:val="en-GB"/>
        </w:rPr>
        <w:t>The main Wrong Warp</w:t>
      </w:r>
      <w:r w:rsidR="009C0E7E">
        <w:rPr>
          <w:noProof/>
          <w:lang w:val="en-GB"/>
        </w:rPr>
        <w:t xml:space="preserve"> is possible on all versions of Diamond and Pearl. </w:t>
      </w:r>
      <w:r w:rsidR="004E20D3">
        <w:rPr>
          <w:noProof/>
          <w:lang w:val="en-GB"/>
        </w:rPr>
        <w:t xml:space="preserve">The Wrong Warp is triggered by abusing a check </w:t>
      </w:r>
      <w:r w:rsidR="00363C00">
        <w:rPr>
          <w:noProof/>
          <w:lang w:val="en-GB"/>
        </w:rPr>
        <w:t xml:space="preserve">with the NPC’s that let you enter the Union Room. The Union Room is used to let the player trade with other people, </w:t>
      </w:r>
      <w:r w:rsidR="00C14029">
        <w:rPr>
          <w:noProof/>
          <w:lang w:val="en-GB"/>
        </w:rPr>
        <w:t xml:space="preserve">and there is one in each Pokémon Center. In order to let the player appear at the correct Pokémon center after leaving the Union Room the game checks your Map ID and coordinates when talking to the </w:t>
      </w:r>
      <w:r w:rsidR="00FF404D">
        <w:rPr>
          <w:noProof/>
          <w:lang w:val="en-GB"/>
        </w:rPr>
        <w:t xml:space="preserve">lady behind the desk. If </w:t>
      </w:r>
      <w:r w:rsidR="005E29C0">
        <w:rPr>
          <w:noProof/>
          <w:lang w:val="en-GB"/>
        </w:rPr>
        <w:t xml:space="preserve">the check succeeds it overwrites some warprelated variables with your Map ID and </w:t>
      </w:r>
      <w:r w:rsidR="00547DAF">
        <w:rPr>
          <w:noProof/>
          <w:lang w:val="en-GB"/>
        </w:rPr>
        <w:t>x</w:t>
      </w:r>
      <w:r w:rsidR="005E29C0">
        <w:rPr>
          <w:noProof/>
          <w:lang w:val="en-GB"/>
        </w:rPr>
        <w:t xml:space="preserve"> and </w:t>
      </w:r>
      <w:r w:rsidR="00547DAF">
        <w:rPr>
          <w:noProof/>
          <w:lang w:val="en-GB"/>
        </w:rPr>
        <w:t>y</w:t>
      </w:r>
      <w:r w:rsidR="005E29C0">
        <w:rPr>
          <w:noProof/>
          <w:lang w:val="en-GB"/>
        </w:rPr>
        <w:t xml:space="preserve"> coordinates. </w:t>
      </w:r>
      <w:r w:rsidR="00660098">
        <w:rPr>
          <w:noProof/>
          <w:lang w:val="en-GB"/>
        </w:rPr>
        <w:t xml:space="preserve">If the player leaves the room or resets the game </w:t>
      </w:r>
      <w:r w:rsidR="00547DAF">
        <w:rPr>
          <w:noProof/>
          <w:lang w:val="en-GB"/>
        </w:rPr>
        <w:t>they are</w:t>
      </w:r>
      <w:r w:rsidR="00660098">
        <w:rPr>
          <w:noProof/>
          <w:lang w:val="en-GB"/>
        </w:rPr>
        <w:t xml:space="preserve"> teleported to these </w:t>
      </w:r>
      <w:r w:rsidR="007110A3">
        <w:rPr>
          <w:noProof/>
          <w:lang w:val="en-GB"/>
        </w:rPr>
        <w:t>positions instead.</w:t>
      </w:r>
    </w:p>
    <w:p w14:paraId="7B051716" w14:textId="17BF91BD" w:rsidR="00B53042" w:rsidRDefault="00B53042" w:rsidP="005E29C0">
      <w:pPr>
        <w:ind w:left="360"/>
        <w:rPr>
          <w:noProof/>
          <w:lang w:val="en-GB"/>
        </w:rPr>
      </w:pPr>
      <w:r>
        <w:rPr>
          <w:noProof/>
          <w:lang w:val="en-GB"/>
        </w:rPr>
        <w:t xml:space="preserve">The same addresses used for this warp are also used by countless others. Elevators, the safari gate, the </w:t>
      </w:r>
      <w:r w:rsidR="0030795B">
        <w:rPr>
          <w:noProof/>
          <w:lang w:val="en-GB"/>
        </w:rPr>
        <w:t>Battle Tower, the Hall Of Fame and even the Explorer Kit all initialize them for their own warps.</w:t>
      </w:r>
    </w:p>
    <w:p w14:paraId="31624447" w14:textId="2FD86ECA" w:rsidR="00BD4E72" w:rsidRDefault="00B53042" w:rsidP="00BD4E72">
      <w:pPr>
        <w:ind w:left="360"/>
        <w:rPr>
          <w:noProof/>
          <w:lang w:val="en-GB"/>
        </w:rPr>
      </w:pPr>
      <w:r>
        <w:rPr>
          <w:noProof/>
          <w:lang w:val="en-GB"/>
        </w:rPr>
        <w:t>If the player would manage to bypass the check</w:t>
      </w:r>
      <w:r w:rsidR="00BD4E72">
        <w:rPr>
          <w:noProof/>
          <w:lang w:val="en-GB"/>
        </w:rPr>
        <w:t xml:space="preserve"> and stop it from overwriting the variables you could therefore manipulate where you warp to. The Explorer Kit specifically is extremely flexible, as it</w:t>
      </w:r>
      <w:r w:rsidR="00A90859">
        <w:rPr>
          <w:noProof/>
          <w:lang w:val="en-GB"/>
        </w:rPr>
        <w:t xml:space="preserve"> sets your current Map Id, </w:t>
      </w:r>
      <w:r w:rsidR="00547DAF">
        <w:rPr>
          <w:noProof/>
          <w:lang w:val="en-GB"/>
        </w:rPr>
        <w:t>x</w:t>
      </w:r>
      <w:r w:rsidR="00A90859">
        <w:rPr>
          <w:noProof/>
          <w:lang w:val="en-GB"/>
        </w:rPr>
        <w:t xml:space="preserve"> and </w:t>
      </w:r>
      <w:r w:rsidR="00547DAF">
        <w:rPr>
          <w:noProof/>
          <w:lang w:val="en-GB"/>
        </w:rPr>
        <w:t>y</w:t>
      </w:r>
      <w:r w:rsidR="00A90859">
        <w:rPr>
          <w:noProof/>
          <w:lang w:val="en-GB"/>
        </w:rPr>
        <w:t xml:space="preserve"> coordinates by simply poppi</w:t>
      </w:r>
      <w:r w:rsidR="00E81E42">
        <w:rPr>
          <w:noProof/>
          <w:lang w:val="en-GB"/>
        </w:rPr>
        <w:t>ng up the menu</w:t>
      </w:r>
      <w:r w:rsidR="009A0B3B">
        <w:rPr>
          <w:noProof/>
          <w:lang w:val="en-GB"/>
        </w:rPr>
        <w:t>, you don’t even have to save or enter the Underground.</w:t>
      </w:r>
    </w:p>
    <w:p w14:paraId="2A21647E" w14:textId="02937451" w:rsidR="005E29C0" w:rsidRDefault="002524AB" w:rsidP="00BD4E72">
      <w:pPr>
        <w:ind w:left="360"/>
        <w:rPr>
          <w:noProof/>
          <w:lang w:val="en-GB"/>
        </w:rPr>
      </w:pPr>
      <w:r>
        <w:rPr>
          <w:noProof/>
          <w:lang w:val="en-GB"/>
        </w:rPr>
        <w:t>This can be achieved in two ways</w:t>
      </w:r>
      <w:r w:rsidR="005E29C0">
        <w:rPr>
          <w:noProof/>
          <w:lang w:val="en-GB"/>
        </w:rPr>
        <w:t>, one that only works on the Japanese versions and one that works on all versions. The first one is actually a huge oversight</w:t>
      </w:r>
      <w:r w:rsidR="007209F7">
        <w:rPr>
          <w:noProof/>
          <w:lang w:val="en-GB"/>
        </w:rPr>
        <w:t xml:space="preserve"> by the developers. They forgot to add the Pokémon league’s upper floor to the list of Map ID’s to check. </w:t>
      </w:r>
      <w:r>
        <w:rPr>
          <w:noProof/>
          <w:lang w:val="en-GB"/>
        </w:rPr>
        <w:t xml:space="preserve">This means that simply by talking to the lady behind the desk in the Japanese Versions and resetting the game will Wrong Warp you. The glitch was acknowledged by </w:t>
      </w:r>
      <w:r w:rsidR="00BC4DED">
        <w:rPr>
          <w:noProof/>
          <w:lang w:val="en-GB"/>
        </w:rPr>
        <w:t>Nintendo, and they even provided an official fix that said to talk to the lady in the Contest Hall to fix any side effects (which we’ll cover later).</w:t>
      </w:r>
      <w:r w:rsidR="00B81C68">
        <w:rPr>
          <w:noProof/>
          <w:lang w:val="en-GB"/>
        </w:rPr>
        <w:t xml:space="preserve"> </w:t>
      </w:r>
    </w:p>
    <w:p w14:paraId="6DE1EDB6" w14:textId="20060698" w:rsidR="00B81C68" w:rsidRDefault="00B81C68" w:rsidP="00BD4E72">
      <w:pPr>
        <w:ind w:left="360"/>
        <w:rPr>
          <w:noProof/>
          <w:lang w:val="en-GB"/>
        </w:rPr>
      </w:pPr>
      <w:r>
        <w:rPr>
          <w:noProof/>
          <w:lang w:val="en-GB"/>
        </w:rPr>
        <w:t>The second method</w:t>
      </w:r>
      <w:r w:rsidR="00903578">
        <w:rPr>
          <w:noProof/>
          <w:lang w:val="en-GB"/>
        </w:rPr>
        <w:t xml:space="preserve"> </w:t>
      </w:r>
      <w:r>
        <w:rPr>
          <w:noProof/>
          <w:lang w:val="en-GB"/>
        </w:rPr>
        <w:t xml:space="preserve">abuses the Void Glitch and chunk dislocation. If we route ourselves to be behind the desk and talk to the lady from any side the </w:t>
      </w:r>
      <w:r w:rsidR="00F068FE">
        <w:rPr>
          <w:noProof/>
          <w:lang w:val="en-GB"/>
        </w:rPr>
        <w:t xml:space="preserve">checks will fail as our X/Y coordinates won’t match them. </w:t>
      </w:r>
      <w:r w:rsidR="000B0DAB">
        <w:rPr>
          <w:noProof/>
          <w:lang w:val="en-GB"/>
        </w:rPr>
        <w:t>Afterwards</w:t>
      </w:r>
      <w:r w:rsidR="00F068FE">
        <w:rPr>
          <w:noProof/>
          <w:lang w:val="en-GB"/>
        </w:rPr>
        <w:t xml:space="preserve"> resetting the game will Wrong Warp you. </w:t>
      </w:r>
    </w:p>
    <w:p w14:paraId="66020C39" w14:textId="6F81DDB5" w:rsidR="00F068FE" w:rsidRDefault="0013070C" w:rsidP="00BD4E72">
      <w:pPr>
        <w:ind w:left="360"/>
        <w:rPr>
          <w:noProof/>
          <w:lang w:val="en-GB"/>
        </w:rPr>
      </w:pPr>
      <w:r>
        <w:rPr>
          <w:noProof/>
          <w:lang w:val="en-GB"/>
        </w:rPr>
        <w:t xml:space="preserve">There is a simple consistent route towards Map ID 7, which is the upper floor of the Pokémon center in Jubilife City. </w:t>
      </w:r>
      <w:r w:rsidR="002C3B76">
        <w:rPr>
          <w:noProof/>
          <w:lang w:val="en-GB"/>
        </w:rPr>
        <w:t xml:space="preserve">This one will be abused for all the Wrong Warps, but the route towards it won’t always be the same. This is because we want to use our Explorer Kit in different spots to </w:t>
      </w:r>
      <w:r w:rsidR="000154D0">
        <w:rPr>
          <w:noProof/>
          <w:lang w:val="en-GB"/>
        </w:rPr>
        <w:t>warp to different sections in RAM.</w:t>
      </w:r>
    </w:p>
    <w:p w14:paraId="50348440" w14:textId="7EB472BA" w:rsidR="001567E0" w:rsidRDefault="001567E0" w:rsidP="001567E0">
      <w:pPr>
        <w:pStyle w:val="ListParagraph"/>
        <w:numPr>
          <w:ilvl w:val="2"/>
          <w:numId w:val="48"/>
        </w:numPr>
        <w:rPr>
          <w:noProof/>
          <w:color w:val="005677" w:themeColor="accent4" w:themeShade="80"/>
          <w:lang w:val="en-GB"/>
        </w:rPr>
      </w:pPr>
      <w:r w:rsidRPr="001567E0">
        <w:rPr>
          <w:noProof/>
          <w:color w:val="005677" w:themeColor="accent4" w:themeShade="80"/>
          <w:lang w:val="en-GB"/>
        </w:rPr>
        <w:lastRenderedPageBreak/>
        <w:t>The 3 Fake Sinnohs</w:t>
      </w:r>
    </w:p>
    <w:p w14:paraId="6BA241FA" w14:textId="5BF5BC08" w:rsidR="00CC0A97" w:rsidRDefault="00CC7D7B" w:rsidP="00CC0A97">
      <w:pPr>
        <w:ind w:left="737"/>
        <w:rPr>
          <w:noProof/>
          <w:lang w:val="en-GB"/>
        </w:rPr>
      </w:pPr>
      <w:r>
        <w:rPr>
          <w:noProof/>
          <w:lang w:val="en-GB"/>
        </w:rPr>
        <w:t xml:space="preserve">We can use the Main Wrongwarp to warp to all sorts of </w:t>
      </w:r>
      <w:r w:rsidR="00EB709F">
        <w:rPr>
          <w:noProof/>
          <w:lang w:val="en-GB"/>
        </w:rPr>
        <w:t>places</w:t>
      </w:r>
      <w:r>
        <w:rPr>
          <w:noProof/>
          <w:lang w:val="en-GB"/>
        </w:rPr>
        <w:t xml:space="preserve"> as mentioned, but </w:t>
      </w:r>
      <w:r w:rsidR="00EB709F">
        <w:rPr>
          <w:noProof/>
          <w:lang w:val="en-GB"/>
        </w:rPr>
        <w:t>using the</w:t>
      </w:r>
      <w:r>
        <w:rPr>
          <w:noProof/>
          <w:lang w:val="en-GB"/>
        </w:rPr>
        <w:t xml:space="preserve"> Explorer Kit in particular is powerful. </w:t>
      </w:r>
      <w:r w:rsidR="00EB709F">
        <w:rPr>
          <w:noProof/>
          <w:lang w:val="en-GB"/>
        </w:rPr>
        <w:t>It gives you (almost) complete controll over warp locations,</w:t>
      </w:r>
      <w:r w:rsidR="00D80ADF">
        <w:rPr>
          <w:noProof/>
          <w:lang w:val="en-GB"/>
        </w:rPr>
        <w:t xml:space="preserve"> including warping to Fake Sinnohs.</w:t>
      </w:r>
      <w:r w:rsidR="00237A71">
        <w:rPr>
          <w:noProof/>
          <w:lang w:val="en-GB"/>
        </w:rPr>
        <w:t xml:space="preserve"> When walking around your </w:t>
      </w:r>
      <w:r w:rsidR="00C9003F">
        <w:rPr>
          <w:noProof/>
          <w:lang w:val="en-GB"/>
        </w:rPr>
        <w:t>x</w:t>
      </w:r>
      <w:r w:rsidR="00237A71">
        <w:rPr>
          <w:noProof/>
          <w:lang w:val="en-GB"/>
        </w:rPr>
        <w:t xml:space="preserve"> and </w:t>
      </w:r>
      <w:r w:rsidR="00C9003F">
        <w:rPr>
          <w:noProof/>
          <w:lang w:val="en-GB"/>
        </w:rPr>
        <w:t>y</w:t>
      </w:r>
      <w:r w:rsidR="00237A71">
        <w:rPr>
          <w:noProof/>
          <w:lang w:val="en-GB"/>
        </w:rPr>
        <w:t xml:space="preserve"> coordinates are stored as 32 bit</w:t>
      </w:r>
      <w:r w:rsidR="0024776B">
        <w:rPr>
          <w:noProof/>
          <w:lang w:val="en-GB"/>
        </w:rPr>
        <w:t xml:space="preserve"> signed</w:t>
      </w:r>
      <w:r w:rsidR="00237A71">
        <w:rPr>
          <w:noProof/>
          <w:lang w:val="en-GB"/>
        </w:rPr>
        <w:t xml:space="preserve"> integer values</w:t>
      </w:r>
      <w:r w:rsidR="00723398">
        <w:rPr>
          <w:noProof/>
          <w:lang w:val="en-GB"/>
        </w:rPr>
        <w:t>. This is represented as 0xFFFF</w:t>
      </w:r>
      <w:r w:rsidR="00831840">
        <w:rPr>
          <w:noProof/>
          <w:lang w:val="en-GB"/>
        </w:rPr>
        <w:t xml:space="preserve"> </w:t>
      </w:r>
      <w:r w:rsidR="00723398">
        <w:rPr>
          <w:noProof/>
          <w:lang w:val="en-GB"/>
        </w:rPr>
        <w:t xml:space="preserve">FFFF in hexadecimal. However the game </w:t>
      </w:r>
      <w:r w:rsidR="0024776B">
        <w:rPr>
          <w:noProof/>
          <w:lang w:val="en-GB"/>
        </w:rPr>
        <w:t xml:space="preserve">stores warp coordinates as </w:t>
      </w:r>
      <w:r w:rsidR="00936781">
        <w:rPr>
          <w:noProof/>
          <w:lang w:val="en-GB"/>
        </w:rPr>
        <w:t xml:space="preserve">16 bit unsigned integer values. </w:t>
      </w:r>
      <w:r w:rsidR="00DF3871">
        <w:rPr>
          <w:noProof/>
          <w:lang w:val="en-GB"/>
        </w:rPr>
        <w:t xml:space="preserve">So they’re quite similar to how coordinates are stored when saving, except now they’re unsigned. The difference between signed and unsigned is wether or not a value can be negative or not. </w:t>
      </w:r>
      <w:r w:rsidR="007026E7">
        <w:rPr>
          <w:noProof/>
          <w:lang w:val="en-GB"/>
        </w:rPr>
        <w:t xml:space="preserve">For example if you saved at </w:t>
      </w:r>
      <w:r w:rsidR="0029631A">
        <w:rPr>
          <w:noProof/>
          <w:lang w:val="en-GB"/>
        </w:rPr>
        <w:t xml:space="preserve">x = </w:t>
      </w:r>
      <w:r w:rsidR="007026E7">
        <w:rPr>
          <w:noProof/>
          <w:lang w:val="en-GB"/>
        </w:rPr>
        <w:t xml:space="preserve">0xFFFF </w:t>
      </w:r>
      <w:r w:rsidR="00831840">
        <w:rPr>
          <w:noProof/>
          <w:lang w:val="en-GB"/>
        </w:rPr>
        <w:t>the game will consider this -1, so you’ll appear at 0xFFFF FFFF</w:t>
      </w:r>
      <w:r w:rsidR="00117118">
        <w:rPr>
          <w:noProof/>
          <w:lang w:val="en-GB"/>
        </w:rPr>
        <w:t xml:space="preserve">. When warping to </w:t>
      </w:r>
      <w:r w:rsidR="0029631A">
        <w:rPr>
          <w:noProof/>
          <w:lang w:val="en-GB"/>
        </w:rPr>
        <w:t xml:space="preserve">x = </w:t>
      </w:r>
      <w:r w:rsidR="00117118">
        <w:rPr>
          <w:noProof/>
          <w:lang w:val="en-GB"/>
        </w:rPr>
        <w:t xml:space="preserve">0xFFFF however the game will actually put you at </w:t>
      </w:r>
      <w:r w:rsidR="0029631A">
        <w:rPr>
          <w:noProof/>
          <w:lang w:val="en-GB"/>
        </w:rPr>
        <w:t xml:space="preserve">x = </w:t>
      </w:r>
      <w:r w:rsidR="00117118">
        <w:rPr>
          <w:noProof/>
          <w:lang w:val="en-GB"/>
        </w:rPr>
        <w:t xml:space="preserve">0x0000 FFFF. </w:t>
      </w:r>
      <w:r w:rsidR="00267DF0">
        <w:rPr>
          <w:noProof/>
          <w:lang w:val="en-GB"/>
        </w:rPr>
        <w:t>That’s one step away from a Fake Sinnoh.</w:t>
      </w:r>
    </w:p>
    <w:p w14:paraId="687E1D60" w14:textId="5C5B1F5E" w:rsidR="00960BD9" w:rsidRDefault="003E3F97" w:rsidP="00960BD9">
      <w:pPr>
        <w:ind w:left="737"/>
        <w:rPr>
          <w:noProof/>
          <w:lang w:val="en-GB"/>
        </w:rPr>
      </w:pPr>
      <w:r>
        <w:rPr>
          <w:noProof/>
          <w:lang w:val="en-GB"/>
        </w:rPr>
        <w:t xml:space="preserve">So, now this is where Explorer Kit becomes powerful. When you use the Explorer Kit </w:t>
      </w:r>
      <w:r w:rsidR="00D80ADF">
        <w:rPr>
          <w:noProof/>
          <w:lang w:val="en-GB"/>
        </w:rPr>
        <w:t>it stores current</w:t>
      </w:r>
      <w:r w:rsidR="00824FC5">
        <w:rPr>
          <w:noProof/>
          <w:lang w:val="en-GB"/>
        </w:rPr>
        <w:t xml:space="preserve"> Map Id, </w:t>
      </w:r>
      <w:r w:rsidR="0000057D">
        <w:rPr>
          <w:noProof/>
          <w:lang w:val="en-GB"/>
        </w:rPr>
        <w:t>x</w:t>
      </w:r>
      <w:r w:rsidR="00824FC5">
        <w:rPr>
          <w:noProof/>
          <w:lang w:val="en-GB"/>
        </w:rPr>
        <w:t xml:space="preserve"> and </w:t>
      </w:r>
      <w:r w:rsidR="0000057D">
        <w:rPr>
          <w:noProof/>
          <w:lang w:val="en-GB"/>
        </w:rPr>
        <w:t>y</w:t>
      </w:r>
      <w:r w:rsidR="00824FC5">
        <w:rPr>
          <w:noProof/>
          <w:lang w:val="en-GB"/>
        </w:rPr>
        <w:t xml:space="preserve"> coordinates when the ‘Wireless Communication</w:t>
      </w:r>
      <w:r w:rsidR="00040EAF">
        <w:rPr>
          <w:noProof/>
          <w:lang w:val="en-GB"/>
        </w:rPr>
        <w:t>s</w:t>
      </w:r>
      <w:r w:rsidR="00824FC5">
        <w:rPr>
          <w:noProof/>
          <w:lang w:val="en-GB"/>
        </w:rPr>
        <w:t>’ message pops up</w:t>
      </w:r>
      <w:r w:rsidR="00317BB4">
        <w:rPr>
          <w:noProof/>
          <w:lang w:val="en-GB"/>
        </w:rPr>
        <w:t xml:space="preserve"> (It won’t if the item isn’t allowed to be used).</w:t>
      </w:r>
      <w:r w:rsidR="00040EAF">
        <w:rPr>
          <w:noProof/>
          <w:lang w:val="en-GB"/>
        </w:rPr>
        <w:br/>
        <w:t xml:space="preserve">If you used your Explorer kit </w:t>
      </w:r>
      <w:r w:rsidR="0029631A">
        <w:rPr>
          <w:noProof/>
          <w:lang w:val="en-GB"/>
        </w:rPr>
        <w:t xml:space="preserve">at </w:t>
      </w:r>
      <w:r w:rsidR="0000057D">
        <w:rPr>
          <w:noProof/>
          <w:lang w:val="en-GB"/>
        </w:rPr>
        <w:t>x</w:t>
      </w:r>
      <w:r w:rsidR="0029631A">
        <w:rPr>
          <w:noProof/>
          <w:lang w:val="en-GB"/>
        </w:rPr>
        <w:t xml:space="preserve"> =</w:t>
      </w:r>
      <w:r w:rsidR="0000057D">
        <w:rPr>
          <w:noProof/>
          <w:lang w:val="en-GB"/>
        </w:rPr>
        <w:t xml:space="preserve"> 0xFFFF FFFF, or -1, the game stores this as a 16 bit unsigned integer, or 0xFFFF. And as mentioned, this warps to x =  0x0000 FFFF.</w:t>
      </w:r>
      <w:r w:rsidR="00960BD9">
        <w:rPr>
          <w:noProof/>
          <w:lang w:val="en-GB"/>
        </w:rPr>
        <w:br/>
        <w:t>This means you warped one full Fake Sinnoh</w:t>
      </w:r>
      <w:r w:rsidR="00E220F6">
        <w:rPr>
          <w:noProof/>
          <w:lang w:val="en-GB"/>
        </w:rPr>
        <w:t xml:space="preserve"> along the horizontal axis.</w:t>
      </w:r>
      <w:r w:rsidR="007631EF">
        <w:rPr>
          <w:noProof/>
          <w:lang w:val="en-GB"/>
        </w:rPr>
        <w:t xml:space="preserve"> But, you can also warp along the vertical axis, or both. Of course it’s also possible to simply warp to neither,</w:t>
      </w:r>
      <w:r w:rsidR="008215AF">
        <w:rPr>
          <w:noProof/>
          <w:lang w:val="en-GB"/>
        </w:rPr>
        <w:t xml:space="preserve"> which will put you in the real Sinnoh.</w:t>
      </w:r>
    </w:p>
    <w:p w14:paraId="43F71BE4" w14:textId="528F5537" w:rsidR="0060374D" w:rsidRDefault="00775F2D" w:rsidP="00221DCE">
      <w:pPr>
        <w:tabs>
          <w:tab w:val="center" w:pos="5241"/>
        </w:tabs>
        <w:ind w:left="737"/>
        <w:rPr>
          <w:noProof/>
          <w:lang w:val="en-GB"/>
        </w:rPr>
      </w:pPr>
      <w:r>
        <w:rPr>
          <w:noProof/>
          <w:lang w:val="en-GB"/>
        </w:rPr>
        <w:t>Blue is</w:t>
      </w:r>
      <w:r w:rsidR="00D80ADF">
        <w:rPr>
          <w:noProof/>
          <w:lang w:val="en-GB"/>
        </w:rPr>
        <w:t xml:space="preserve"> the</w:t>
      </w:r>
      <w:r>
        <w:rPr>
          <w:noProof/>
          <w:lang w:val="en-GB"/>
        </w:rPr>
        <w:t xml:space="preserve"> position you use Explorer Kit, grey is the position it will warp you to lat</w:t>
      </w:r>
      <w:r w:rsidR="00D80ADF">
        <w:rPr>
          <w:noProof/>
          <w:lang w:val="en-GB"/>
        </w:rPr>
        <w:t>e</w:t>
      </w:r>
      <w:r w:rsidR="00C9003F">
        <w:rPr>
          <w:noProof/>
          <w:lang w:val="en-GB"/>
        </w:rPr>
        <w:t>r.</w:t>
      </w:r>
    </w:p>
    <w:tbl>
      <w:tblPr>
        <w:tblStyle w:val="TableGrid"/>
        <w:tblW w:w="9162" w:type="dxa"/>
        <w:tblInd w:w="756" w:type="dxa"/>
        <w:tblLook w:val="04A0" w:firstRow="1" w:lastRow="0" w:firstColumn="1" w:lastColumn="0" w:noHBand="0" w:noVBand="1"/>
      </w:tblPr>
      <w:tblGrid>
        <w:gridCol w:w="2074"/>
        <w:gridCol w:w="3402"/>
        <w:gridCol w:w="3686"/>
      </w:tblGrid>
      <w:tr w:rsidR="001F02E5" w14:paraId="29420882" w14:textId="77777777" w:rsidTr="007D410C">
        <w:tc>
          <w:tcPr>
            <w:tcW w:w="2074" w:type="dxa"/>
          </w:tcPr>
          <w:p w14:paraId="3ED5133A" w14:textId="6AB4D102" w:rsidR="001F02E5" w:rsidRDefault="001F02E5" w:rsidP="00E31EE3">
            <w:pPr>
              <w:pStyle w:val="ListParagraph"/>
              <w:ind w:left="0"/>
              <w:rPr>
                <w:noProof/>
                <w:color w:val="005677" w:themeColor="accent4" w:themeShade="80"/>
                <w:lang w:val="en-GB"/>
              </w:rPr>
            </w:pPr>
          </w:p>
        </w:tc>
        <w:tc>
          <w:tcPr>
            <w:tcW w:w="3402" w:type="dxa"/>
          </w:tcPr>
          <w:p w14:paraId="0F4F5E6E" w14:textId="416D44F4" w:rsidR="001F02E5" w:rsidRDefault="001F02E5" w:rsidP="00E31EE3">
            <w:pPr>
              <w:pStyle w:val="ListParagraph"/>
              <w:ind w:left="0"/>
              <w:rPr>
                <w:noProof/>
                <w:color w:val="005677" w:themeColor="accent4" w:themeShade="80"/>
                <w:lang w:val="en-GB"/>
              </w:rPr>
            </w:pPr>
            <w:r>
              <w:rPr>
                <w:noProof/>
                <w:color w:val="005677" w:themeColor="accent4" w:themeShade="80"/>
                <w:lang w:val="en-GB"/>
              </w:rPr>
              <w:t>X = 0x0000 0000</w:t>
            </w:r>
          </w:p>
        </w:tc>
        <w:tc>
          <w:tcPr>
            <w:tcW w:w="3686" w:type="dxa"/>
          </w:tcPr>
          <w:p w14:paraId="72E66AF0" w14:textId="335FFF77" w:rsidR="001F02E5" w:rsidRDefault="001F02E5" w:rsidP="00E31EE3">
            <w:pPr>
              <w:pStyle w:val="ListParagraph"/>
              <w:ind w:left="0"/>
              <w:rPr>
                <w:noProof/>
                <w:color w:val="005677" w:themeColor="accent4" w:themeShade="80"/>
                <w:lang w:val="en-GB"/>
              </w:rPr>
            </w:pPr>
            <w:r>
              <w:rPr>
                <w:noProof/>
                <w:color w:val="005677" w:themeColor="accent4" w:themeShade="80"/>
                <w:lang w:val="en-GB"/>
              </w:rPr>
              <w:t>X =  0xFFFF FFFF</w:t>
            </w:r>
          </w:p>
        </w:tc>
      </w:tr>
      <w:tr w:rsidR="001F02E5" w:rsidRPr="00172947" w14:paraId="722BDF6D" w14:textId="77777777" w:rsidTr="007D410C">
        <w:tc>
          <w:tcPr>
            <w:tcW w:w="2074" w:type="dxa"/>
          </w:tcPr>
          <w:p w14:paraId="654D30DA" w14:textId="1662CE95" w:rsidR="001F02E5" w:rsidRDefault="001F02E5" w:rsidP="00E31EE3">
            <w:pPr>
              <w:pStyle w:val="ListParagraph"/>
              <w:ind w:left="0"/>
              <w:rPr>
                <w:noProof/>
                <w:color w:val="005677" w:themeColor="accent4" w:themeShade="80"/>
                <w:lang w:val="en-GB"/>
              </w:rPr>
            </w:pPr>
            <w:r>
              <w:rPr>
                <w:noProof/>
                <w:color w:val="005677" w:themeColor="accent4" w:themeShade="80"/>
                <w:lang w:val="en-GB"/>
              </w:rPr>
              <w:t>Y = 0x0000 0000</w:t>
            </w:r>
          </w:p>
        </w:tc>
        <w:tc>
          <w:tcPr>
            <w:tcW w:w="3402" w:type="dxa"/>
          </w:tcPr>
          <w:p w14:paraId="7CDF3DA8" w14:textId="77777777" w:rsidR="001F02E5" w:rsidRDefault="00476024" w:rsidP="00E31EE3">
            <w:pPr>
              <w:pStyle w:val="ListParagraph"/>
              <w:ind w:left="0"/>
              <w:rPr>
                <w:noProof/>
                <w:lang w:val="en-GB"/>
              </w:rPr>
            </w:pPr>
            <w:r w:rsidRPr="00476024">
              <w:rPr>
                <w:noProof/>
                <w:lang w:val="en-GB"/>
              </w:rPr>
              <w:t>(</w:t>
            </w:r>
            <w:r w:rsidR="007D410C">
              <w:rPr>
                <w:noProof/>
                <w:lang w:val="en-GB"/>
              </w:rPr>
              <w:t>0x</w:t>
            </w:r>
            <w:r w:rsidRPr="00476024">
              <w:rPr>
                <w:noProof/>
                <w:lang w:val="en-GB"/>
              </w:rPr>
              <w:t>0000 0000,</w:t>
            </w:r>
            <w:r w:rsidR="007D410C">
              <w:rPr>
                <w:noProof/>
                <w:lang w:val="en-GB"/>
              </w:rPr>
              <w:t xml:space="preserve">0x </w:t>
            </w:r>
            <w:r w:rsidRPr="00476024">
              <w:rPr>
                <w:noProof/>
                <w:lang w:val="en-GB"/>
              </w:rPr>
              <w:t>0000 0000)</w:t>
            </w:r>
          </w:p>
          <w:p w14:paraId="5D57FBED" w14:textId="5F172DC1" w:rsidR="007D410C" w:rsidRDefault="007D410C" w:rsidP="00E31EE3">
            <w:pPr>
              <w:pStyle w:val="ListParagraph"/>
              <w:ind w:left="0"/>
              <w:rPr>
                <w:noProof/>
                <w:color w:val="005677" w:themeColor="accent4" w:themeShade="80"/>
                <w:lang w:val="en-GB"/>
              </w:rPr>
            </w:pPr>
            <w:r>
              <w:rPr>
                <w:noProof/>
                <w:lang w:val="en-GB"/>
              </w:rPr>
              <w:t>Real Sinnoh</w:t>
            </w:r>
          </w:p>
        </w:tc>
        <w:tc>
          <w:tcPr>
            <w:tcW w:w="3686" w:type="dxa"/>
          </w:tcPr>
          <w:p w14:paraId="08C19D61" w14:textId="2AB58156" w:rsidR="001F02E5" w:rsidRDefault="007D410C" w:rsidP="00E31EE3">
            <w:pPr>
              <w:pStyle w:val="ListParagraph"/>
              <w:ind w:left="0"/>
              <w:rPr>
                <w:noProof/>
                <w:lang w:val="en-GB"/>
              </w:rPr>
            </w:pPr>
            <w:r w:rsidRPr="00476024">
              <w:rPr>
                <w:noProof/>
                <w:lang w:val="en-GB"/>
              </w:rPr>
              <w:t>(</w:t>
            </w:r>
            <w:r>
              <w:rPr>
                <w:noProof/>
                <w:lang w:val="en-GB"/>
              </w:rPr>
              <w:t>0x</w:t>
            </w:r>
            <w:r w:rsidR="009F290B">
              <w:rPr>
                <w:noProof/>
                <w:lang w:val="en-GB"/>
              </w:rPr>
              <w:t>0000</w:t>
            </w:r>
            <w:r>
              <w:rPr>
                <w:noProof/>
                <w:lang w:val="en-GB"/>
              </w:rPr>
              <w:t xml:space="preserve"> FFFF</w:t>
            </w:r>
            <w:r w:rsidRPr="00476024">
              <w:rPr>
                <w:noProof/>
                <w:lang w:val="en-GB"/>
              </w:rPr>
              <w:t>,</w:t>
            </w:r>
            <w:r>
              <w:rPr>
                <w:noProof/>
                <w:lang w:val="en-GB"/>
              </w:rPr>
              <w:t>0x</w:t>
            </w:r>
            <w:r w:rsidRPr="00476024">
              <w:rPr>
                <w:noProof/>
                <w:lang w:val="en-GB"/>
              </w:rPr>
              <w:t>0000 0000)</w:t>
            </w:r>
          </w:p>
          <w:p w14:paraId="1368A00C" w14:textId="39273E06" w:rsidR="007D410C" w:rsidRDefault="007D410C" w:rsidP="00E31EE3">
            <w:pPr>
              <w:pStyle w:val="ListParagraph"/>
              <w:ind w:left="0"/>
              <w:rPr>
                <w:noProof/>
                <w:color w:val="005677" w:themeColor="accent4" w:themeShade="80"/>
                <w:lang w:val="en-GB"/>
              </w:rPr>
            </w:pPr>
            <w:r>
              <w:rPr>
                <w:noProof/>
                <w:lang w:val="en-GB"/>
              </w:rPr>
              <w:t>Fake Sinnoh 1 along x axis</w:t>
            </w:r>
          </w:p>
        </w:tc>
      </w:tr>
      <w:tr w:rsidR="001F02E5" w:rsidRPr="00172947" w14:paraId="64EB5CC3" w14:textId="77777777" w:rsidTr="007D410C">
        <w:tc>
          <w:tcPr>
            <w:tcW w:w="2074" w:type="dxa"/>
          </w:tcPr>
          <w:p w14:paraId="18275FFF" w14:textId="60D39D84" w:rsidR="001F02E5" w:rsidRDefault="001F02E5" w:rsidP="00E31EE3">
            <w:pPr>
              <w:pStyle w:val="ListParagraph"/>
              <w:ind w:left="0"/>
              <w:rPr>
                <w:noProof/>
                <w:color w:val="005677" w:themeColor="accent4" w:themeShade="80"/>
                <w:lang w:val="en-GB"/>
              </w:rPr>
            </w:pPr>
            <w:r>
              <w:rPr>
                <w:noProof/>
                <w:color w:val="005677" w:themeColor="accent4" w:themeShade="80"/>
                <w:lang w:val="en-GB"/>
              </w:rPr>
              <w:t>Y = 0xFFFF FFFF</w:t>
            </w:r>
          </w:p>
        </w:tc>
        <w:tc>
          <w:tcPr>
            <w:tcW w:w="3402" w:type="dxa"/>
          </w:tcPr>
          <w:p w14:paraId="026F5163" w14:textId="27EA9891" w:rsidR="007D410C" w:rsidRDefault="007D410C" w:rsidP="007D410C">
            <w:pPr>
              <w:pStyle w:val="ListParagraph"/>
              <w:ind w:left="0"/>
              <w:rPr>
                <w:noProof/>
                <w:lang w:val="en-GB"/>
              </w:rPr>
            </w:pPr>
            <w:r w:rsidRPr="00476024">
              <w:rPr>
                <w:noProof/>
                <w:lang w:val="en-GB"/>
              </w:rPr>
              <w:t>(</w:t>
            </w:r>
            <w:r>
              <w:rPr>
                <w:noProof/>
                <w:lang w:val="en-GB"/>
              </w:rPr>
              <w:t>0x</w:t>
            </w:r>
            <w:r w:rsidRPr="00476024">
              <w:rPr>
                <w:noProof/>
                <w:lang w:val="en-GB"/>
              </w:rPr>
              <w:t>0000 0000</w:t>
            </w:r>
            <w:r>
              <w:rPr>
                <w:noProof/>
                <w:lang w:val="en-GB"/>
              </w:rPr>
              <w:t>, 0x</w:t>
            </w:r>
            <w:r w:rsidR="009F290B">
              <w:rPr>
                <w:noProof/>
                <w:lang w:val="en-GB"/>
              </w:rPr>
              <w:t>0000</w:t>
            </w:r>
            <w:r>
              <w:rPr>
                <w:noProof/>
                <w:lang w:val="en-GB"/>
              </w:rPr>
              <w:t xml:space="preserve"> FFFF</w:t>
            </w:r>
            <w:r w:rsidRPr="00476024">
              <w:rPr>
                <w:noProof/>
                <w:lang w:val="en-GB"/>
              </w:rPr>
              <w:t>)</w:t>
            </w:r>
          </w:p>
          <w:p w14:paraId="399A75CE" w14:textId="43409EB4" w:rsidR="001F02E5" w:rsidRDefault="007D410C" w:rsidP="00E31EE3">
            <w:pPr>
              <w:pStyle w:val="ListParagraph"/>
              <w:ind w:left="0"/>
              <w:rPr>
                <w:noProof/>
                <w:color w:val="005677" w:themeColor="accent4" w:themeShade="80"/>
                <w:lang w:val="en-GB"/>
              </w:rPr>
            </w:pPr>
            <w:r>
              <w:rPr>
                <w:noProof/>
                <w:lang w:val="en-GB"/>
              </w:rPr>
              <w:t>Fake Sinnoh 1 along y axis</w:t>
            </w:r>
          </w:p>
        </w:tc>
        <w:tc>
          <w:tcPr>
            <w:tcW w:w="3686" w:type="dxa"/>
          </w:tcPr>
          <w:p w14:paraId="3892C3A7" w14:textId="69D400A9" w:rsidR="009F290B" w:rsidRDefault="009F290B" w:rsidP="00E31EE3">
            <w:pPr>
              <w:pStyle w:val="ListParagraph"/>
              <w:ind w:left="0"/>
              <w:rPr>
                <w:noProof/>
                <w:lang w:val="en-GB"/>
              </w:rPr>
            </w:pPr>
            <w:r w:rsidRPr="00476024">
              <w:rPr>
                <w:noProof/>
                <w:lang w:val="en-GB"/>
              </w:rPr>
              <w:t>(</w:t>
            </w:r>
            <w:r>
              <w:rPr>
                <w:noProof/>
                <w:lang w:val="en-GB"/>
              </w:rPr>
              <w:t>0x0000 FFFF, 0xFFFF FFFF</w:t>
            </w:r>
            <w:r w:rsidRPr="00476024">
              <w:rPr>
                <w:noProof/>
                <w:lang w:val="en-GB"/>
              </w:rPr>
              <w:t>)</w:t>
            </w:r>
          </w:p>
          <w:p w14:paraId="75A63434" w14:textId="09EBDD3B" w:rsidR="001F02E5" w:rsidRDefault="007D410C" w:rsidP="00E31EE3">
            <w:pPr>
              <w:pStyle w:val="ListParagraph"/>
              <w:ind w:left="0"/>
              <w:rPr>
                <w:noProof/>
                <w:color w:val="005677" w:themeColor="accent4" w:themeShade="80"/>
                <w:lang w:val="en-GB"/>
              </w:rPr>
            </w:pPr>
            <w:r>
              <w:rPr>
                <w:noProof/>
                <w:lang w:val="en-GB"/>
              </w:rPr>
              <w:t>Fake Sinnoh 1 along both axi</w:t>
            </w:r>
          </w:p>
        </w:tc>
      </w:tr>
    </w:tbl>
    <w:p w14:paraId="07FE7122" w14:textId="569A9061" w:rsidR="006B6382" w:rsidRDefault="006B6382" w:rsidP="006B6382">
      <w:pPr>
        <w:ind w:left="720"/>
        <w:rPr>
          <w:noProof/>
          <w:lang w:val="en-GB"/>
        </w:rPr>
      </w:pPr>
      <w:r w:rsidRPr="006B6382">
        <w:rPr>
          <w:noProof/>
          <w:lang w:val="en-GB"/>
        </w:rPr>
        <w:t>Now let’s perform one of these and see where we end up.</w:t>
      </w:r>
      <w:r>
        <w:rPr>
          <w:noProof/>
          <w:lang w:val="en-GB"/>
        </w:rPr>
        <w:t xml:space="preserve"> Let’s start with the Fake Sinnoh along the x axis.</w:t>
      </w:r>
      <w:r w:rsidR="00E574FC">
        <w:rPr>
          <w:noProof/>
          <w:lang w:val="en-GB"/>
        </w:rPr>
        <w:t xml:space="preserve"> Note that we don’t need to be </w:t>
      </w:r>
      <w:r w:rsidR="00E574FC" w:rsidRPr="00E574FC">
        <w:rPr>
          <w:i/>
          <w:iCs/>
          <w:noProof/>
          <w:lang w:val="en-GB"/>
        </w:rPr>
        <w:t>exactly</w:t>
      </w:r>
      <w:r w:rsidR="00E574FC">
        <w:rPr>
          <w:i/>
          <w:iCs/>
          <w:noProof/>
          <w:lang w:val="en-GB"/>
        </w:rPr>
        <w:t xml:space="preserve"> </w:t>
      </w:r>
      <w:r w:rsidR="00E574FC" w:rsidRPr="00E574FC">
        <w:rPr>
          <w:noProof/>
          <w:lang w:val="en-GB"/>
        </w:rPr>
        <w:t>at</w:t>
      </w:r>
      <w:r w:rsidR="00E574FC">
        <w:rPr>
          <w:noProof/>
          <w:lang w:val="en-GB"/>
        </w:rPr>
        <w:t xml:space="preserve"> 0xFFFF FFFF</w:t>
      </w:r>
      <w:r w:rsidR="007579F1">
        <w:rPr>
          <w:noProof/>
          <w:lang w:val="en-GB"/>
        </w:rPr>
        <w:t>. Anywhere remotely close to it will still bring us close enough to the Fake Sinnoh.</w:t>
      </w:r>
    </w:p>
    <w:p w14:paraId="02A1B255" w14:textId="40D13613" w:rsidR="004E1BB6" w:rsidRDefault="004E1BB6" w:rsidP="006B6382">
      <w:pPr>
        <w:ind w:left="720"/>
        <w:rPr>
          <w:noProof/>
          <w:lang w:val="en-GB"/>
        </w:rPr>
      </w:pPr>
      <w:r>
        <w:rPr>
          <w:noProof/>
          <w:lang w:val="en-GB"/>
        </w:rPr>
        <w:t>You can view the ‘Wrong Warp’ section of the RSFD script which shows where you’ll end up.</w:t>
      </w:r>
      <w:r w:rsidR="005911F2">
        <w:rPr>
          <w:noProof/>
          <w:lang w:val="en-GB"/>
        </w:rPr>
        <w:t xml:space="preserve"> </w:t>
      </w:r>
    </w:p>
    <w:p w14:paraId="35143F6F" w14:textId="64D25891" w:rsidR="00876739" w:rsidRDefault="00876739" w:rsidP="006B6382">
      <w:pPr>
        <w:ind w:left="720"/>
        <w:rPr>
          <w:noProof/>
          <w:lang w:val="en-GB"/>
        </w:rPr>
      </w:pPr>
    </w:p>
    <w:p w14:paraId="749CAB4F" w14:textId="77777777" w:rsidR="00876739" w:rsidRPr="006B6382" w:rsidRDefault="00876739" w:rsidP="006B6382">
      <w:pPr>
        <w:ind w:left="720"/>
        <w:rPr>
          <w:noProof/>
          <w:lang w:val="en-GB"/>
        </w:rPr>
      </w:pPr>
    </w:p>
    <w:p w14:paraId="6BF09F7C" w14:textId="09233DE1" w:rsidR="00E31EE3" w:rsidRDefault="00E31EE3" w:rsidP="00E31EE3">
      <w:pPr>
        <w:pStyle w:val="ListParagraph"/>
        <w:ind w:left="756"/>
        <w:rPr>
          <w:noProof/>
          <w:color w:val="005677" w:themeColor="accent4" w:themeShade="80"/>
          <w:lang w:val="en-GB"/>
        </w:rPr>
      </w:pPr>
    </w:p>
    <w:p w14:paraId="28098E85" w14:textId="6223035F" w:rsidR="00E31EE3" w:rsidRDefault="00E31EE3" w:rsidP="00E31EE3">
      <w:pPr>
        <w:pStyle w:val="ListParagraph"/>
        <w:ind w:left="756"/>
        <w:rPr>
          <w:noProof/>
          <w:color w:val="005677" w:themeColor="accent4" w:themeShade="80"/>
          <w:lang w:val="en-GB"/>
        </w:rPr>
      </w:pPr>
    </w:p>
    <w:p w14:paraId="275A3DCB" w14:textId="4A6A1403" w:rsidR="001260D1" w:rsidRDefault="00091348" w:rsidP="001260D1">
      <w:pPr>
        <w:tabs>
          <w:tab w:val="left" w:pos="3192"/>
        </w:tabs>
        <w:ind w:left="720"/>
        <w:rPr>
          <w:noProof/>
          <w:lang w:val="en-GB"/>
        </w:rPr>
      </w:pPr>
      <w:r w:rsidRPr="001260D1">
        <w:rPr>
          <w:noProof/>
          <w:lang w:val="en-GB"/>
        </w:rPr>
        <w:lastRenderedPageBreak/>
        <mc:AlternateContent>
          <mc:Choice Requires="wps">
            <w:drawing>
              <wp:anchor distT="0" distB="0" distL="114300" distR="114300" simplePos="0" relativeHeight="251726848" behindDoc="0" locked="0" layoutInCell="1" allowOverlap="1" wp14:anchorId="15AB08B0" wp14:editId="072617BA">
                <wp:simplePos x="0" y="0"/>
                <wp:positionH relativeFrom="column">
                  <wp:posOffset>457200</wp:posOffset>
                </wp:positionH>
                <wp:positionV relativeFrom="paragraph">
                  <wp:posOffset>241935</wp:posOffset>
                </wp:positionV>
                <wp:extent cx="1767840" cy="5593080"/>
                <wp:effectExtent l="0" t="0" r="22860" b="26670"/>
                <wp:wrapNone/>
                <wp:docPr id="56" name="Tekstvak 4"/>
                <wp:cNvGraphicFramePr/>
                <a:graphic xmlns:a="http://schemas.openxmlformats.org/drawingml/2006/main">
                  <a:graphicData uri="http://schemas.microsoft.com/office/word/2010/wordprocessingShape">
                    <wps:wsp>
                      <wps:cNvSpPr txBox="1"/>
                      <wps:spPr>
                        <a:xfrm>
                          <a:off x="0" y="0"/>
                          <a:ext cx="1767840" cy="5593080"/>
                        </a:xfrm>
                        <a:prstGeom prst="rect">
                          <a:avLst/>
                        </a:prstGeom>
                        <a:solidFill>
                          <a:schemeClr val="accent4">
                            <a:lumMod val="50000"/>
                          </a:schemeClr>
                        </a:solidFill>
                        <a:ln w="6350">
                          <a:solidFill>
                            <a:prstClr val="black"/>
                          </a:solidFill>
                        </a:ln>
                      </wps:spPr>
                      <wps:txbx>
                        <w:txbxContent>
                          <w:p w14:paraId="4A5798A5" w14:textId="300657B9" w:rsidR="001260D1" w:rsidRDefault="00F921E1" w:rsidP="001260D1">
                            <w:pPr>
                              <w:rPr>
                                <w:color w:val="FFFFFF" w:themeColor="background1"/>
                                <w:lang w:val="en-GB"/>
                              </w:rPr>
                            </w:pPr>
                            <w:r>
                              <w:rPr>
                                <w:color w:val="FFFFFF" w:themeColor="background1"/>
                                <w:lang w:val="en-GB"/>
                              </w:rPr>
                              <w:t>1</w:t>
                            </w:r>
                            <w:r w:rsidR="001260D1">
                              <w:rPr>
                                <w:color w:val="FFFFFF" w:themeColor="background1"/>
                                <w:lang w:val="en-GB"/>
                              </w:rPr>
                              <w:t xml:space="preserve"> S</w:t>
                            </w:r>
                            <w:r>
                              <w:rPr>
                                <w:color w:val="FFFFFF" w:themeColor="background1"/>
                                <w:lang w:val="en-GB"/>
                              </w:rPr>
                              <w:br/>
                              <w:t xml:space="preserve">17 </w:t>
                            </w:r>
                            <w:r w:rsidR="001260D1">
                              <w:rPr>
                                <w:color w:val="FFFFFF" w:themeColor="background1"/>
                                <w:lang w:val="en-GB"/>
                              </w:rPr>
                              <w:t>W</w:t>
                            </w:r>
                            <w:r w:rsidR="001260D1">
                              <w:rPr>
                                <w:color w:val="FFFFFF" w:themeColor="background1"/>
                                <w:lang w:val="en-GB"/>
                              </w:rPr>
                              <w:br/>
                            </w:r>
                            <w:r w:rsidR="006764AA">
                              <w:rPr>
                                <w:color w:val="FFFFFF" w:themeColor="background1"/>
                                <w:lang w:val="en-GB"/>
                              </w:rPr>
                              <w:t>18</w:t>
                            </w:r>
                            <w:r w:rsidR="001260D1">
                              <w:rPr>
                                <w:color w:val="FFFFFF" w:themeColor="background1"/>
                                <w:lang w:val="en-GB"/>
                              </w:rPr>
                              <w:t xml:space="preserve"> S</w:t>
                            </w:r>
                            <w:r w:rsidR="001260D1">
                              <w:rPr>
                                <w:color w:val="FFFFFF" w:themeColor="background1"/>
                                <w:lang w:val="en-GB"/>
                              </w:rPr>
                              <w:br/>
                            </w:r>
                            <w:r w:rsidR="00091348">
                              <w:rPr>
                                <w:color w:val="FFFFFF" w:themeColor="background1"/>
                                <w:lang w:val="en-GB"/>
                              </w:rPr>
                              <w:t>Use Bicycle</w:t>
                            </w:r>
                            <w:r w:rsidR="001260D1">
                              <w:rPr>
                                <w:color w:val="FFFFFF" w:themeColor="background1"/>
                                <w:lang w:val="en-GB"/>
                              </w:rPr>
                              <w:br/>
                              <w:t>1</w:t>
                            </w:r>
                            <w:r w:rsidR="006764AA">
                              <w:rPr>
                                <w:color w:val="FFFFFF" w:themeColor="background1"/>
                                <w:lang w:val="en-GB"/>
                              </w:rPr>
                              <w:t xml:space="preserve"> N</w:t>
                            </w:r>
                          </w:p>
                          <w:p w14:paraId="42D182D6" w14:textId="4B0994C0" w:rsidR="00D509E7" w:rsidRDefault="00D509E7" w:rsidP="001260D1">
                            <w:pPr>
                              <w:rPr>
                                <w:color w:val="FFFFFF" w:themeColor="background1"/>
                                <w:lang w:val="en-GB"/>
                              </w:rPr>
                            </w:pPr>
                            <w:r>
                              <w:rPr>
                                <w:color w:val="FFFFFF" w:themeColor="background1"/>
                                <w:lang w:val="en-GB"/>
                              </w:rPr>
                              <w:t>Graphic reload</w:t>
                            </w:r>
                          </w:p>
                          <w:p w14:paraId="4061243D" w14:textId="0FFBED8A" w:rsidR="009760A6" w:rsidRDefault="009760A6" w:rsidP="001260D1">
                            <w:pPr>
                              <w:rPr>
                                <w:color w:val="FFFFFF" w:themeColor="background1"/>
                                <w:lang w:val="en-GB"/>
                              </w:rPr>
                            </w:pPr>
                            <w:r>
                              <w:rPr>
                                <w:color w:val="FFFFFF" w:themeColor="background1"/>
                                <w:lang w:val="en-GB"/>
                              </w:rPr>
                              <w:t>415 W</w:t>
                            </w:r>
                          </w:p>
                          <w:p w14:paraId="3BC0BF1C" w14:textId="3FCC9E92" w:rsidR="006764AA" w:rsidRDefault="009760A6" w:rsidP="001260D1">
                            <w:pPr>
                              <w:rPr>
                                <w:color w:val="FFFFFF" w:themeColor="background1"/>
                                <w:lang w:val="en-GB"/>
                              </w:rPr>
                            </w:pPr>
                            <w:r>
                              <w:rPr>
                                <w:color w:val="FFFFFF" w:themeColor="background1"/>
                                <w:lang w:val="en-GB"/>
                              </w:rPr>
                              <w:t xml:space="preserve">Save </w:t>
                            </w:r>
                            <w:r w:rsidR="00C47663">
                              <w:rPr>
                                <w:color w:val="FFFFFF" w:themeColor="background1"/>
                                <w:lang w:val="en-GB"/>
                              </w:rPr>
                              <w:t xml:space="preserve">+ hard </w:t>
                            </w:r>
                            <w:r>
                              <w:rPr>
                                <w:color w:val="FFFFFF" w:themeColor="background1"/>
                                <w:lang w:val="en-GB"/>
                              </w:rPr>
                              <w:t>reset</w:t>
                            </w:r>
                          </w:p>
                          <w:p w14:paraId="3936BFCD" w14:textId="33A336C9" w:rsidR="00535FE0" w:rsidRDefault="00535FE0" w:rsidP="001260D1">
                            <w:pPr>
                              <w:rPr>
                                <w:color w:val="FFFFFF" w:themeColor="background1"/>
                                <w:lang w:val="en-GB"/>
                              </w:rPr>
                            </w:pPr>
                            <w:r>
                              <w:rPr>
                                <w:color w:val="FFFFFF" w:themeColor="background1"/>
                                <w:lang w:val="en-GB"/>
                              </w:rPr>
                              <w:t>384 E</w:t>
                            </w:r>
                          </w:p>
                          <w:p w14:paraId="3674D09E" w14:textId="347774D1" w:rsidR="00091348" w:rsidRDefault="00091348" w:rsidP="001260D1">
                            <w:pPr>
                              <w:rPr>
                                <w:color w:val="FFFFFF" w:themeColor="background1"/>
                                <w:lang w:val="en-GB"/>
                              </w:rPr>
                            </w:pPr>
                            <w:r>
                              <w:rPr>
                                <w:color w:val="FFFFFF" w:themeColor="background1"/>
                                <w:lang w:val="en-GB"/>
                              </w:rPr>
                              <w:t xml:space="preserve">Use </w:t>
                            </w:r>
                            <w:r w:rsidR="00535FE0">
                              <w:rPr>
                                <w:color w:val="FFFFFF" w:themeColor="background1"/>
                                <w:lang w:val="en-GB"/>
                              </w:rPr>
                              <w:t>Explorer Kit</w:t>
                            </w:r>
                            <w:r>
                              <w:rPr>
                                <w:color w:val="FFFFFF" w:themeColor="background1"/>
                                <w:lang w:val="en-GB"/>
                              </w:rPr>
                              <w:br/>
                              <w:t>Press B on message</w:t>
                            </w:r>
                          </w:p>
                          <w:p w14:paraId="3151700C" w14:textId="1A212DD8" w:rsidR="00B504F8" w:rsidRDefault="000A04AF" w:rsidP="001260D1">
                            <w:pPr>
                              <w:rPr>
                                <w:color w:val="FFFFFF" w:themeColor="background1"/>
                                <w:lang w:val="en-GB"/>
                              </w:rPr>
                            </w:pPr>
                            <w:r>
                              <w:rPr>
                                <w:color w:val="FFFFFF" w:themeColor="background1"/>
                                <w:lang w:val="en-GB"/>
                              </w:rPr>
                              <w:t>1 E</w:t>
                            </w:r>
                            <w:r w:rsidR="00B504F8">
                              <w:rPr>
                                <w:color w:val="FFFFFF" w:themeColor="background1"/>
                                <w:lang w:val="en-GB"/>
                              </w:rPr>
                              <w:br/>
                            </w:r>
                            <w:r w:rsidR="008233EF">
                              <w:rPr>
                                <w:color w:val="FFFFFF" w:themeColor="background1"/>
                                <w:lang w:val="en-GB"/>
                              </w:rPr>
                              <w:t>511 N</w:t>
                            </w:r>
                            <w:r w:rsidR="00B504F8">
                              <w:rPr>
                                <w:color w:val="FFFFFF" w:themeColor="background1"/>
                                <w:lang w:val="en-GB"/>
                              </w:rPr>
                              <w:br/>
                              <w:t>255 E</w:t>
                            </w:r>
                          </w:p>
                          <w:p w14:paraId="05E8718B" w14:textId="47C1123F" w:rsidR="00B504F8" w:rsidRDefault="00B504F8" w:rsidP="001260D1">
                            <w:pPr>
                              <w:rPr>
                                <w:color w:val="FFFFFF" w:themeColor="background1"/>
                                <w:lang w:val="en-GB"/>
                              </w:rPr>
                            </w:pPr>
                            <w:r>
                              <w:rPr>
                                <w:color w:val="FFFFFF" w:themeColor="background1"/>
                                <w:lang w:val="en-GB"/>
                              </w:rPr>
                              <w:t>Save reset</w:t>
                            </w:r>
                          </w:p>
                          <w:p w14:paraId="368F92FA" w14:textId="03EAEFAC" w:rsidR="00B504F8" w:rsidRDefault="00B504F8" w:rsidP="001260D1">
                            <w:pPr>
                              <w:rPr>
                                <w:color w:val="FFFFFF" w:themeColor="background1"/>
                                <w:lang w:val="en-GB"/>
                              </w:rPr>
                            </w:pPr>
                            <w:r>
                              <w:rPr>
                                <w:color w:val="FFFFFF" w:themeColor="background1"/>
                                <w:lang w:val="en-GB"/>
                              </w:rPr>
                              <w:t>214 W</w:t>
                            </w:r>
                            <w:r>
                              <w:rPr>
                                <w:color w:val="FFFFFF" w:themeColor="background1"/>
                                <w:lang w:val="en-GB"/>
                              </w:rPr>
                              <w:br/>
                              <w:t>479 S</w:t>
                            </w:r>
                          </w:p>
                          <w:p w14:paraId="3E40024A" w14:textId="7D2BAA85" w:rsidR="00B504F8" w:rsidRDefault="00B504F8" w:rsidP="001260D1">
                            <w:pPr>
                              <w:rPr>
                                <w:color w:val="FFFFFF" w:themeColor="background1"/>
                                <w:lang w:val="en-GB"/>
                              </w:rPr>
                            </w:pPr>
                            <w:r>
                              <w:rPr>
                                <w:color w:val="FFFFFF" w:themeColor="background1"/>
                                <w:lang w:val="en-GB"/>
                              </w:rPr>
                              <w:t>Graphic reload</w:t>
                            </w:r>
                            <w:r w:rsidR="0079083A">
                              <w:rPr>
                                <w:color w:val="FFFFFF" w:themeColor="background1"/>
                                <w:lang w:val="en-GB"/>
                              </w:rPr>
                              <w:br/>
                              <w:t>Hold down</w:t>
                            </w:r>
                            <w:r w:rsidR="0079083A">
                              <w:rPr>
                                <w:color w:val="FFFFFF" w:themeColor="background1"/>
                                <w:lang w:val="en-GB"/>
                              </w:rPr>
                              <w:br/>
                              <w:t>Graphic reload</w:t>
                            </w:r>
                            <w:r w:rsidR="0079083A">
                              <w:rPr>
                                <w:color w:val="FFFFFF" w:themeColor="background1"/>
                                <w:lang w:val="en-GB"/>
                              </w:rPr>
                              <w:br/>
                              <w:t>2 S</w:t>
                            </w:r>
                          </w:p>
                          <w:p w14:paraId="0F39AB0D" w14:textId="0421881E" w:rsidR="0079083A" w:rsidRDefault="0079083A" w:rsidP="001260D1">
                            <w:pPr>
                              <w:rPr>
                                <w:color w:val="FFFFFF" w:themeColor="background1"/>
                                <w:lang w:val="en-GB"/>
                              </w:rPr>
                            </w:pPr>
                            <w:r>
                              <w:rPr>
                                <w:color w:val="FFFFFF" w:themeColor="background1"/>
                                <w:lang w:val="en-GB"/>
                              </w:rPr>
                              <w:t>Talk to middle lady</w:t>
                            </w:r>
                          </w:p>
                          <w:p w14:paraId="156F9CA0" w14:textId="77777777" w:rsidR="0079083A" w:rsidRDefault="0079083A" w:rsidP="001260D1">
                            <w:pPr>
                              <w:rPr>
                                <w:color w:val="FFFFFF" w:themeColor="background1"/>
                                <w:lang w:val="en-GB"/>
                              </w:rPr>
                            </w:pPr>
                          </w:p>
                          <w:p w14:paraId="782E5B3D" w14:textId="77777777" w:rsidR="00B504F8" w:rsidRPr="00F921E1" w:rsidRDefault="00B504F8" w:rsidP="001260D1">
                            <w:pPr>
                              <w:rPr>
                                <w:color w:val="FFFFFF" w:themeColor="background1"/>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B08B0" id="_x0000_s1058" type="#_x0000_t202" style="position:absolute;left:0;text-align:left;margin-left:36pt;margin-top:19.05pt;width:139.2pt;height:44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" fillcolor="#005677 [1607]" strokeweight=".5pt">
                <v:textbox>
                  <w:txbxContent>
                    <w:p w14:paraId="4A5798A5" w14:textId="300657B9" w:rsidR="001260D1" w:rsidRDefault="00F921E1" w:rsidP="001260D1">
                      <w:pPr>
                        <w:rPr>
                          <w:color w:val="FFFFFF" w:themeColor="background1"/>
                          <w:lang w:val="en-GB"/>
                        </w:rPr>
                      </w:pPr>
                      <w:r>
                        <w:rPr>
                          <w:color w:val="FFFFFF" w:themeColor="background1"/>
                          <w:lang w:val="en-GB"/>
                        </w:rPr>
                        <w:t>1</w:t>
                      </w:r>
                      <w:r w:rsidR="001260D1">
                        <w:rPr>
                          <w:color w:val="FFFFFF" w:themeColor="background1"/>
                          <w:lang w:val="en-GB"/>
                        </w:rPr>
                        <w:t xml:space="preserve"> S</w:t>
                      </w:r>
                      <w:r>
                        <w:rPr>
                          <w:color w:val="FFFFFF" w:themeColor="background1"/>
                          <w:lang w:val="en-GB"/>
                        </w:rPr>
                        <w:br/>
                        <w:t xml:space="preserve">17 </w:t>
                      </w:r>
                      <w:r w:rsidR="001260D1">
                        <w:rPr>
                          <w:color w:val="FFFFFF" w:themeColor="background1"/>
                          <w:lang w:val="en-GB"/>
                        </w:rPr>
                        <w:t>W</w:t>
                      </w:r>
                      <w:r w:rsidR="001260D1">
                        <w:rPr>
                          <w:color w:val="FFFFFF" w:themeColor="background1"/>
                          <w:lang w:val="en-GB"/>
                        </w:rPr>
                        <w:br/>
                      </w:r>
                      <w:r w:rsidR="006764AA">
                        <w:rPr>
                          <w:color w:val="FFFFFF" w:themeColor="background1"/>
                          <w:lang w:val="en-GB"/>
                        </w:rPr>
                        <w:t>18</w:t>
                      </w:r>
                      <w:r w:rsidR="001260D1">
                        <w:rPr>
                          <w:color w:val="FFFFFF" w:themeColor="background1"/>
                          <w:lang w:val="en-GB"/>
                        </w:rPr>
                        <w:t xml:space="preserve"> S</w:t>
                      </w:r>
                      <w:r w:rsidR="001260D1">
                        <w:rPr>
                          <w:color w:val="FFFFFF" w:themeColor="background1"/>
                          <w:lang w:val="en-GB"/>
                        </w:rPr>
                        <w:br/>
                      </w:r>
                      <w:r w:rsidR="00091348">
                        <w:rPr>
                          <w:color w:val="FFFFFF" w:themeColor="background1"/>
                          <w:lang w:val="en-GB"/>
                        </w:rPr>
                        <w:t>Use Bicycle</w:t>
                      </w:r>
                      <w:r w:rsidR="001260D1">
                        <w:rPr>
                          <w:color w:val="FFFFFF" w:themeColor="background1"/>
                          <w:lang w:val="en-GB"/>
                        </w:rPr>
                        <w:br/>
                        <w:t>1</w:t>
                      </w:r>
                      <w:r w:rsidR="006764AA">
                        <w:rPr>
                          <w:color w:val="FFFFFF" w:themeColor="background1"/>
                          <w:lang w:val="en-GB"/>
                        </w:rPr>
                        <w:t xml:space="preserve"> N</w:t>
                      </w:r>
                    </w:p>
                    <w:p w14:paraId="42D182D6" w14:textId="4B0994C0" w:rsidR="00D509E7" w:rsidRDefault="00D509E7" w:rsidP="001260D1">
                      <w:pPr>
                        <w:rPr>
                          <w:color w:val="FFFFFF" w:themeColor="background1"/>
                          <w:lang w:val="en-GB"/>
                        </w:rPr>
                      </w:pPr>
                      <w:r>
                        <w:rPr>
                          <w:color w:val="FFFFFF" w:themeColor="background1"/>
                          <w:lang w:val="en-GB"/>
                        </w:rPr>
                        <w:t>Graphic reload</w:t>
                      </w:r>
                    </w:p>
                    <w:p w14:paraId="4061243D" w14:textId="0FFBED8A" w:rsidR="009760A6" w:rsidRDefault="009760A6" w:rsidP="001260D1">
                      <w:pPr>
                        <w:rPr>
                          <w:color w:val="FFFFFF" w:themeColor="background1"/>
                          <w:lang w:val="en-GB"/>
                        </w:rPr>
                      </w:pPr>
                      <w:r>
                        <w:rPr>
                          <w:color w:val="FFFFFF" w:themeColor="background1"/>
                          <w:lang w:val="en-GB"/>
                        </w:rPr>
                        <w:t>415 W</w:t>
                      </w:r>
                    </w:p>
                    <w:p w14:paraId="3BC0BF1C" w14:textId="3FCC9E92" w:rsidR="006764AA" w:rsidRDefault="009760A6" w:rsidP="001260D1">
                      <w:pPr>
                        <w:rPr>
                          <w:color w:val="FFFFFF" w:themeColor="background1"/>
                          <w:lang w:val="en-GB"/>
                        </w:rPr>
                      </w:pPr>
                      <w:r>
                        <w:rPr>
                          <w:color w:val="FFFFFF" w:themeColor="background1"/>
                          <w:lang w:val="en-GB"/>
                        </w:rPr>
                        <w:t xml:space="preserve">Save </w:t>
                      </w:r>
                      <w:r w:rsidR="00C47663">
                        <w:rPr>
                          <w:color w:val="FFFFFF" w:themeColor="background1"/>
                          <w:lang w:val="en-GB"/>
                        </w:rPr>
                        <w:t xml:space="preserve">+ hard </w:t>
                      </w:r>
                      <w:r>
                        <w:rPr>
                          <w:color w:val="FFFFFF" w:themeColor="background1"/>
                          <w:lang w:val="en-GB"/>
                        </w:rPr>
                        <w:t>reset</w:t>
                      </w:r>
                    </w:p>
                    <w:p w14:paraId="3936BFCD" w14:textId="33A336C9" w:rsidR="00535FE0" w:rsidRDefault="00535FE0" w:rsidP="001260D1">
                      <w:pPr>
                        <w:rPr>
                          <w:color w:val="FFFFFF" w:themeColor="background1"/>
                          <w:lang w:val="en-GB"/>
                        </w:rPr>
                      </w:pPr>
                      <w:r>
                        <w:rPr>
                          <w:color w:val="FFFFFF" w:themeColor="background1"/>
                          <w:lang w:val="en-GB"/>
                        </w:rPr>
                        <w:t>384 E</w:t>
                      </w:r>
                    </w:p>
                    <w:p w14:paraId="3674D09E" w14:textId="347774D1" w:rsidR="00091348" w:rsidRDefault="00091348" w:rsidP="001260D1">
                      <w:pPr>
                        <w:rPr>
                          <w:color w:val="FFFFFF" w:themeColor="background1"/>
                          <w:lang w:val="en-GB"/>
                        </w:rPr>
                      </w:pPr>
                      <w:r>
                        <w:rPr>
                          <w:color w:val="FFFFFF" w:themeColor="background1"/>
                          <w:lang w:val="en-GB"/>
                        </w:rPr>
                        <w:t xml:space="preserve">Use </w:t>
                      </w:r>
                      <w:r w:rsidR="00535FE0">
                        <w:rPr>
                          <w:color w:val="FFFFFF" w:themeColor="background1"/>
                          <w:lang w:val="en-GB"/>
                        </w:rPr>
                        <w:t>Explorer Kit</w:t>
                      </w:r>
                      <w:r>
                        <w:rPr>
                          <w:color w:val="FFFFFF" w:themeColor="background1"/>
                          <w:lang w:val="en-GB"/>
                        </w:rPr>
                        <w:br/>
                        <w:t>Press B on message</w:t>
                      </w:r>
                    </w:p>
                    <w:p w14:paraId="3151700C" w14:textId="1A212DD8" w:rsidR="00B504F8" w:rsidRDefault="000A04AF" w:rsidP="001260D1">
                      <w:pPr>
                        <w:rPr>
                          <w:color w:val="FFFFFF" w:themeColor="background1"/>
                          <w:lang w:val="en-GB"/>
                        </w:rPr>
                      </w:pPr>
                      <w:r>
                        <w:rPr>
                          <w:color w:val="FFFFFF" w:themeColor="background1"/>
                          <w:lang w:val="en-GB"/>
                        </w:rPr>
                        <w:t>1 E</w:t>
                      </w:r>
                      <w:r w:rsidR="00B504F8">
                        <w:rPr>
                          <w:color w:val="FFFFFF" w:themeColor="background1"/>
                          <w:lang w:val="en-GB"/>
                        </w:rPr>
                        <w:br/>
                      </w:r>
                      <w:r w:rsidR="008233EF">
                        <w:rPr>
                          <w:color w:val="FFFFFF" w:themeColor="background1"/>
                          <w:lang w:val="en-GB"/>
                        </w:rPr>
                        <w:t>511 N</w:t>
                      </w:r>
                      <w:r w:rsidR="00B504F8">
                        <w:rPr>
                          <w:color w:val="FFFFFF" w:themeColor="background1"/>
                          <w:lang w:val="en-GB"/>
                        </w:rPr>
                        <w:br/>
                        <w:t>255 E</w:t>
                      </w:r>
                    </w:p>
                    <w:p w14:paraId="05E8718B" w14:textId="47C1123F" w:rsidR="00B504F8" w:rsidRDefault="00B504F8" w:rsidP="001260D1">
                      <w:pPr>
                        <w:rPr>
                          <w:color w:val="FFFFFF" w:themeColor="background1"/>
                          <w:lang w:val="en-GB"/>
                        </w:rPr>
                      </w:pPr>
                      <w:r>
                        <w:rPr>
                          <w:color w:val="FFFFFF" w:themeColor="background1"/>
                          <w:lang w:val="en-GB"/>
                        </w:rPr>
                        <w:t>Save reset</w:t>
                      </w:r>
                    </w:p>
                    <w:p w14:paraId="368F92FA" w14:textId="03EAEFAC" w:rsidR="00B504F8" w:rsidRDefault="00B504F8" w:rsidP="001260D1">
                      <w:pPr>
                        <w:rPr>
                          <w:color w:val="FFFFFF" w:themeColor="background1"/>
                          <w:lang w:val="en-GB"/>
                        </w:rPr>
                      </w:pPr>
                      <w:r>
                        <w:rPr>
                          <w:color w:val="FFFFFF" w:themeColor="background1"/>
                          <w:lang w:val="en-GB"/>
                        </w:rPr>
                        <w:t>214 W</w:t>
                      </w:r>
                      <w:r>
                        <w:rPr>
                          <w:color w:val="FFFFFF" w:themeColor="background1"/>
                          <w:lang w:val="en-GB"/>
                        </w:rPr>
                        <w:br/>
                        <w:t>479 S</w:t>
                      </w:r>
                    </w:p>
                    <w:p w14:paraId="3E40024A" w14:textId="7D2BAA85" w:rsidR="00B504F8" w:rsidRDefault="00B504F8" w:rsidP="001260D1">
                      <w:pPr>
                        <w:rPr>
                          <w:color w:val="FFFFFF" w:themeColor="background1"/>
                          <w:lang w:val="en-GB"/>
                        </w:rPr>
                      </w:pPr>
                      <w:r>
                        <w:rPr>
                          <w:color w:val="FFFFFF" w:themeColor="background1"/>
                          <w:lang w:val="en-GB"/>
                        </w:rPr>
                        <w:t>Graphic reload</w:t>
                      </w:r>
                      <w:r w:rsidR="0079083A">
                        <w:rPr>
                          <w:color w:val="FFFFFF" w:themeColor="background1"/>
                          <w:lang w:val="en-GB"/>
                        </w:rPr>
                        <w:br/>
                        <w:t>Hold down</w:t>
                      </w:r>
                      <w:r w:rsidR="0079083A">
                        <w:rPr>
                          <w:color w:val="FFFFFF" w:themeColor="background1"/>
                          <w:lang w:val="en-GB"/>
                        </w:rPr>
                        <w:br/>
                        <w:t>Graphic reload</w:t>
                      </w:r>
                      <w:r w:rsidR="0079083A">
                        <w:rPr>
                          <w:color w:val="FFFFFF" w:themeColor="background1"/>
                          <w:lang w:val="en-GB"/>
                        </w:rPr>
                        <w:br/>
                        <w:t>2 S</w:t>
                      </w:r>
                    </w:p>
                    <w:p w14:paraId="0F39AB0D" w14:textId="0421881E" w:rsidR="0079083A" w:rsidRDefault="0079083A" w:rsidP="001260D1">
                      <w:pPr>
                        <w:rPr>
                          <w:color w:val="FFFFFF" w:themeColor="background1"/>
                          <w:lang w:val="en-GB"/>
                        </w:rPr>
                      </w:pPr>
                      <w:r>
                        <w:rPr>
                          <w:color w:val="FFFFFF" w:themeColor="background1"/>
                          <w:lang w:val="en-GB"/>
                        </w:rPr>
                        <w:t>Talk to middle lady</w:t>
                      </w:r>
                    </w:p>
                    <w:p w14:paraId="156F9CA0" w14:textId="77777777" w:rsidR="0079083A" w:rsidRDefault="0079083A" w:rsidP="001260D1">
                      <w:pPr>
                        <w:rPr>
                          <w:color w:val="FFFFFF" w:themeColor="background1"/>
                          <w:lang w:val="en-GB"/>
                        </w:rPr>
                      </w:pPr>
                    </w:p>
                    <w:p w14:paraId="782E5B3D" w14:textId="77777777" w:rsidR="00B504F8" w:rsidRPr="00F921E1" w:rsidRDefault="00B504F8" w:rsidP="001260D1">
                      <w:pPr>
                        <w:rPr>
                          <w:color w:val="FFFFFF" w:themeColor="background1"/>
                          <w:lang w:val="en-GB"/>
                        </w:rPr>
                      </w:pPr>
                    </w:p>
                  </w:txbxContent>
                </v:textbox>
              </v:shape>
            </w:pict>
          </mc:Fallback>
        </mc:AlternateContent>
      </w:r>
      <w:r w:rsidRPr="001260D1">
        <w:rPr>
          <w:noProof/>
          <w:lang w:val="en-GB"/>
        </w:rPr>
        <mc:AlternateContent>
          <mc:Choice Requires="wps">
            <w:drawing>
              <wp:anchor distT="0" distB="0" distL="114300" distR="114300" simplePos="0" relativeHeight="251727872" behindDoc="0" locked="0" layoutInCell="1" allowOverlap="1" wp14:anchorId="0973B397" wp14:editId="5B68FBC2">
                <wp:simplePos x="0" y="0"/>
                <wp:positionH relativeFrom="column">
                  <wp:posOffset>2301240</wp:posOffset>
                </wp:positionH>
                <wp:positionV relativeFrom="paragraph">
                  <wp:posOffset>241935</wp:posOffset>
                </wp:positionV>
                <wp:extent cx="3901440" cy="5593080"/>
                <wp:effectExtent l="0" t="0" r="22860" b="26670"/>
                <wp:wrapNone/>
                <wp:docPr id="57" name="Tekstvak 6"/>
                <wp:cNvGraphicFramePr/>
                <a:graphic xmlns:a="http://schemas.openxmlformats.org/drawingml/2006/main">
                  <a:graphicData uri="http://schemas.microsoft.com/office/word/2010/wordprocessingShape">
                    <wps:wsp>
                      <wps:cNvSpPr txBox="1"/>
                      <wps:spPr>
                        <a:xfrm>
                          <a:off x="0" y="0"/>
                          <a:ext cx="3901440" cy="5593080"/>
                        </a:xfrm>
                        <a:prstGeom prst="rect">
                          <a:avLst/>
                        </a:prstGeom>
                        <a:solidFill>
                          <a:schemeClr val="lt1"/>
                        </a:solidFill>
                        <a:ln w="6350">
                          <a:solidFill>
                            <a:schemeClr val="bg1">
                              <a:lumMod val="75000"/>
                            </a:schemeClr>
                          </a:solidFill>
                        </a:ln>
                      </wps:spPr>
                      <wps:txbx>
                        <w:txbxContent>
                          <w:p w14:paraId="1D87CBEF" w14:textId="58BEA9E6" w:rsidR="001260D1" w:rsidRPr="009E0808" w:rsidRDefault="00B8245F" w:rsidP="001260D1">
                            <w:pPr>
                              <w:rPr>
                                <w:lang w:val="en-GB"/>
                              </w:rPr>
                            </w:pPr>
                            <w:r>
                              <w:rPr>
                                <w:lang w:val="en-GB"/>
                              </w:rPr>
                              <w:t xml:space="preserve">When using the </w:t>
                            </w:r>
                            <w:r w:rsidR="0058566A">
                              <w:rPr>
                                <w:lang w:val="en-GB"/>
                              </w:rPr>
                              <w:t xml:space="preserve">explorer kit we have a positive y coordinate and negative x coordinate, which will put us close to a fake Sinnoh along the </w:t>
                            </w:r>
                            <w:r w:rsidR="007139D4">
                              <w:rPr>
                                <w:lang w:val="en-GB"/>
                              </w:rPr>
                              <w:t>horizontal axis, right of Real Sinnoh</w:t>
                            </w:r>
                            <w:r w:rsidR="00A04654">
                              <w:rPr>
                                <w:lang w:val="en-GB"/>
                              </w:rPr>
                              <w:t xml:space="preserve">. </w:t>
                            </w:r>
                            <w:r w:rsidR="0006586C">
                              <w:rPr>
                                <w:lang w:val="en-GB"/>
                              </w:rPr>
                              <w:t xml:space="preserve">Once you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3B397" id="_x0000_s1059" type="#_x0000_t202" style="position:absolute;left:0;text-align:left;margin-left:181.2pt;margin-top:19.05pt;width:307.2pt;height:440.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" fillcolor="white [3201]" strokecolor="#bfbfbf [2412]" strokeweight=".5pt">
                <v:textbox>
                  <w:txbxContent>
                    <w:p w14:paraId="1D87CBEF" w14:textId="58BEA9E6" w:rsidR="001260D1" w:rsidRPr="009E0808" w:rsidRDefault="00B8245F" w:rsidP="001260D1">
                      <w:pPr>
                        <w:rPr>
                          <w:lang w:val="en-GB"/>
                        </w:rPr>
                      </w:pPr>
                      <w:r>
                        <w:rPr>
                          <w:lang w:val="en-GB"/>
                        </w:rPr>
                        <w:t xml:space="preserve">When using the </w:t>
                      </w:r>
                      <w:r w:rsidR="0058566A">
                        <w:rPr>
                          <w:lang w:val="en-GB"/>
                        </w:rPr>
                        <w:t xml:space="preserve">explorer kit we have a positive y coordinate and negative x coordinate, which will put us close to a fake Sinnoh along the </w:t>
                      </w:r>
                      <w:r w:rsidR="007139D4">
                        <w:rPr>
                          <w:lang w:val="en-GB"/>
                        </w:rPr>
                        <w:t>horizontal axis, right of Real Sinnoh</w:t>
                      </w:r>
                      <w:r w:rsidR="00A04654">
                        <w:rPr>
                          <w:lang w:val="en-GB"/>
                        </w:rPr>
                        <w:t xml:space="preserve">. </w:t>
                      </w:r>
                      <w:r w:rsidR="0006586C">
                        <w:rPr>
                          <w:lang w:val="en-GB"/>
                        </w:rPr>
                        <w:t xml:space="preserve">Once you </w:t>
                      </w:r>
                    </w:p>
                  </w:txbxContent>
                </v:textbox>
              </v:shape>
            </w:pict>
          </mc:Fallback>
        </mc:AlternateContent>
      </w:r>
      <w:r w:rsidR="00D234AE" w:rsidRPr="00D91435">
        <w:rPr>
          <w:noProof/>
          <w:lang w:val="en-GB"/>
        </w:rPr>
        <w:t>Follow these steps</w:t>
      </w:r>
      <w:r w:rsidR="00D91435" w:rsidRPr="00D91435">
        <w:rPr>
          <w:noProof/>
          <w:lang w:val="en-GB"/>
        </w:rPr>
        <w:t>:</w:t>
      </w:r>
      <w:r w:rsidR="001260D1">
        <w:rPr>
          <w:noProof/>
          <w:lang w:val="en-GB"/>
        </w:rPr>
        <w:tab/>
      </w:r>
    </w:p>
    <w:p w14:paraId="628EA0F6" w14:textId="14C1F076" w:rsidR="0079083A" w:rsidRDefault="0079083A" w:rsidP="001260D1">
      <w:pPr>
        <w:tabs>
          <w:tab w:val="left" w:pos="3192"/>
        </w:tabs>
        <w:ind w:left="720"/>
        <w:rPr>
          <w:noProof/>
          <w:lang w:val="en-GB"/>
        </w:rPr>
      </w:pPr>
    </w:p>
    <w:p w14:paraId="6F329257" w14:textId="77777777" w:rsidR="0079083A" w:rsidRDefault="0079083A" w:rsidP="001260D1">
      <w:pPr>
        <w:tabs>
          <w:tab w:val="left" w:pos="3192"/>
        </w:tabs>
        <w:ind w:left="720"/>
        <w:rPr>
          <w:noProof/>
          <w:lang w:val="en-GB"/>
        </w:rPr>
      </w:pPr>
    </w:p>
    <w:p w14:paraId="6CFF4D8B" w14:textId="194EB846" w:rsidR="001260D1" w:rsidRDefault="001260D1" w:rsidP="001260D1">
      <w:pPr>
        <w:tabs>
          <w:tab w:val="left" w:pos="3192"/>
        </w:tabs>
        <w:ind w:left="720"/>
        <w:rPr>
          <w:noProof/>
          <w:lang w:val="en-GB"/>
        </w:rPr>
      </w:pPr>
    </w:p>
    <w:p w14:paraId="7C0002C2" w14:textId="2776C88F" w:rsidR="001260D1" w:rsidRDefault="001260D1" w:rsidP="001260D1">
      <w:pPr>
        <w:tabs>
          <w:tab w:val="left" w:pos="3192"/>
        </w:tabs>
        <w:ind w:left="720"/>
        <w:rPr>
          <w:noProof/>
          <w:lang w:val="en-GB"/>
        </w:rPr>
      </w:pPr>
    </w:p>
    <w:p w14:paraId="12F8E800" w14:textId="71E8F780" w:rsidR="001260D1" w:rsidRDefault="001260D1" w:rsidP="001260D1">
      <w:pPr>
        <w:tabs>
          <w:tab w:val="left" w:pos="3192"/>
        </w:tabs>
        <w:ind w:left="720"/>
        <w:rPr>
          <w:noProof/>
          <w:lang w:val="en-GB"/>
        </w:rPr>
      </w:pPr>
    </w:p>
    <w:p w14:paraId="116BEFD9" w14:textId="74DD2588" w:rsidR="001260D1" w:rsidRDefault="001260D1" w:rsidP="001260D1">
      <w:pPr>
        <w:tabs>
          <w:tab w:val="left" w:pos="3192"/>
        </w:tabs>
        <w:ind w:left="720"/>
        <w:rPr>
          <w:noProof/>
          <w:lang w:val="en-GB"/>
        </w:rPr>
      </w:pPr>
    </w:p>
    <w:p w14:paraId="62F5BA1B" w14:textId="77777777" w:rsidR="001260D1" w:rsidRDefault="001260D1" w:rsidP="001260D1">
      <w:pPr>
        <w:tabs>
          <w:tab w:val="left" w:pos="3192"/>
        </w:tabs>
        <w:ind w:left="720"/>
        <w:rPr>
          <w:noProof/>
          <w:lang w:val="en-GB"/>
        </w:rPr>
      </w:pPr>
    </w:p>
    <w:p w14:paraId="3F0D72D0" w14:textId="08094D80" w:rsidR="00D91435" w:rsidRPr="00D91435" w:rsidRDefault="00D91435" w:rsidP="00D91435">
      <w:pPr>
        <w:ind w:left="720"/>
        <w:rPr>
          <w:noProof/>
          <w:lang w:val="en-GB"/>
        </w:rPr>
      </w:pPr>
    </w:p>
    <w:p w14:paraId="289EC0ED" w14:textId="2E6F4013" w:rsidR="005417EC" w:rsidRDefault="005417EC" w:rsidP="00E31EE3">
      <w:pPr>
        <w:pStyle w:val="ListParagraph"/>
        <w:ind w:left="756"/>
        <w:rPr>
          <w:noProof/>
          <w:color w:val="005677" w:themeColor="accent4" w:themeShade="80"/>
          <w:lang w:val="en-GB"/>
        </w:rPr>
      </w:pPr>
    </w:p>
    <w:p w14:paraId="7CF9D30B" w14:textId="17224B67" w:rsidR="00535FE0" w:rsidRDefault="00535FE0" w:rsidP="00E31EE3">
      <w:pPr>
        <w:pStyle w:val="ListParagraph"/>
        <w:ind w:left="756"/>
        <w:rPr>
          <w:noProof/>
          <w:color w:val="005677" w:themeColor="accent4" w:themeShade="80"/>
          <w:lang w:val="en-GB"/>
        </w:rPr>
      </w:pPr>
    </w:p>
    <w:p w14:paraId="19B37261" w14:textId="1437C36A" w:rsidR="00535FE0" w:rsidRDefault="00535FE0" w:rsidP="00E31EE3">
      <w:pPr>
        <w:pStyle w:val="ListParagraph"/>
        <w:ind w:left="756"/>
        <w:rPr>
          <w:noProof/>
          <w:color w:val="005677" w:themeColor="accent4" w:themeShade="80"/>
          <w:lang w:val="en-GB"/>
        </w:rPr>
      </w:pPr>
    </w:p>
    <w:p w14:paraId="3A507A9F" w14:textId="3C7CF9AF" w:rsidR="00535FE0" w:rsidRDefault="00535FE0" w:rsidP="00E31EE3">
      <w:pPr>
        <w:pStyle w:val="ListParagraph"/>
        <w:ind w:left="756"/>
        <w:rPr>
          <w:noProof/>
          <w:color w:val="005677" w:themeColor="accent4" w:themeShade="80"/>
          <w:lang w:val="en-GB"/>
        </w:rPr>
      </w:pPr>
    </w:p>
    <w:p w14:paraId="218372D6" w14:textId="4AD9416D" w:rsidR="00535FE0" w:rsidRDefault="00535FE0" w:rsidP="00E31EE3">
      <w:pPr>
        <w:pStyle w:val="ListParagraph"/>
        <w:ind w:left="756"/>
        <w:rPr>
          <w:noProof/>
          <w:color w:val="005677" w:themeColor="accent4" w:themeShade="80"/>
          <w:lang w:val="en-GB"/>
        </w:rPr>
      </w:pPr>
    </w:p>
    <w:p w14:paraId="0BAFC998" w14:textId="71D57B45" w:rsidR="00535FE0" w:rsidRDefault="00535FE0" w:rsidP="00E31EE3">
      <w:pPr>
        <w:pStyle w:val="ListParagraph"/>
        <w:ind w:left="756"/>
        <w:rPr>
          <w:noProof/>
          <w:color w:val="005677" w:themeColor="accent4" w:themeShade="80"/>
          <w:lang w:val="en-GB"/>
        </w:rPr>
      </w:pPr>
    </w:p>
    <w:p w14:paraId="25E708F8" w14:textId="2B4FD229" w:rsidR="00535FE0" w:rsidRDefault="00535FE0" w:rsidP="00E31EE3">
      <w:pPr>
        <w:pStyle w:val="ListParagraph"/>
        <w:ind w:left="756"/>
        <w:rPr>
          <w:noProof/>
          <w:color w:val="005677" w:themeColor="accent4" w:themeShade="80"/>
          <w:lang w:val="en-GB"/>
        </w:rPr>
      </w:pPr>
    </w:p>
    <w:p w14:paraId="303E2DFC" w14:textId="5C76F423" w:rsidR="00535FE0" w:rsidRDefault="00535FE0" w:rsidP="00E31EE3">
      <w:pPr>
        <w:pStyle w:val="ListParagraph"/>
        <w:ind w:left="756"/>
        <w:rPr>
          <w:noProof/>
          <w:color w:val="005677" w:themeColor="accent4" w:themeShade="80"/>
          <w:lang w:val="en-GB"/>
        </w:rPr>
      </w:pPr>
    </w:p>
    <w:p w14:paraId="5A80C984" w14:textId="19BFAEE3" w:rsidR="00535FE0" w:rsidRDefault="00535FE0" w:rsidP="00E31EE3">
      <w:pPr>
        <w:pStyle w:val="ListParagraph"/>
        <w:ind w:left="756"/>
        <w:rPr>
          <w:noProof/>
          <w:color w:val="005677" w:themeColor="accent4" w:themeShade="80"/>
          <w:lang w:val="en-GB"/>
        </w:rPr>
      </w:pPr>
    </w:p>
    <w:p w14:paraId="69A4FD73" w14:textId="799C0D73" w:rsidR="00535FE0" w:rsidRDefault="00535FE0" w:rsidP="00E31EE3">
      <w:pPr>
        <w:pStyle w:val="ListParagraph"/>
        <w:ind w:left="756"/>
        <w:rPr>
          <w:noProof/>
          <w:color w:val="005677" w:themeColor="accent4" w:themeShade="80"/>
          <w:lang w:val="en-GB"/>
        </w:rPr>
      </w:pPr>
    </w:p>
    <w:p w14:paraId="72BCEB76" w14:textId="54A20347" w:rsidR="00535FE0" w:rsidRDefault="00535FE0" w:rsidP="00E31EE3">
      <w:pPr>
        <w:pStyle w:val="ListParagraph"/>
        <w:ind w:left="756"/>
        <w:rPr>
          <w:noProof/>
          <w:color w:val="005677" w:themeColor="accent4" w:themeShade="80"/>
          <w:lang w:val="en-GB"/>
        </w:rPr>
      </w:pPr>
    </w:p>
    <w:p w14:paraId="6664ACE8" w14:textId="3F4A329F" w:rsidR="00535FE0" w:rsidRDefault="00535FE0" w:rsidP="00E31EE3">
      <w:pPr>
        <w:pStyle w:val="ListParagraph"/>
        <w:ind w:left="756"/>
        <w:rPr>
          <w:noProof/>
          <w:color w:val="005677" w:themeColor="accent4" w:themeShade="80"/>
          <w:lang w:val="en-GB"/>
        </w:rPr>
      </w:pPr>
    </w:p>
    <w:p w14:paraId="1C84DEA6" w14:textId="305E3476" w:rsidR="00535FE0" w:rsidRDefault="00535FE0" w:rsidP="00E31EE3">
      <w:pPr>
        <w:pStyle w:val="ListParagraph"/>
        <w:ind w:left="756"/>
        <w:rPr>
          <w:noProof/>
          <w:color w:val="005677" w:themeColor="accent4" w:themeShade="80"/>
          <w:lang w:val="en-GB"/>
        </w:rPr>
      </w:pPr>
    </w:p>
    <w:p w14:paraId="290F6883" w14:textId="77777777" w:rsidR="00535FE0" w:rsidRDefault="00535FE0" w:rsidP="00E31EE3">
      <w:pPr>
        <w:pStyle w:val="ListParagraph"/>
        <w:ind w:left="756"/>
        <w:rPr>
          <w:noProof/>
          <w:color w:val="005677" w:themeColor="accent4" w:themeShade="80"/>
          <w:lang w:val="en-GB"/>
        </w:rPr>
      </w:pPr>
    </w:p>
    <w:p w14:paraId="2EC7863E" w14:textId="3775C15B" w:rsidR="006764AA" w:rsidRDefault="006764AA" w:rsidP="00E31EE3">
      <w:pPr>
        <w:pStyle w:val="ListParagraph"/>
        <w:ind w:left="756"/>
        <w:rPr>
          <w:noProof/>
          <w:color w:val="005677" w:themeColor="accent4" w:themeShade="80"/>
          <w:lang w:val="en-GB"/>
        </w:rPr>
      </w:pPr>
    </w:p>
    <w:p w14:paraId="3B8788D1" w14:textId="59987BB6" w:rsidR="006764AA" w:rsidRDefault="006764AA" w:rsidP="00E31EE3">
      <w:pPr>
        <w:pStyle w:val="ListParagraph"/>
        <w:ind w:left="756"/>
        <w:rPr>
          <w:noProof/>
          <w:color w:val="005677" w:themeColor="accent4" w:themeShade="80"/>
          <w:lang w:val="en-GB"/>
        </w:rPr>
      </w:pPr>
    </w:p>
    <w:p w14:paraId="49CEE163" w14:textId="02250BA5" w:rsidR="006764AA" w:rsidRDefault="006764AA" w:rsidP="00E31EE3">
      <w:pPr>
        <w:pStyle w:val="ListParagraph"/>
        <w:ind w:left="756"/>
        <w:rPr>
          <w:noProof/>
          <w:color w:val="005677" w:themeColor="accent4" w:themeShade="80"/>
          <w:lang w:val="en-GB"/>
        </w:rPr>
      </w:pPr>
    </w:p>
    <w:p w14:paraId="623C6C1E" w14:textId="430C9710" w:rsidR="0079083A" w:rsidRDefault="0079083A" w:rsidP="00E31EE3">
      <w:pPr>
        <w:pStyle w:val="ListParagraph"/>
        <w:ind w:left="756"/>
        <w:rPr>
          <w:noProof/>
          <w:color w:val="005677" w:themeColor="accent4" w:themeShade="80"/>
          <w:lang w:val="en-GB"/>
        </w:rPr>
      </w:pPr>
    </w:p>
    <w:p w14:paraId="550C1B53" w14:textId="4C81292D" w:rsidR="0079083A" w:rsidRDefault="0079083A" w:rsidP="00E31EE3">
      <w:pPr>
        <w:pStyle w:val="ListParagraph"/>
        <w:ind w:left="756"/>
        <w:rPr>
          <w:noProof/>
          <w:color w:val="005677" w:themeColor="accent4" w:themeShade="80"/>
          <w:lang w:val="en-GB"/>
        </w:rPr>
      </w:pPr>
    </w:p>
    <w:p w14:paraId="12157E04" w14:textId="5D900AAF" w:rsidR="0079083A" w:rsidRDefault="0079083A" w:rsidP="00E31EE3">
      <w:pPr>
        <w:pStyle w:val="ListParagraph"/>
        <w:ind w:left="756"/>
        <w:rPr>
          <w:noProof/>
          <w:color w:val="005677" w:themeColor="accent4" w:themeShade="80"/>
          <w:lang w:val="en-GB"/>
        </w:rPr>
      </w:pPr>
    </w:p>
    <w:p w14:paraId="79F6D45B" w14:textId="0D3D9FC6" w:rsidR="0079083A" w:rsidRDefault="0079083A" w:rsidP="00E31EE3">
      <w:pPr>
        <w:pStyle w:val="ListParagraph"/>
        <w:ind w:left="756"/>
        <w:rPr>
          <w:noProof/>
          <w:color w:val="005677" w:themeColor="accent4" w:themeShade="80"/>
          <w:lang w:val="en-GB"/>
        </w:rPr>
      </w:pPr>
    </w:p>
    <w:p w14:paraId="10271406" w14:textId="4637DA49" w:rsidR="0079083A" w:rsidRDefault="0079083A" w:rsidP="00E31EE3">
      <w:pPr>
        <w:pStyle w:val="ListParagraph"/>
        <w:ind w:left="756"/>
        <w:rPr>
          <w:noProof/>
          <w:color w:val="005677" w:themeColor="accent4" w:themeShade="80"/>
          <w:lang w:val="en-GB"/>
        </w:rPr>
      </w:pPr>
    </w:p>
    <w:p w14:paraId="67BDED85" w14:textId="7C4E00B2" w:rsidR="0079083A" w:rsidRDefault="0079083A" w:rsidP="00E31EE3">
      <w:pPr>
        <w:pStyle w:val="ListParagraph"/>
        <w:ind w:left="756"/>
        <w:rPr>
          <w:noProof/>
          <w:color w:val="005677" w:themeColor="accent4" w:themeShade="80"/>
          <w:lang w:val="en-GB"/>
        </w:rPr>
      </w:pPr>
    </w:p>
    <w:p w14:paraId="577DB6C1" w14:textId="0CD90154" w:rsidR="0079083A" w:rsidRDefault="0079083A" w:rsidP="00E31EE3">
      <w:pPr>
        <w:pStyle w:val="ListParagraph"/>
        <w:ind w:left="756"/>
        <w:rPr>
          <w:noProof/>
          <w:color w:val="005677" w:themeColor="accent4" w:themeShade="80"/>
          <w:lang w:val="en-GB"/>
        </w:rPr>
      </w:pPr>
    </w:p>
    <w:p w14:paraId="7C14A69D" w14:textId="3F48D098" w:rsidR="0079083A" w:rsidRDefault="0079083A" w:rsidP="00E31EE3">
      <w:pPr>
        <w:pStyle w:val="ListParagraph"/>
        <w:ind w:left="756"/>
        <w:rPr>
          <w:noProof/>
          <w:color w:val="005677" w:themeColor="accent4" w:themeShade="80"/>
          <w:lang w:val="en-GB"/>
        </w:rPr>
      </w:pPr>
    </w:p>
    <w:p w14:paraId="67771EEC" w14:textId="5FEA3D6B" w:rsidR="0079083A" w:rsidRDefault="0079083A" w:rsidP="00E31EE3">
      <w:pPr>
        <w:pStyle w:val="ListParagraph"/>
        <w:ind w:left="756"/>
        <w:rPr>
          <w:noProof/>
          <w:color w:val="005677" w:themeColor="accent4" w:themeShade="80"/>
          <w:lang w:val="en-GB"/>
        </w:rPr>
      </w:pPr>
    </w:p>
    <w:p w14:paraId="38430B1D" w14:textId="77777777" w:rsidR="0079083A" w:rsidRPr="001567E0" w:rsidRDefault="0079083A" w:rsidP="00E31EE3">
      <w:pPr>
        <w:pStyle w:val="ListParagraph"/>
        <w:ind w:left="756"/>
        <w:rPr>
          <w:noProof/>
          <w:color w:val="005677" w:themeColor="accent4" w:themeShade="80"/>
          <w:lang w:val="en-GB"/>
        </w:rPr>
      </w:pPr>
    </w:p>
    <w:p w14:paraId="09C27979"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lastRenderedPageBreak/>
        <w:t>Overworld Wrong Warp</w:t>
      </w:r>
    </w:p>
    <w:p w14:paraId="04BAD1DB"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Japanese Exlcusive Wrong Warp</w:t>
      </w:r>
    </w:p>
    <w:p w14:paraId="0E116932"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Spear Pillar Wrong Warps</w:t>
      </w:r>
    </w:p>
    <w:p w14:paraId="4CFD6434" w14:textId="77777777" w:rsidR="001567E0" w:rsidRPr="001567E0" w:rsidRDefault="001567E0" w:rsidP="001567E0">
      <w:pPr>
        <w:pStyle w:val="ListParagraph"/>
        <w:numPr>
          <w:ilvl w:val="1"/>
          <w:numId w:val="48"/>
        </w:numPr>
        <w:rPr>
          <w:color w:val="083740" w:themeColor="accent2" w:themeShade="80"/>
          <w:lang w:val="en-GB"/>
        </w:rPr>
      </w:pPr>
      <w:r w:rsidRPr="001567E0">
        <w:rPr>
          <w:color w:val="083740" w:themeColor="accent2" w:themeShade="80"/>
          <w:lang w:val="en-GB"/>
        </w:rPr>
        <w:t>Other Wrong Warps</w:t>
      </w:r>
    </w:p>
    <w:p w14:paraId="0F4116E0" w14:textId="77777777" w:rsidR="009355C2" w:rsidRPr="000D4B79" w:rsidRDefault="009355C2" w:rsidP="009355C2">
      <w:pPr>
        <w:rPr>
          <w:noProof/>
          <w:lang w:val="en-GB"/>
        </w:rPr>
      </w:pPr>
    </w:p>
    <w:p w14:paraId="4F17598E" w14:textId="025928C2" w:rsidR="00685B4E" w:rsidRPr="000D4B79" w:rsidRDefault="00F46C89" w:rsidP="00F46C89">
      <w:pPr>
        <w:pStyle w:val="Heading1"/>
        <w:numPr>
          <w:ilvl w:val="0"/>
          <w:numId w:val="48"/>
        </w:numPr>
        <w:rPr>
          <w:noProof/>
          <w:lang w:val="en-GB"/>
        </w:rPr>
      </w:pPr>
      <w:r w:rsidRPr="000D4B79">
        <w:rPr>
          <w:noProof/>
          <w:lang w:val="en-GB"/>
        </w:rPr>
        <w:t>Battle</w:t>
      </w:r>
      <w:r w:rsidR="00BB1A33" w:rsidRPr="000D4B79">
        <w:rPr>
          <w:noProof/>
          <w:lang w:val="en-GB"/>
        </w:rPr>
        <w:t xml:space="preserve"> T</w:t>
      </w:r>
      <w:r w:rsidRPr="000D4B79">
        <w:rPr>
          <w:noProof/>
          <w:lang w:val="en-GB"/>
        </w:rPr>
        <w:t>ower</w:t>
      </w:r>
      <w:r w:rsidR="0073083A" w:rsidRPr="000D4B79">
        <w:rPr>
          <w:noProof/>
          <w:lang w:val="en-GB"/>
        </w:rPr>
        <w:t xml:space="preserve"> Void</w:t>
      </w:r>
    </w:p>
    <w:p w14:paraId="4DD36FAE" w14:textId="77777777" w:rsidR="002955AB" w:rsidRPr="000D4B79" w:rsidRDefault="002955AB" w:rsidP="002955AB">
      <w:pPr>
        <w:rPr>
          <w:noProof/>
          <w:lang w:val="en-GB"/>
        </w:rPr>
      </w:pPr>
    </w:p>
    <w:p w14:paraId="437050E9" w14:textId="77777777" w:rsidR="00685B4E" w:rsidRPr="000D4B79" w:rsidRDefault="00F46C89" w:rsidP="00F46C89">
      <w:pPr>
        <w:pStyle w:val="Heading1"/>
        <w:numPr>
          <w:ilvl w:val="0"/>
          <w:numId w:val="48"/>
        </w:numPr>
        <w:rPr>
          <w:noProof/>
          <w:lang w:val="en-GB"/>
        </w:rPr>
      </w:pPr>
      <w:r w:rsidRPr="000D4B79">
        <w:rPr>
          <w:noProof/>
          <w:lang w:val="en-GB"/>
        </w:rPr>
        <w:t>Tilewriting Basics</w:t>
      </w:r>
    </w:p>
    <w:p w14:paraId="46DCC74C" w14:textId="77777777" w:rsidR="00685B4E" w:rsidRPr="000D4B79" w:rsidRDefault="00685B4E" w:rsidP="002955AB">
      <w:pPr>
        <w:rPr>
          <w:noProof/>
          <w:lang w:val="en-GB"/>
        </w:rPr>
      </w:pPr>
    </w:p>
    <w:p w14:paraId="1ED6817B" w14:textId="77777777" w:rsidR="00F46C89" w:rsidRPr="000D4B79" w:rsidRDefault="00F46C89" w:rsidP="00F46C89">
      <w:pPr>
        <w:pStyle w:val="Heading1"/>
        <w:numPr>
          <w:ilvl w:val="0"/>
          <w:numId w:val="48"/>
        </w:numPr>
        <w:rPr>
          <w:noProof/>
          <w:lang w:val="en-GB"/>
        </w:rPr>
      </w:pPr>
      <w:r w:rsidRPr="000D4B79">
        <w:rPr>
          <w:noProof/>
          <w:lang w:val="en-GB"/>
        </w:rPr>
        <w:t>Ledgecancelling</w:t>
      </w:r>
    </w:p>
    <w:p w14:paraId="2632217A" w14:textId="77777777" w:rsidR="0073083A" w:rsidRPr="000D4B79" w:rsidRDefault="0073083A" w:rsidP="0073083A">
      <w:pPr>
        <w:rPr>
          <w:lang w:val="en-GB"/>
        </w:rPr>
      </w:pPr>
    </w:p>
    <w:p w14:paraId="6C3B1E55" w14:textId="77777777" w:rsidR="0073083A" w:rsidRPr="000D4B79" w:rsidRDefault="0073083A" w:rsidP="0073083A">
      <w:pPr>
        <w:pStyle w:val="Heading1"/>
        <w:numPr>
          <w:ilvl w:val="0"/>
          <w:numId w:val="48"/>
        </w:numPr>
        <w:rPr>
          <w:noProof/>
          <w:lang w:val="en-GB"/>
        </w:rPr>
      </w:pPr>
      <w:r w:rsidRPr="000D4B79">
        <w:rPr>
          <w:noProof/>
          <w:lang w:val="en-GB"/>
        </w:rPr>
        <w:t>Advanced Tilewriting</w:t>
      </w:r>
    </w:p>
    <w:p w14:paraId="33079AFD" w14:textId="77777777" w:rsidR="00F46C89" w:rsidRPr="000D4B79" w:rsidRDefault="00F46C89" w:rsidP="0073083A">
      <w:pPr>
        <w:ind w:firstLine="720"/>
        <w:rPr>
          <w:noProof/>
          <w:lang w:val="en-GB"/>
        </w:rPr>
      </w:pPr>
    </w:p>
    <w:p w14:paraId="45D1BC58" w14:textId="77777777" w:rsidR="00F46C89" w:rsidRPr="000D4B79" w:rsidRDefault="00F46C89" w:rsidP="00F46C89">
      <w:pPr>
        <w:pStyle w:val="Heading1"/>
        <w:numPr>
          <w:ilvl w:val="0"/>
          <w:numId w:val="48"/>
        </w:numPr>
        <w:rPr>
          <w:noProof/>
          <w:lang w:val="en-GB"/>
        </w:rPr>
      </w:pPr>
      <w:bookmarkStart w:id="5" w:name="_Script_Execution"/>
      <w:bookmarkEnd w:id="5"/>
      <w:r w:rsidRPr="000D4B79">
        <w:rPr>
          <w:noProof/>
          <w:lang w:val="en-GB"/>
        </w:rPr>
        <w:t>Script Execution</w:t>
      </w:r>
    </w:p>
    <w:p w14:paraId="3D1F6701" w14:textId="77777777" w:rsidR="00AA75C5" w:rsidRPr="000D4B79" w:rsidRDefault="00AA75C5" w:rsidP="002955AB">
      <w:pPr>
        <w:rPr>
          <w:noProof/>
          <w:lang w:val="en-GB"/>
        </w:rPr>
      </w:pPr>
    </w:p>
    <w:p w14:paraId="1900909F" w14:textId="3FDA6A32" w:rsidR="00D21E1B" w:rsidRPr="000D4B79" w:rsidRDefault="00D21E1B" w:rsidP="00D21E1B">
      <w:pPr>
        <w:pStyle w:val="Heading1"/>
        <w:numPr>
          <w:ilvl w:val="0"/>
          <w:numId w:val="48"/>
        </w:numPr>
        <w:rPr>
          <w:noProof/>
          <w:lang w:val="en-GB"/>
        </w:rPr>
      </w:pPr>
      <w:r w:rsidRPr="000D4B79">
        <w:rPr>
          <w:noProof/>
          <w:lang w:val="en-GB"/>
        </w:rPr>
        <w:t>Troubleshooting</w:t>
      </w:r>
    </w:p>
    <w:p w14:paraId="7B38F208" w14:textId="77777777" w:rsidR="00D13136" w:rsidRPr="000D4B79" w:rsidRDefault="00D13136" w:rsidP="002955AB">
      <w:pPr>
        <w:rPr>
          <w:noProof/>
          <w:lang w:val="en-GB"/>
        </w:rPr>
      </w:pPr>
    </w:p>
    <w:p w14:paraId="60A20113" w14:textId="1C30F744" w:rsidR="001200A3" w:rsidRPr="000D4B79" w:rsidRDefault="00A5062F" w:rsidP="001200A3">
      <w:pPr>
        <w:pStyle w:val="Heading1"/>
        <w:numPr>
          <w:ilvl w:val="0"/>
          <w:numId w:val="48"/>
        </w:numPr>
        <w:rPr>
          <w:noProof/>
          <w:lang w:val="en-GB"/>
        </w:rPr>
      </w:pPr>
      <w:r w:rsidRPr="000D4B79">
        <w:rPr>
          <w:noProof/>
          <w:lang w:val="en-GB"/>
        </w:rPr>
        <w:t>Glossary</w:t>
      </w:r>
    </w:p>
    <w:tbl>
      <w:tblPr>
        <w:tblStyle w:val="TableGrid"/>
        <w:tblW w:w="9762" w:type="dxa"/>
        <w:tblLook w:val="04A0" w:firstRow="1" w:lastRow="0" w:firstColumn="1" w:lastColumn="0" w:noHBand="0" w:noVBand="1"/>
      </w:tblPr>
      <w:tblGrid>
        <w:gridCol w:w="1711"/>
        <w:gridCol w:w="8051"/>
      </w:tblGrid>
      <w:tr w:rsidR="00B0055B" w:rsidRPr="00172947" w14:paraId="7AF26369" w14:textId="77777777" w:rsidTr="00ED3EBB">
        <w:trPr>
          <w:trHeight w:val="580"/>
        </w:trPr>
        <w:tc>
          <w:tcPr>
            <w:tcW w:w="1711" w:type="dxa"/>
          </w:tcPr>
          <w:p w14:paraId="421010DE" w14:textId="77777777" w:rsidR="00B0055B" w:rsidRPr="000D4B79" w:rsidRDefault="00B0055B" w:rsidP="00AA75C5">
            <w:pPr>
              <w:rPr>
                <w:lang w:val="en-GB"/>
              </w:rPr>
            </w:pPr>
            <w:r w:rsidRPr="000D4B79">
              <w:rPr>
                <w:lang w:val="en-GB"/>
              </w:rPr>
              <w:t>Abyss</w:t>
            </w:r>
          </w:p>
        </w:tc>
        <w:tc>
          <w:tcPr>
            <w:tcW w:w="8051" w:type="dxa"/>
          </w:tcPr>
          <w:p w14:paraId="7D63DBC1" w14:textId="77777777" w:rsidR="00B0055B" w:rsidRPr="000D4B79" w:rsidRDefault="00B0055B" w:rsidP="00AA75C5">
            <w:pPr>
              <w:rPr>
                <w:lang w:val="en-GB"/>
              </w:rPr>
            </w:pPr>
            <w:r w:rsidRPr="000D4B79">
              <w:rPr>
                <w:lang w:val="en-GB"/>
              </w:rPr>
              <w:t>A chunk that has been dislocated by performing a tweak or instant tweak.</w:t>
            </w:r>
          </w:p>
        </w:tc>
      </w:tr>
      <w:tr w:rsidR="00B0055B" w:rsidRPr="00172947" w14:paraId="00EEDB60" w14:textId="77777777" w:rsidTr="00ED3EBB">
        <w:trPr>
          <w:trHeight w:val="1352"/>
        </w:trPr>
        <w:tc>
          <w:tcPr>
            <w:tcW w:w="1711" w:type="dxa"/>
          </w:tcPr>
          <w:p w14:paraId="3FDCAD5A" w14:textId="77777777" w:rsidR="00B0055B" w:rsidRPr="000D4B79" w:rsidRDefault="00B0055B" w:rsidP="00AA75C5">
            <w:pPr>
              <w:rPr>
                <w:lang w:val="en-GB"/>
              </w:rPr>
            </w:pPr>
            <w:r w:rsidRPr="000D4B79">
              <w:rPr>
                <w:lang w:val="en-GB"/>
              </w:rPr>
              <w:lastRenderedPageBreak/>
              <w:t>ASLR</w:t>
            </w:r>
          </w:p>
        </w:tc>
        <w:tc>
          <w:tcPr>
            <w:tcW w:w="8051" w:type="dxa"/>
          </w:tcPr>
          <w:p w14:paraId="0FF3396E" w14:textId="3459D91F" w:rsidR="00B0055B" w:rsidRPr="000D4B79" w:rsidRDefault="00B0055B" w:rsidP="00AA75C5">
            <w:pPr>
              <w:rPr>
                <w:lang w:val="en-GB"/>
              </w:rPr>
            </w:pPr>
            <w:r w:rsidRPr="000D4B79">
              <w:rPr>
                <w:lang w:val="en-GB"/>
              </w:rPr>
              <w:t>ASLR stands for Arbitrary Space Layout Randomization. This is a way to change the layout of RAM by adding a small offset. It is seeded by mac address, inputs</w:t>
            </w:r>
            <w:r w:rsidR="00D13136" w:rsidRPr="000D4B79">
              <w:rPr>
                <w:lang w:val="en-GB"/>
              </w:rPr>
              <w:t>,</w:t>
            </w:r>
            <w:r w:rsidRPr="000D4B79">
              <w:rPr>
                <w:lang w:val="en-GB"/>
              </w:rPr>
              <w:t xml:space="preserve"> and the time of booting the game</w:t>
            </w:r>
            <w:r w:rsidR="006265E6" w:rsidRPr="000D4B79">
              <w:rPr>
                <w:lang w:val="en-GB"/>
              </w:rPr>
              <w:t xml:space="preserve">. It only changes when booting and </w:t>
            </w:r>
            <w:r w:rsidR="00665033" w:rsidRPr="000D4B79">
              <w:rPr>
                <w:lang w:val="en-GB"/>
              </w:rPr>
              <w:t>soft resetting</w:t>
            </w:r>
            <w:r w:rsidR="006265E6" w:rsidRPr="000D4B79">
              <w:rPr>
                <w:lang w:val="en-GB"/>
              </w:rPr>
              <w:t xml:space="preserve"> the game. </w:t>
            </w:r>
          </w:p>
        </w:tc>
      </w:tr>
      <w:tr w:rsidR="00B0055B" w:rsidRPr="00172947" w14:paraId="768D54B7" w14:textId="77777777" w:rsidTr="00ED3EBB">
        <w:trPr>
          <w:trHeight w:val="544"/>
        </w:trPr>
        <w:tc>
          <w:tcPr>
            <w:tcW w:w="1711" w:type="dxa"/>
          </w:tcPr>
          <w:p w14:paraId="66629E01" w14:textId="3B4E7700" w:rsidR="00B0055B" w:rsidRPr="000D4B79" w:rsidRDefault="00B0055B" w:rsidP="0073083A">
            <w:pPr>
              <w:rPr>
                <w:lang w:val="en-GB"/>
              </w:rPr>
            </w:pPr>
            <w:r w:rsidRPr="000D4B79">
              <w:rPr>
                <w:lang w:val="en-GB"/>
              </w:rPr>
              <w:t>Battle</w:t>
            </w:r>
            <w:r w:rsidR="00CE52FF" w:rsidRPr="000D4B79">
              <w:rPr>
                <w:lang w:val="en-GB"/>
              </w:rPr>
              <w:t xml:space="preserve"> T</w:t>
            </w:r>
            <w:r w:rsidRPr="000D4B79">
              <w:rPr>
                <w:lang w:val="en-GB"/>
              </w:rPr>
              <w:t xml:space="preserve">ower Void </w:t>
            </w:r>
          </w:p>
        </w:tc>
        <w:tc>
          <w:tcPr>
            <w:tcW w:w="8051" w:type="dxa"/>
          </w:tcPr>
          <w:p w14:paraId="70548C0A" w14:textId="483669CC" w:rsidR="00B0055B" w:rsidRPr="000D4B79" w:rsidRDefault="00B0055B" w:rsidP="0073083A">
            <w:pPr>
              <w:rPr>
                <w:lang w:val="en-GB"/>
              </w:rPr>
            </w:pPr>
            <w:r w:rsidRPr="000D4B79">
              <w:rPr>
                <w:lang w:val="en-GB"/>
              </w:rPr>
              <w:t>When you warp or save</w:t>
            </w:r>
            <w:r w:rsidR="00511271" w:rsidRPr="000D4B79">
              <w:rPr>
                <w:lang w:val="en-GB"/>
              </w:rPr>
              <w:t xml:space="preserve"> and</w:t>
            </w:r>
            <w:r w:rsidRPr="000D4B79">
              <w:rPr>
                <w:lang w:val="en-GB"/>
              </w:rPr>
              <w:t xml:space="preserve"> reset in any of the Battle</w:t>
            </w:r>
            <w:r w:rsidR="00CE52FF" w:rsidRPr="000D4B79">
              <w:rPr>
                <w:lang w:val="en-GB"/>
              </w:rPr>
              <w:t xml:space="preserve"> T</w:t>
            </w:r>
            <w:r w:rsidRPr="000D4B79">
              <w:rPr>
                <w:lang w:val="en-GB"/>
              </w:rPr>
              <w:t xml:space="preserve">ower </w:t>
            </w:r>
            <w:r w:rsidR="00D85730" w:rsidRPr="000D4B79">
              <w:rPr>
                <w:lang w:val="en-GB"/>
              </w:rPr>
              <w:t>Map IDs</w:t>
            </w:r>
            <w:r w:rsidRPr="000D4B79">
              <w:rPr>
                <w:lang w:val="en-GB"/>
              </w:rPr>
              <w:t>, you will end up in a Battle</w:t>
            </w:r>
            <w:r w:rsidR="00CE52FF" w:rsidRPr="000D4B79">
              <w:rPr>
                <w:lang w:val="en-GB"/>
              </w:rPr>
              <w:t xml:space="preserve"> T</w:t>
            </w:r>
            <w:r w:rsidRPr="000D4B79">
              <w:rPr>
                <w:lang w:val="en-GB"/>
              </w:rPr>
              <w:t>ower Void. When inside these voids</w:t>
            </w:r>
            <w:r w:rsidR="00CE52FF" w:rsidRPr="000D4B79">
              <w:rPr>
                <w:lang w:val="en-GB"/>
              </w:rPr>
              <w:t xml:space="preserve">, the game uses a different chunkloading system that </w:t>
            </w:r>
            <w:r w:rsidR="005901D5" w:rsidRPr="000D4B79">
              <w:rPr>
                <w:lang w:val="en-GB"/>
              </w:rPr>
              <w:t xml:space="preserve">has less boundchecks. You can also save in Mystery Zones in this void, but the </w:t>
            </w:r>
            <w:r w:rsidR="004D5B7A" w:rsidRPr="000D4B79">
              <w:rPr>
                <w:lang w:val="en-GB"/>
              </w:rPr>
              <w:t>step counter</w:t>
            </w:r>
            <w:r w:rsidR="005901D5" w:rsidRPr="000D4B79">
              <w:rPr>
                <w:lang w:val="en-GB"/>
              </w:rPr>
              <w:t xml:space="preserve"> becomes disabled making routing in these voids problematic at times.</w:t>
            </w:r>
          </w:p>
        </w:tc>
      </w:tr>
      <w:tr w:rsidR="00B0055B" w:rsidRPr="00172947" w14:paraId="16C25364" w14:textId="77777777" w:rsidTr="00ED3EBB">
        <w:trPr>
          <w:trHeight w:val="532"/>
        </w:trPr>
        <w:tc>
          <w:tcPr>
            <w:tcW w:w="1711" w:type="dxa"/>
          </w:tcPr>
          <w:p w14:paraId="26F7DEB4" w14:textId="77777777" w:rsidR="00B0055B" w:rsidRPr="000D4B79" w:rsidRDefault="00B0055B" w:rsidP="0073083A">
            <w:pPr>
              <w:rPr>
                <w:lang w:val="en-GB"/>
              </w:rPr>
            </w:pPr>
            <w:r w:rsidRPr="000D4B79">
              <w:rPr>
                <w:lang w:val="en-GB"/>
              </w:rPr>
              <w:t>BSOD</w:t>
            </w:r>
          </w:p>
        </w:tc>
        <w:tc>
          <w:tcPr>
            <w:tcW w:w="8051" w:type="dxa"/>
          </w:tcPr>
          <w:p w14:paraId="0E275A5D" w14:textId="0E88B8FC" w:rsidR="00B0055B" w:rsidRPr="000D4B79" w:rsidRDefault="00DF1071" w:rsidP="0073083A">
            <w:pPr>
              <w:rPr>
                <w:lang w:val="en-GB"/>
              </w:rPr>
            </w:pPr>
            <w:r w:rsidRPr="000D4B79">
              <w:rPr>
                <w:lang w:val="en-GB"/>
              </w:rPr>
              <w:t xml:space="preserve">BSOD stands for Black Screen of Death. This occurs when the player has travelled through a list of </w:t>
            </w:r>
            <w:r w:rsidR="00D85730" w:rsidRPr="000D4B79">
              <w:rPr>
                <w:lang w:val="en-GB"/>
              </w:rPr>
              <w:t>Map IDs</w:t>
            </w:r>
            <w:r w:rsidRPr="000D4B79">
              <w:rPr>
                <w:lang w:val="en-GB"/>
              </w:rPr>
              <w:t xml:space="preserve"> (referred to as BSOD maps) that load maprelated 3D models</w:t>
            </w:r>
            <w:r w:rsidR="00EF659C" w:rsidRPr="000D4B79">
              <w:rPr>
                <w:lang w:val="en-GB"/>
              </w:rPr>
              <w:t xml:space="preserve"> (called Gimmicks internally)</w:t>
            </w:r>
            <w:r w:rsidRPr="000D4B79">
              <w:rPr>
                <w:lang w:val="en-GB"/>
              </w:rPr>
              <w:t xml:space="preserve"> that do not get unloaded when loading a new </w:t>
            </w:r>
            <w:r w:rsidR="00AF67E6" w:rsidRPr="000D4B79">
              <w:rPr>
                <w:lang w:val="en-GB"/>
              </w:rPr>
              <w:t>Map ID</w:t>
            </w:r>
            <w:r w:rsidRPr="000D4B79">
              <w:rPr>
                <w:lang w:val="en-GB"/>
              </w:rPr>
              <w:t xml:space="preserve">. These models </w:t>
            </w:r>
            <w:r w:rsidR="00B21CCF" w:rsidRPr="000D4B79">
              <w:rPr>
                <w:lang w:val="en-GB"/>
              </w:rPr>
              <w:t xml:space="preserve">can </w:t>
            </w:r>
            <w:r w:rsidRPr="000D4B79">
              <w:rPr>
                <w:lang w:val="en-GB"/>
              </w:rPr>
              <w:t>cause a crash when the game attempts to apply textures by loading graphics. If the player save</w:t>
            </w:r>
            <w:r w:rsidR="00D13136" w:rsidRPr="000D4B79">
              <w:rPr>
                <w:lang w:val="en-GB"/>
              </w:rPr>
              <w:t>s and</w:t>
            </w:r>
            <w:r w:rsidRPr="000D4B79">
              <w:rPr>
                <w:lang w:val="en-GB"/>
              </w:rPr>
              <w:t xml:space="preserve"> resets after this has occurred the game may </w:t>
            </w:r>
            <w:r w:rsidR="00660831" w:rsidRPr="000D4B79">
              <w:rPr>
                <w:lang w:val="en-GB"/>
              </w:rPr>
              <w:t>crash each time you</w:t>
            </w:r>
            <w:r w:rsidRPr="000D4B79">
              <w:rPr>
                <w:lang w:val="en-GB"/>
              </w:rPr>
              <w:t xml:space="preserve"> </w:t>
            </w:r>
            <w:r w:rsidR="00660831" w:rsidRPr="000D4B79">
              <w:rPr>
                <w:lang w:val="en-GB"/>
              </w:rPr>
              <w:t>boot the game</w:t>
            </w:r>
            <w:r w:rsidR="00EA58AF" w:rsidRPr="000D4B79">
              <w:rPr>
                <w:lang w:val="en-GB"/>
              </w:rPr>
              <w:t xml:space="preserve"> on a black screen, the origin of the name.</w:t>
            </w:r>
            <w:r w:rsidRPr="000D4B79">
              <w:rPr>
                <w:lang w:val="en-GB"/>
              </w:rPr>
              <w:t xml:space="preserve"> </w:t>
            </w:r>
          </w:p>
        </w:tc>
      </w:tr>
      <w:tr w:rsidR="00D95803" w:rsidRPr="000D4B79" w14:paraId="325A68D7" w14:textId="77777777" w:rsidTr="00ED3EBB">
        <w:trPr>
          <w:trHeight w:val="532"/>
        </w:trPr>
        <w:tc>
          <w:tcPr>
            <w:tcW w:w="1711" w:type="dxa"/>
          </w:tcPr>
          <w:p w14:paraId="3805E03F" w14:textId="77777777" w:rsidR="00D95803" w:rsidRPr="000D4B79" w:rsidRDefault="00D95803" w:rsidP="0073083A">
            <w:pPr>
              <w:rPr>
                <w:lang w:val="en-GB"/>
              </w:rPr>
            </w:pPr>
            <w:r w:rsidRPr="000D4B79">
              <w:rPr>
                <w:lang w:val="en-GB"/>
              </w:rPr>
              <w:t>Buffer</w:t>
            </w:r>
          </w:p>
        </w:tc>
        <w:tc>
          <w:tcPr>
            <w:tcW w:w="8051" w:type="dxa"/>
          </w:tcPr>
          <w:p w14:paraId="54789E36" w14:textId="77777777" w:rsidR="00D95803" w:rsidRPr="000D4B79" w:rsidRDefault="00D95803" w:rsidP="0073083A">
            <w:pPr>
              <w:rPr>
                <w:lang w:val="en-GB"/>
              </w:rPr>
            </w:pPr>
          </w:p>
        </w:tc>
      </w:tr>
      <w:tr w:rsidR="000B1C35" w:rsidRPr="000D4B79" w14:paraId="7A32D677" w14:textId="77777777" w:rsidTr="00ED3EBB">
        <w:trPr>
          <w:trHeight w:val="532"/>
        </w:trPr>
        <w:tc>
          <w:tcPr>
            <w:tcW w:w="1711" w:type="dxa"/>
          </w:tcPr>
          <w:p w14:paraId="333BDFC1" w14:textId="1C23FF49" w:rsidR="000B1C35" w:rsidRPr="000D4B79" w:rsidRDefault="000B1C35" w:rsidP="0073083A">
            <w:pPr>
              <w:rPr>
                <w:lang w:val="en-GB"/>
              </w:rPr>
            </w:pPr>
            <w:r w:rsidRPr="000D4B79">
              <w:rPr>
                <w:lang w:val="en-GB"/>
              </w:rPr>
              <w:t>Chaining</w:t>
            </w:r>
          </w:p>
        </w:tc>
        <w:tc>
          <w:tcPr>
            <w:tcW w:w="8051" w:type="dxa"/>
          </w:tcPr>
          <w:p w14:paraId="1B03C1E9" w14:textId="77777777" w:rsidR="000B1C35" w:rsidRPr="000D4B79" w:rsidRDefault="000B1C35" w:rsidP="0073083A">
            <w:pPr>
              <w:rPr>
                <w:lang w:val="en-GB"/>
              </w:rPr>
            </w:pPr>
          </w:p>
        </w:tc>
      </w:tr>
      <w:tr w:rsidR="000B1C35" w:rsidRPr="00172947" w14:paraId="03A71F70" w14:textId="77777777" w:rsidTr="00ED3EBB">
        <w:trPr>
          <w:trHeight w:val="532"/>
        </w:trPr>
        <w:tc>
          <w:tcPr>
            <w:tcW w:w="1711" w:type="dxa"/>
          </w:tcPr>
          <w:p w14:paraId="4253391C" w14:textId="2AA18D19" w:rsidR="000B1C35" w:rsidRPr="000D4B79" w:rsidRDefault="000B1C35" w:rsidP="0073083A">
            <w:pPr>
              <w:rPr>
                <w:lang w:val="en-GB"/>
              </w:rPr>
            </w:pPr>
            <w:r w:rsidRPr="000D4B79">
              <w:rPr>
                <w:lang w:val="en-GB"/>
              </w:rPr>
              <w:t>Cell</w:t>
            </w:r>
          </w:p>
        </w:tc>
        <w:tc>
          <w:tcPr>
            <w:tcW w:w="8051" w:type="dxa"/>
          </w:tcPr>
          <w:p w14:paraId="0DC2C25D" w14:textId="3B81BBB2" w:rsidR="000B1C35" w:rsidRPr="000D4B79" w:rsidRDefault="000436E1" w:rsidP="0073083A">
            <w:pPr>
              <w:rPr>
                <w:lang w:val="en-GB"/>
              </w:rPr>
            </w:pPr>
            <w:r w:rsidRPr="000D4B79">
              <w:rPr>
                <w:lang w:val="en-GB"/>
              </w:rPr>
              <w:t>A cell is a 2-byte address which the game reads Map IDs from. The way the game moves you between cells is dependent on your Matrix Width</w:t>
            </w:r>
            <w:r w:rsidR="00DA3D7D" w:rsidRPr="000D4B79">
              <w:rPr>
                <w:lang w:val="en-GB"/>
              </w:rPr>
              <w:t xml:space="preserve">. </w:t>
            </w:r>
          </w:p>
        </w:tc>
      </w:tr>
      <w:tr w:rsidR="00D95803" w:rsidRPr="000D4B79" w14:paraId="74DC07ED" w14:textId="77777777" w:rsidTr="00ED3EBB">
        <w:trPr>
          <w:trHeight w:val="532"/>
        </w:trPr>
        <w:tc>
          <w:tcPr>
            <w:tcW w:w="1711" w:type="dxa"/>
          </w:tcPr>
          <w:p w14:paraId="5174D72C" w14:textId="77777777" w:rsidR="00D95803" w:rsidRPr="000D4B79" w:rsidRDefault="00D95803" w:rsidP="0073083A">
            <w:pPr>
              <w:rPr>
                <w:lang w:val="en-GB"/>
              </w:rPr>
            </w:pPr>
            <w:r w:rsidRPr="000D4B79">
              <w:rPr>
                <w:lang w:val="en-GB"/>
              </w:rPr>
              <w:t>Chunk</w:t>
            </w:r>
          </w:p>
        </w:tc>
        <w:tc>
          <w:tcPr>
            <w:tcW w:w="8051" w:type="dxa"/>
          </w:tcPr>
          <w:p w14:paraId="0A6F8F60" w14:textId="7A8A1FC1" w:rsidR="000B1C35" w:rsidRPr="000D4B79" w:rsidRDefault="000B1C35" w:rsidP="0073083A">
            <w:pPr>
              <w:rPr>
                <w:lang w:val="en-GB"/>
              </w:rPr>
            </w:pPr>
          </w:p>
        </w:tc>
      </w:tr>
      <w:tr w:rsidR="000B1C35" w:rsidRPr="000D4B79" w14:paraId="29BE625D" w14:textId="77777777" w:rsidTr="00ED3EBB">
        <w:trPr>
          <w:trHeight w:val="532"/>
        </w:trPr>
        <w:tc>
          <w:tcPr>
            <w:tcW w:w="1711" w:type="dxa"/>
          </w:tcPr>
          <w:p w14:paraId="3D95C76C" w14:textId="555708C4" w:rsidR="000B1C35" w:rsidRPr="000D4B79" w:rsidRDefault="00C10335" w:rsidP="0073083A">
            <w:pPr>
              <w:rPr>
                <w:lang w:val="en-GB"/>
              </w:rPr>
            </w:pPr>
            <w:r w:rsidRPr="000D4B79">
              <w:rPr>
                <w:lang w:val="en-GB"/>
              </w:rPr>
              <w:t>Chunk</w:t>
            </w:r>
            <w:r w:rsidR="00CA2BE2" w:rsidRPr="000D4B79">
              <w:rPr>
                <w:lang w:val="en-GB"/>
              </w:rPr>
              <w:t xml:space="preserve"> S</w:t>
            </w:r>
            <w:r w:rsidRPr="000D4B79">
              <w:rPr>
                <w:lang w:val="en-GB"/>
              </w:rPr>
              <w:t>torage</w:t>
            </w:r>
          </w:p>
        </w:tc>
        <w:tc>
          <w:tcPr>
            <w:tcW w:w="8051" w:type="dxa"/>
          </w:tcPr>
          <w:p w14:paraId="3610489C" w14:textId="77777777" w:rsidR="000B1C35" w:rsidRPr="000D4B79" w:rsidRDefault="000B1C35" w:rsidP="0073083A">
            <w:pPr>
              <w:rPr>
                <w:lang w:val="en-GB"/>
              </w:rPr>
            </w:pPr>
          </w:p>
        </w:tc>
      </w:tr>
      <w:tr w:rsidR="00660831" w:rsidRPr="000D4B79" w14:paraId="344EA661" w14:textId="77777777" w:rsidTr="00ED3EBB">
        <w:trPr>
          <w:trHeight w:val="532"/>
        </w:trPr>
        <w:tc>
          <w:tcPr>
            <w:tcW w:w="1711" w:type="dxa"/>
          </w:tcPr>
          <w:p w14:paraId="3828F5D3" w14:textId="7FD17B42" w:rsidR="00660831" w:rsidRPr="000D4B79" w:rsidRDefault="00660831" w:rsidP="0073083A">
            <w:pPr>
              <w:rPr>
                <w:lang w:val="en-GB"/>
              </w:rPr>
            </w:pPr>
            <w:r w:rsidRPr="000D4B79">
              <w:rPr>
                <w:lang w:val="en-GB"/>
              </w:rPr>
              <w:t>Ledgecanc</w:t>
            </w:r>
            <w:r w:rsidR="004D5B7A" w:rsidRPr="000D4B79">
              <w:rPr>
                <w:lang w:val="en-GB"/>
              </w:rPr>
              <w:t>el</w:t>
            </w:r>
          </w:p>
        </w:tc>
        <w:tc>
          <w:tcPr>
            <w:tcW w:w="8051" w:type="dxa"/>
          </w:tcPr>
          <w:p w14:paraId="166B7AB1" w14:textId="2CC0B392" w:rsidR="00660831" w:rsidRPr="000D4B79" w:rsidRDefault="00660831" w:rsidP="0073083A">
            <w:pPr>
              <w:rPr>
                <w:lang w:val="en-GB"/>
              </w:rPr>
            </w:pPr>
            <w:r w:rsidRPr="000D4B79">
              <w:rPr>
                <w:lang w:val="en-GB"/>
              </w:rPr>
              <w:t xml:space="preserve">A Ledgecancel is a glitch that occurs when a player </w:t>
            </w:r>
            <w:r w:rsidR="00AB0372" w:rsidRPr="000D4B79">
              <w:rPr>
                <w:lang w:val="en-GB"/>
              </w:rPr>
              <w:t>can</w:t>
            </w:r>
            <w:r w:rsidRPr="000D4B79">
              <w:rPr>
                <w:lang w:val="en-GB"/>
              </w:rPr>
              <w:t xml:space="preserve"> walk</w:t>
            </w:r>
            <w:r w:rsidR="00C94D36" w:rsidRPr="000D4B79">
              <w:rPr>
                <w:lang w:val="en-GB"/>
              </w:rPr>
              <w:t xml:space="preserve">/stand </w:t>
            </w:r>
            <w:r w:rsidRPr="000D4B79">
              <w:rPr>
                <w:lang w:val="en-GB"/>
              </w:rPr>
              <w:t>on a bike</w:t>
            </w:r>
            <w:r w:rsidR="004D5B7A" w:rsidRPr="000D4B79">
              <w:rPr>
                <w:lang w:val="en-GB"/>
              </w:rPr>
              <w:t xml:space="preserve"> </w:t>
            </w:r>
            <w:r w:rsidRPr="000D4B79">
              <w:rPr>
                <w:lang w:val="en-GB"/>
              </w:rPr>
              <w:t xml:space="preserve">ramp and open the menu within a specific timeframe. It has many applications, </w:t>
            </w:r>
            <w:r w:rsidR="00C10335" w:rsidRPr="000D4B79">
              <w:rPr>
                <w:lang w:val="en-GB"/>
              </w:rPr>
              <w:t>such as chunkstoring and tilewriting.</w:t>
            </w:r>
          </w:p>
        </w:tc>
      </w:tr>
      <w:tr w:rsidR="00ED3EBB" w:rsidRPr="000D4B79" w14:paraId="67E2CD84" w14:textId="77777777" w:rsidTr="00ED3EBB">
        <w:trPr>
          <w:trHeight w:val="532"/>
        </w:trPr>
        <w:tc>
          <w:tcPr>
            <w:tcW w:w="1711" w:type="dxa"/>
          </w:tcPr>
          <w:p w14:paraId="0B33832E" w14:textId="5BC14046" w:rsidR="00ED3EBB" w:rsidRPr="000D4B79" w:rsidRDefault="00ED3EBB" w:rsidP="00ED3EBB">
            <w:pPr>
              <w:rPr>
                <w:lang w:val="en-GB"/>
              </w:rPr>
            </w:pPr>
            <w:r w:rsidRPr="000D4B79">
              <w:rPr>
                <w:lang w:val="en-GB"/>
              </w:rPr>
              <w:t>Map ID</w:t>
            </w:r>
          </w:p>
        </w:tc>
        <w:tc>
          <w:tcPr>
            <w:tcW w:w="8051" w:type="dxa"/>
          </w:tcPr>
          <w:p w14:paraId="523C21A0" w14:textId="1FCB95B3" w:rsidR="00ED3EBB" w:rsidRPr="000D4B79" w:rsidRDefault="00ED3EBB" w:rsidP="00ED3EBB">
            <w:pPr>
              <w:rPr>
                <w:lang w:val="en-GB"/>
              </w:rPr>
            </w:pPr>
            <w:r w:rsidRPr="000D4B79">
              <w:rPr>
                <w:lang w:val="en-GB"/>
              </w:rPr>
              <w:t xml:space="preserve">Every Map ID is its own ingame area. It is a 2byte value, meaning it can range from 0 to 65535. The used indexes range from 0 to 558, every index above that gets converted to being index 3 by an Error Handler. Map 3 is Jubilife City. </w:t>
            </w:r>
          </w:p>
        </w:tc>
      </w:tr>
      <w:tr w:rsidR="00ED3EBB" w:rsidRPr="00172947" w14:paraId="54C1A678" w14:textId="77777777" w:rsidTr="00ED3EBB">
        <w:trPr>
          <w:trHeight w:val="544"/>
        </w:trPr>
        <w:tc>
          <w:tcPr>
            <w:tcW w:w="1711" w:type="dxa"/>
          </w:tcPr>
          <w:p w14:paraId="4851950E" w14:textId="77777777" w:rsidR="00ED3EBB" w:rsidRPr="000D4B79" w:rsidRDefault="00ED3EBB" w:rsidP="00ED3EBB">
            <w:pPr>
              <w:rPr>
                <w:lang w:val="en-GB"/>
              </w:rPr>
            </w:pPr>
            <w:r w:rsidRPr="000D4B79">
              <w:rPr>
                <w:lang w:val="en-GB"/>
              </w:rPr>
              <w:lastRenderedPageBreak/>
              <w:t>Matrix</w:t>
            </w:r>
          </w:p>
        </w:tc>
        <w:tc>
          <w:tcPr>
            <w:tcW w:w="8051" w:type="dxa"/>
          </w:tcPr>
          <w:p w14:paraId="7CD00E4D" w14:textId="1AEC315E" w:rsidR="00ED3EBB" w:rsidRPr="000D4B79" w:rsidRDefault="00ED3EBB" w:rsidP="00ED3EBB">
            <w:pPr>
              <w:tabs>
                <w:tab w:val="left" w:pos="4347"/>
              </w:tabs>
              <w:rPr>
                <w:lang w:val="en-GB"/>
              </w:rPr>
            </w:pPr>
            <w:r w:rsidRPr="000D4B79">
              <w:rPr>
                <w:lang w:val="en-GB"/>
              </w:rPr>
              <w:t xml:space="preserve">The Matrix is the inbounds section of an area. It can be as small as a 32x32 area for houses up to 960x960 for Sinnoh’s outdoor section. When saving and resetting inside a Map ID, you will load the game with the inbounds area turning into the one of that Map ID. In some </w:t>
            </w:r>
            <w:r w:rsidR="003D4C29" w:rsidRPr="000D4B79">
              <w:rPr>
                <w:lang w:val="en-GB"/>
              </w:rPr>
              <w:t>cases,</w:t>
            </w:r>
            <w:r w:rsidRPr="000D4B79">
              <w:rPr>
                <w:lang w:val="en-GB"/>
              </w:rPr>
              <w:t xml:space="preserve"> such as Sinnoh, multiple Map IDs are part of the same Matrix Center, and therefore any of them can be used to load the same inbounds area. </w:t>
            </w:r>
          </w:p>
        </w:tc>
      </w:tr>
      <w:tr w:rsidR="00ED3EBB" w:rsidRPr="00172947" w14:paraId="03768C86" w14:textId="77777777" w:rsidTr="00ED3EBB">
        <w:trPr>
          <w:trHeight w:val="544"/>
        </w:trPr>
        <w:tc>
          <w:tcPr>
            <w:tcW w:w="1711" w:type="dxa"/>
          </w:tcPr>
          <w:p w14:paraId="3E0D29A3" w14:textId="77777777" w:rsidR="00ED3EBB" w:rsidRPr="000D4B79" w:rsidRDefault="00ED3EBB" w:rsidP="00ED3EBB">
            <w:pPr>
              <w:rPr>
                <w:lang w:val="en-GB"/>
              </w:rPr>
            </w:pPr>
            <w:r w:rsidRPr="000D4B79">
              <w:rPr>
                <w:lang w:val="en-GB"/>
              </w:rPr>
              <w:t>Matrix Width</w:t>
            </w:r>
          </w:p>
        </w:tc>
        <w:tc>
          <w:tcPr>
            <w:tcW w:w="8051" w:type="dxa"/>
          </w:tcPr>
          <w:p w14:paraId="1A03162D" w14:textId="77777777" w:rsidR="00ED3EBB" w:rsidRPr="000D4B79" w:rsidRDefault="00ED3EBB" w:rsidP="00ED3EBB">
            <w:pPr>
              <w:rPr>
                <w:lang w:val="en-GB"/>
              </w:rPr>
            </w:pPr>
            <w:r w:rsidRPr="000D4B79">
              <w:rPr>
                <w:lang w:val="en-GB"/>
              </w:rPr>
              <w:t xml:space="preserve">The Width of a Matrix center is a value used to determine your position in RAM. It is dependent on the size of your Matrix. The bigger the Matrix Center, the bigger the Matrix Width. And as a result, the more bytes you travel when going up or down.  </w:t>
            </w:r>
          </w:p>
        </w:tc>
      </w:tr>
      <w:tr w:rsidR="00ED3EBB" w:rsidRPr="000D4B79" w14:paraId="6CEF4061" w14:textId="77777777" w:rsidTr="00ED3EBB">
        <w:trPr>
          <w:trHeight w:val="532"/>
        </w:trPr>
        <w:tc>
          <w:tcPr>
            <w:tcW w:w="1711" w:type="dxa"/>
          </w:tcPr>
          <w:p w14:paraId="75F9B1CA" w14:textId="0F6D1F37" w:rsidR="00ED3EBB" w:rsidRPr="000D4B79" w:rsidRDefault="00ED3EBB" w:rsidP="00ED3EBB">
            <w:pPr>
              <w:rPr>
                <w:lang w:val="en-GB"/>
              </w:rPr>
            </w:pPr>
            <w:r w:rsidRPr="000D4B79">
              <w:rPr>
                <w:lang w:val="en-GB"/>
              </w:rPr>
              <w:t>Tilewriting</w:t>
            </w:r>
          </w:p>
        </w:tc>
        <w:tc>
          <w:tcPr>
            <w:tcW w:w="8051" w:type="dxa"/>
          </w:tcPr>
          <w:p w14:paraId="07268CAB" w14:textId="77777777" w:rsidR="00ED3EBB" w:rsidRPr="000D4B79" w:rsidRDefault="00ED3EBB" w:rsidP="00ED3EBB">
            <w:pPr>
              <w:rPr>
                <w:lang w:val="en-GB"/>
              </w:rPr>
            </w:pPr>
          </w:p>
        </w:tc>
      </w:tr>
    </w:tbl>
    <w:p w14:paraId="3185B549" w14:textId="77777777" w:rsidR="00AA75C5" w:rsidRPr="000D4B79" w:rsidRDefault="00AA75C5" w:rsidP="00AA75C5">
      <w:pPr>
        <w:rPr>
          <w:lang w:val="en-GB"/>
        </w:rPr>
      </w:pPr>
    </w:p>
    <w:sectPr w:rsidR="00AA75C5" w:rsidRPr="000D4B79" w:rsidSect="00085CD7">
      <w:headerReference w:type="default" r:id="rId36"/>
      <w:footerReference w:type="default" r:id="rId37"/>
      <w:headerReference w:type="first" r:id="rId38"/>
      <w:footerReference w:type="first" r:id="rId39"/>
      <w:pgSz w:w="11906" w:h="16838" w:code="9"/>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8B76B" w14:textId="77777777" w:rsidR="000F6083" w:rsidRDefault="000F6083" w:rsidP="005A20E2">
      <w:pPr>
        <w:spacing w:after="0"/>
      </w:pPr>
      <w:r>
        <w:separator/>
      </w:r>
    </w:p>
    <w:p w14:paraId="0ED1382D" w14:textId="77777777" w:rsidR="000F6083" w:rsidRDefault="000F6083"/>
    <w:p w14:paraId="0B64C196" w14:textId="77777777" w:rsidR="000F6083" w:rsidRDefault="000F6083" w:rsidP="009B4773"/>
    <w:p w14:paraId="3363438D" w14:textId="77777777" w:rsidR="000F6083" w:rsidRDefault="000F6083" w:rsidP="00513832"/>
    <w:p w14:paraId="02234A93" w14:textId="77777777" w:rsidR="000F6083" w:rsidRDefault="000F6083"/>
  </w:endnote>
  <w:endnote w:type="continuationSeparator" w:id="0">
    <w:p w14:paraId="0D946E60" w14:textId="77777777" w:rsidR="000F6083" w:rsidRDefault="000F6083" w:rsidP="005A20E2">
      <w:pPr>
        <w:spacing w:after="0"/>
      </w:pPr>
      <w:r>
        <w:continuationSeparator/>
      </w:r>
    </w:p>
    <w:p w14:paraId="125B18A4" w14:textId="77777777" w:rsidR="000F6083" w:rsidRDefault="000F6083"/>
    <w:p w14:paraId="4BCD1528" w14:textId="77777777" w:rsidR="000F6083" w:rsidRDefault="000F6083" w:rsidP="009B4773"/>
    <w:p w14:paraId="15B1879C" w14:textId="77777777" w:rsidR="000F6083" w:rsidRDefault="000F6083" w:rsidP="00513832"/>
    <w:p w14:paraId="56AC2A9C" w14:textId="77777777" w:rsidR="000F6083" w:rsidRDefault="000F60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470B3" w14:textId="77777777" w:rsidR="00B91DDB" w:rsidRPr="003639D2" w:rsidRDefault="00B91DDB" w:rsidP="003639D2">
    <w:pPr>
      <w:pStyle w:val="Footer"/>
      <w:rPr>
        <w:noProof/>
      </w:rPr>
    </w:pPr>
    <w:r w:rsidRPr="003639D2">
      <w:rPr>
        <w:noProof/>
        <w:lang w:bidi="nl-NL"/>
      </w:rPr>
      <w:tab/>
    </w:r>
    <w:r w:rsidRPr="003639D2">
      <w:rPr>
        <w:noProof/>
        <w:lang w:bidi="nl-NL"/>
      </w:rPr>
      <w:fldChar w:fldCharType="begin"/>
    </w:r>
    <w:r w:rsidRPr="003639D2">
      <w:rPr>
        <w:noProof/>
        <w:lang w:bidi="nl-NL"/>
      </w:rPr>
      <w:instrText xml:space="preserve"> PAGE   \* MERGEFORMAT </w:instrText>
    </w:r>
    <w:r w:rsidRPr="003639D2">
      <w:rPr>
        <w:noProof/>
        <w:lang w:bidi="nl-NL"/>
      </w:rPr>
      <w:fldChar w:fldCharType="separate"/>
    </w:r>
    <w:r>
      <w:rPr>
        <w:noProof/>
        <w:lang w:bidi="nl-NL"/>
      </w:rPr>
      <w:t>2</w:t>
    </w:r>
    <w:r w:rsidRPr="003639D2">
      <w:rPr>
        <w:noProof/>
        <w:lang w:bidi="nl-NL"/>
      </w:rPr>
      <w:fldChar w:fldCharType="end"/>
    </w:r>
  </w:p>
  <w:p w14:paraId="027451DB" w14:textId="77777777" w:rsidR="00B91DDB" w:rsidRDefault="00B91DD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587B7" w14:textId="77777777" w:rsidR="00B91DDB" w:rsidRPr="00F8411A" w:rsidRDefault="00B91DDB" w:rsidP="005854DB">
    <w:pPr>
      <w:pStyle w:val="Footer"/>
      <w:rPr>
        <w:noProof/>
      </w:rPr>
    </w:pPr>
    <w:r w:rsidRPr="00F8411A">
      <w:rPr>
        <w:noProof/>
        <w:lang w:bidi="nl-NL"/>
      </w:rPr>
      <w:tab/>
    </w:r>
    <w:r w:rsidRPr="00F8411A">
      <w:rPr>
        <w:noProof/>
        <w:lang w:bidi="nl-NL"/>
      </w:rPr>
      <w:fldChar w:fldCharType="begin"/>
    </w:r>
    <w:r w:rsidRPr="00F8411A">
      <w:rPr>
        <w:noProof/>
        <w:lang w:bidi="nl-NL"/>
      </w:rPr>
      <w:instrText xml:space="preserve"> PAGE   \* MERGEFORMAT </w:instrText>
    </w:r>
    <w:r w:rsidRPr="00F8411A">
      <w:rPr>
        <w:noProof/>
        <w:lang w:bidi="nl-NL"/>
      </w:rPr>
      <w:fldChar w:fldCharType="separate"/>
    </w:r>
    <w:r>
      <w:rPr>
        <w:noProof/>
        <w:lang w:bidi="nl-NL"/>
      </w:rPr>
      <w:t>1</w:t>
    </w:r>
    <w:r w:rsidRPr="00F8411A">
      <w:rPr>
        <w:noProof/>
        <w:lang w:bidi="nl-NL"/>
      </w:rPr>
      <w:fldChar w:fldCharType="end"/>
    </w:r>
  </w:p>
  <w:p w14:paraId="63945178" w14:textId="77777777" w:rsidR="00B91DDB" w:rsidRDefault="00B91D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5657C" w14:textId="77777777" w:rsidR="000F6083" w:rsidRDefault="000F6083" w:rsidP="00D6610C">
      <w:pPr>
        <w:spacing w:after="0"/>
      </w:pPr>
      <w:r>
        <w:separator/>
      </w:r>
    </w:p>
  </w:footnote>
  <w:footnote w:type="continuationSeparator" w:id="0">
    <w:p w14:paraId="60D7AC55" w14:textId="77777777" w:rsidR="000F6083" w:rsidRDefault="000F6083" w:rsidP="005A20E2">
      <w:pPr>
        <w:spacing w:after="0"/>
      </w:pPr>
      <w:r>
        <w:continuationSeparator/>
      </w:r>
    </w:p>
    <w:p w14:paraId="4CFB2048" w14:textId="77777777" w:rsidR="000F6083" w:rsidRDefault="000F6083"/>
    <w:p w14:paraId="5912371B" w14:textId="77777777" w:rsidR="000F6083" w:rsidRDefault="000F6083" w:rsidP="009B4773"/>
    <w:p w14:paraId="2AD8F58E" w14:textId="77777777" w:rsidR="000F6083" w:rsidRDefault="000F6083" w:rsidP="00513832"/>
    <w:p w14:paraId="60510DE5" w14:textId="77777777" w:rsidR="000F6083" w:rsidRDefault="000F6083"/>
  </w:footnote>
  <w:footnote w:id="1">
    <w:p w14:paraId="4534F066" w14:textId="77777777" w:rsidR="00B91DDB" w:rsidRPr="00C330E6" w:rsidRDefault="00B91DDB">
      <w:pPr>
        <w:pStyle w:val="FootnoteText"/>
        <w:rPr>
          <w:lang w:val="en-GB"/>
        </w:rPr>
      </w:pPr>
      <w:r>
        <w:rPr>
          <w:rStyle w:val="FootnoteReference"/>
        </w:rPr>
        <w:footnoteRef/>
      </w:r>
      <w:r w:rsidRPr="00C330E6">
        <w:rPr>
          <w:lang w:val="en-GB"/>
        </w:rPr>
        <w:t xml:space="preserve"> This is not true if the camera loops or is desynced, in which case it shows a designated area.</w:t>
      </w:r>
    </w:p>
  </w:footnote>
  <w:footnote w:id="2">
    <w:p w14:paraId="1AF743FC" w14:textId="2DE50464" w:rsidR="00B91DDB" w:rsidRPr="00C330E6" w:rsidRDefault="00B91DDB">
      <w:pPr>
        <w:pStyle w:val="FootnoteText"/>
        <w:rPr>
          <w:lang w:val="en-GB"/>
        </w:rPr>
      </w:pPr>
      <w:r>
        <w:rPr>
          <w:rStyle w:val="FootnoteReference"/>
        </w:rPr>
        <w:footnoteRef/>
      </w:r>
      <w:r w:rsidRPr="00C330E6">
        <w:rPr>
          <w:lang w:val="en-GB"/>
        </w:rPr>
        <w:t xml:space="preserve"> It does change, but is the matrix or related to the matrix. </w:t>
      </w:r>
      <w:r>
        <w:rPr>
          <w:lang w:val="en-GB"/>
        </w:rPr>
        <w:t xml:space="preserve">Warping or save resetting can change it, but it </w:t>
      </w:r>
      <w:r w:rsidR="00665033">
        <w:rPr>
          <w:lang w:val="en-GB"/>
        </w:rPr>
        <w:t>will not</w:t>
      </w:r>
      <w:r>
        <w:rPr>
          <w:lang w:val="en-GB"/>
        </w:rPr>
        <w:t xml:space="preserve"> change suddenly while walking around.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F9EC0" w14:textId="77777777" w:rsidR="00B91DDB" w:rsidRPr="00C330E6" w:rsidRDefault="000F6083" w:rsidP="003639D2">
    <w:pPr>
      <w:pStyle w:val="Koptekst1"/>
      <w:rPr>
        <w:noProof/>
        <w:lang w:val="en-GB"/>
      </w:rPr>
    </w:pPr>
    <w:sdt>
      <w:sdtPr>
        <w:rPr>
          <w:noProof/>
          <w:lang w:val="en-GB"/>
        </w:rPr>
        <w:alias w:val="Titel"/>
        <w:tag w:val=""/>
        <w:id w:val="-611985797"/>
        <w:placeholder>
          <w:docPart w:val="7F1762F0F22E415BB58A2A06BA8E6B96"/>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91DDB" w:rsidRPr="00C330E6">
          <w:rPr>
            <w:noProof/>
            <w:lang w:val="en-GB"/>
          </w:rPr>
          <w:t>Pokémon Diamond and Pearl: Void Routing Guide</w:t>
        </w:r>
      </w:sdtContent>
    </w:sdt>
  </w:p>
  <w:p w14:paraId="0CAA0033" w14:textId="798723B3" w:rsidR="00B91DDB" w:rsidRPr="005854DB" w:rsidRDefault="000F6083" w:rsidP="003D6AFD">
    <w:pPr>
      <w:pStyle w:val="Header"/>
      <w:rPr>
        <w:noProof/>
      </w:rPr>
    </w:pPr>
    <w:sdt>
      <w:sdtPr>
        <w:rPr>
          <w:noProof/>
        </w:rPr>
        <w:alias w:val="Ondertitel"/>
        <w:tag w:val=""/>
        <w:id w:val="-2023313307"/>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B91DDB">
          <w:rPr>
            <w:noProof/>
          </w:rPr>
          <w:t xml:space="preserve">by </w:t>
        </w:r>
        <w:r w:rsidR="004D6E48">
          <w:rPr>
            <w:noProof/>
          </w:rPr>
          <w:t>Devreese J</w:t>
        </w:r>
        <w:r w:rsidR="00CD6E06">
          <w:rPr>
            <w:noProof/>
          </w:rPr>
          <w:t xml:space="preserve">orik </w:t>
        </w:r>
        <w:r w:rsidR="003651DA">
          <w:rPr>
            <w:noProof/>
          </w:rPr>
          <w:t xml:space="preserve"> </w:t>
        </w:r>
        <w:r w:rsidR="007E349D">
          <w:rPr>
            <w:noProof/>
          </w:rPr>
          <w:t xml:space="preserve">/ </w:t>
        </w:r>
        <w:r w:rsidR="00B91DDB">
          <w:rPr>
            <w:noProof/>
          </w:rPr>
          <w:t>RETIRE</w:t>
        </w:r>
      </w:sdtContent>
    </w:sdt>
    <w:r w:rsidR="00B91DDB">
      <w:rPr>
        <w:noProof/>
        <w:lang w:eastAsia="nl-NL"/>
      </w:rPr>
      <mc:AlternateContent>
        <mc:Choice Requires="wps">
          <w:drawing>
            <wp:anchor distT="45720" distB="45720" distL="114300" distR="114300" simplePos="0" relativeHeight="251696128" behindDoc="1" locked="0" layoutInCell="1" allowOverlap="1" wp14:anchorId="627E4617" wp14:editId="2153C8BC">
              <wp:simplePos x="0" y="0"/>
              <wp:positionH relativeFrom="page">
                <wp:align>center</wp:align>
              </wp:positionH>
              <wp:positionV relativeFrom="page">
                <wp:align>top</wp:align>
              </wp:positionV>
              <wp:extent cx="10058400" cy="1143000"/>
              <wp:effectExtent l="0" t="0" r="0" b="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14:paraId="2888ED48" w14:textId="77777777" w:rsidR="00B91DDB" w:rsidRDefault="00B91D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27E4617" id="_x0000_t202" coordsize="21600,21600" o:spt="202" path="m,l,21600r21600,l21600,xe">
              <v:stroke joinstyle="miter"/>
              <v:path gradientshapeok="t" o:connecttype="rect"/>
            </v:shapetype>
            <v:shape id="Tekstvak 2" o:spid="_x0000_s1060" type="#_x0000_t202" alt="&quot;&quot;"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" fillcolor="#107082" stroked="f">
              <v:fill opacity="9766f"/>
              <v:textbox inset="20mm,8mm">
                <w:txbxContent>
                  <w:p w14:paraId="2888ED48" w14:textId="77777777" w:rsidR="00B91DDB" w:rsidRDefault="00B91DDB" w:rsidP="0003123C"/>
                </w:txbxContent>
              </v:textbox>
              <w10:wrap anchorx="page" anchory="page"/>
            </v:shape>
          </w:pict>
        </mc:Fallback>
      </mc:AlternateContent>
    </w:r>
  </w:p>
  <w:p w14:paraId="28039E6D" w14:textId="77777777" w:rsidR="00B91DDB" w:rsidRDefault="00B91DD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48F40" w14:textId="77777777" w:rsidR="00B91DDB" w:rsidRDefault="00B91DDB" w:rsidP="00A67285">
    <w:pPr>
      <w:pStyle w:val="Header"/>
      <w:spacing w:after="0"/>
    </w:pPr>
    <w:r>
      <w:rPr>
        <w:noProof/>
        <w:lang w:eastAsia="nl-NL"/>
      </w:rPr>
      <w:drawing>
        <wp:anchor distT="0" distB="0" distL="114300" distR="114300" simplePos="0" relativeHeight="251698176" behindDoc="1" locked="0" layoutInCell="1" allowOverlap="1" wp14:anchorId="264888C0" wp14:editId="22DED198">
          <wp:simplePos x="0" y="0"/>
          <wp:positionH relativeFrom="page">
            <wp:posOffset>-137160</wp:posOffset>
          </wp:positionH>
          <wp:positionV relativeFrom="page">
            <wp:posOffset>6</wp:posOffset>
          </wp:positionV>
          <wp:extent cx="7836408" cy="2285111"/>
          <wp:effectExtent l="0" t="0" r="0" b="1270"/>
          <wp:wrapNone/>
          <wp:docPr id="2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a:blip r:embed="rId1">
                    <a:extLst>
                      <a:ext uri="{28A0092B-C50C-407E-A947-70E740481C1C}">
                        <a14:useLocalDpi xmlns:a14="http://schemas.microsoft.com/office/drawing/2010/main" val="0"/>
                      </a:ext>
                    </a:extLst>
                  </a:blip>
                  <a:stretch>
                    <a:fillRect/>
                  </a:stretch>
                </pic:blipFill>
                <pic:spPr bwMode="auto">
                  <a:xfrm>
                    <a:off x="0" y="0"/>
                    <a:ext cx="7836408" cy="2285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288522" w14:textId="77777777" w:rsidR="00B91DDB" w:rsidRDefault="00B91DDB" w:rsidP="00357CA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3C2855E8"/>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EE34F564"/>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7F0DB8"/>
    <w:multiLevelType w:val="hybridMultilevel"/>
    <w:tmpl w:val="F7A86E1E"/>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C51390D"/>
    <w:multiLevelType w:val="multilevel"/>
    <w:tmpl w:val="0813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0D26FD"/>
    <w:multiLevelType w:val="hybridMultilevel"/>
    <w:tmpl w:val="52480FF8"/>
    <w:lvl w:ilvl="0" w:tplc="DAB02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46E3"/>
    <w:multiLevelType w:val="multilevel"/>
    <w:tmpl w:val="50AE78DC"/>
    <w:lvl w:ilvl="0">
      <w:start w:val="1"/>
      <w:numFmt w:val="decimal"/>
      <w:lvlText w:val="%1."/>
      <w:lvlJc w:val="left"/>
      <w:pPr>
        <w:ind w:left="720" w:hanging="607"/>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343"/>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6355A0"/>
    <w:multiLevelType w:val="hybridMultilevel"/>
    <w:tmpl w:val="DE2CF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9"/>
  </w:num>
  <w:num w:numId="3">
    <w:abstractNumId w:val="17"/>
  </w:num>
  <w:num w:numId="4">
    <w:abstractNumId w:val="27"/>
  </w:num>
  <w:num w:numId="5">
    <w:abstractNumId w:val="14"/>
  </w:num>
  <w:num w:numId="6">
    <w:abstractNumId w:val="8"/>
  </w:num>
  <w:num w:numId="7">
    <w:abstractNumId w:val="38"/>
  </w:num>
  <w:num w:numId="8">
    <w:abstractNumId w:val="13"/>
  </w:num>
  <w:num w:numId="9">
    <w:abstractNumId w:val="40"/>
  </w:num>
  <w:num w:numId="10">
    <w:abstractNumId w:val="34"/>
  </w:num>
  <w:num w:numId="11">
    <w:abstractNumId w:val="4"/>
  </w:num>
  <w:num w:numId="12">
    <w:abstractNumId w:val="11"/>
  </w:num>
  <w:num w:numId="13">
    <w:abstractNumId w:val="16"/>
  </w:num>
  <w:num w:numId="14">
    <w:abstractNumId w:val="26"/>
  </w:num>
  <w:num w:numId="15">
    <w:abstractNumId w:val="20"/>
  </w:num>
  <w:num w:numId="16">
    <w:abstractNumId w:val="7"/>
  </w:num>
  <w:num w:numId="17">
    <w:abstractNumId w:val="28"/>
  </w:num>
  <w:num w:numId="18">
    <w:abstractNumId w:val="42"/>
  </w:num>
  <w:num w:numId="19">
    <w:abstractNumId w:val="10"/>
  </w:num>
  <w:num w:numId="20">
    <w:abstractNumId w:val="31"/>
  </w:num>
  <w:num w:numId="21">
    <w:abstractNumId w:val="12"/>
  </w:num>
  <w:num w:numId="22">
    <w:abstractNumId w:val="22"/>
  </w:num>
  <w:num w:numId="23">
    <w:abstractNumId w:val="24"/>
  </w:num>
  <w:num w:numId="24">
    <w:abstractNumId w:val="19"/>
  </w:num>
  <w:num w:numId="25">
    <w:abstractNumId w:val="23"/>
  </w:num>
  <w:num w:numId="26">
    <w:abstractNumId w:val="9"/>
  </w:num>
  <w:num w:numId="27">
    <w:abstractNumId w:val="35"/>
  </w:num>
  <w:num w:numId="28">
    <w:abstractNumId w:val="15"/>
  </w:num>
  <w:num w:numId="29">
    <w:abstractNumId w:val="6"/>
  </w:num>
  <w:num w:numId="30">
    <w:abstractNumId w:val="18"/>
  </w:num>
  <w:num w:numId="31">
    <w:abstractNumId w:val="5"/>
  </w:num>
  <w:num w:numId="32">
    <w:abstractNumId w:val="30"/>
  </w:num>
  <w:num w:numId="33">
    <w:abstractNumId w:val="33"/>
  </w:num>
  <w:num w:numId="34">
    <w:abstractNumId w:val="3"/>
  </w:num>
  <w:num w:numId="35">
    <w:abstractNumId w:val="1"/>
  </w:num>
  <w:num w:numId="36">
    <w:abstractNumId w:val="2"/>
  </w:num>
  <w:num w:numId="37">
    <w:abstractNumId w:val="0"/>
  </w:num>
  <w:num w:numId="38">
    <w:abstractNumId w:val="37"/>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num>
  <w:num w:numId="47">
    <w:abstractNumId w:val="25"/>
  </w:num>
  <w:num w:numId="48">
    <w:abstractNumId w:val="36"/>
  </w:num>
  <w:num w:numId="49">
    <w:abstractNumId w:val="32"/>
  </w:num>
  <w:num w:numId="50">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0E1"/>
    <w:rsid w:val="0000057D"/>
    <w:rsid w:val="0000092E"/>
    <w:rsid w:val="00000962"/>
    <w:rsid w:val="000026FA"/>
    <w:rsid w:val="0000366F"/>
    <w:rsid w:val="000039DE"/>
    <w:rsid w:val="00005BE3"/>
    <w:rsid w:val="00005C4B"/>
    <w:rsid w:val="00005D1F"/>
    <w:rsid w:val="00010F4F"/>
    <w:rsid w:val="0001220B"/>
    <w:rsid w:val="00012A83"/>
    <w:rsid w:val="0001493B"/>
    <w:rsid w:val="00014DD8"/>
    <w:rsid w:val="000154D0"/>
    <w:rsid w:val="00016DA3"/>
    <w:rsid w:val="00016F14"/>
    <w:rsid w:val="00017C3C"/>
    <w:rsid w:val="00021003"/>
    <w:rsid w:val="00021AE6"/>
    <w:rsid w:val="00021F2E"/>
    <w:rsid w:val="00023BEF"/>
    <w:rsid w:val="00025CD8"/>
    <w:rsid w:val="0002683F"/>
    <w:rsid w:val="00026EAE"/>
    <w:rsid w:val="0003123C"/>
    <w:rsid w:val="00031894"/>
    <w:rsid w:val="000323BE"/>
    <w:rsid w:val="00032A10"/>
    <w:rsid w:val="00033DBF"/>
    <w:rsid w:val="00035B4F"/>
    <w:rsid w:val="00035E98"/>
    <w:rsid w:val="000366B7"/>
    <w:rsid w:val="00037368"/>
    <w:rsid w:val="00037AE0"/>
    <w:rsid w:val="00040A3B"/>
    <w:rsid w:val="00040EAF"/>
    <w:rsid w:val="0004197F"/>
    <w:rsid w:val="00041A77"/>
    <w:rsid w:val="00041D94"/>
    <w:rsid w:val="000436E1"/>
    <w:rsid w:val="0004370D"/>
    <w:rsid w:val="00043FFE"/>
    <w:rsid w:val="00044074"/>
    <w:rsid w:val="00044207"/>
    <w:rsid w:val="0004430C"/>
    <w:rsid w:val="00044860"/>
    <w:rsid w:val="00047424"/>
    <w:rsid w:val="0005077F"/>
    <w:rsid w:val="00051D16"/>
    <w:rsid w:val="00052693"/>
    <w:rsid w:val="00053165"/>
    <w:rsid w:val="00053CA9"/>
    <w:rsid w:val="000546AE"/>
    <w:rsid w:val="00057AB6"/>
    <w:rsid w:val="00060700"/>
    <w:rsid w:val="0006076B"/>
    <w:rsid w:val="0006085A"/>
    <w:rsid w:val="00060FE5"/>
    <w:rsid w:val="0006125A"/>
    <w:rsid w:val="00061C6F"/>
    <w:rsid w:val="00062611"/>
    <w:rsid w:val="000627DC"/>
    <w:rsid w:val="000635FB"/>
    <w:rsid w:val="000646B3"/>
    <w:rsid w:val="0006586C"/>
    <w:rsid w:val="00066DE2"/>
    <w:rsid w:val="00071E15"/>
    <w:rsid w:val="00074239"/>
    <w:rsid w:val="00077931"/>
    <w:rsid w:val="00080EA0"/>
    <w:rsid w:val="0008119D"/>
    <w:rsid w:val="00081D8D"/>
    <w:rsid w:val="000841FA"/>
    <w:rsid w:val="00084E91"/>
    <w:rsid w:val="00085CD7"/>
    <w:rsid w:val="000900B6"/>
    <w:rsid w:val="00090148"/>
    <w:rsid w:val="0009077A"/>
    <w:rsid w:val="00091348"/>
    <w:rsid w:val="00091DD2"/>
    <w:rsid w:val="000927BE"/>
    <w:rsid w:val="00092853"/>
    <w:rsid w:val="00092F74"/>
    <w:rsid w:val="0009416A"/>
    <w:rsid w:val="00095684"/>
    <w:rsid w:val="0009763A"/>
    <w:rsid w:val="000A04AF"/>
    <w:rsid w:val="000A0A40"/>
    <w:rsid w:val="000A1ADE"/>
    <w:rsid w:val="000A20D1"/>
    <w:rsid w:val="000A256B"/>
    <w:rsid w:val="000A2D39"/>
    <w:rsid w:val="000A2F68"/>
    <w:rsid w:val="000A3940"/>
    <w:rsid w:val="000A453B"/>
    <w:rsid w:val="000A522E"/>
    <w:rsid w:val="000A58D4"/>
    <w:rsid w:val="000A649E"/>
    <w:rsid w:val="000A720A"/>
    <w:rsid w:val="000A7626"/>
    <w:rsid w:val="000A78F8"/>
    <w:rsid w:val="000A7D0C"/>
    <w:rsid w:val="000B0710"/>
    <w:rsid w:val="000B0DAB"/>
    <w:rsid w:val="000B1160"/>
    <w:rsid w:val="000B160B"/>
    <w:rsid w:val="000B1C35"/>
    <w:rsid w:val="000B1E85"/>
    <w:rsid w:val="000B2D28"/>
    <w:rsid w:val="000B4E42"/>
    <w:rsid w:val="000B5819"/>
    <w:rsid w:val="000B5DA2"/>
    <w:rsid w:val="000B73C1"/>
    <w:rsid w:val="000C1941"/>
    <w:rsid w:val="000C1C28"/>
    <w:rsid w:val="000C2E34"/>
    <w:rsid w:val="000C3659"/>
    <w:rsid w:val="000C5872"/>
    <w:rsid w:val="000C770E"/>
    <w:rsid w:val="000D383A"/>
    <w:rsid w:val="000D4B79"/>
    <w:rsid w:val="000D58D0"/>
    <w:rsid w:val="000E07E6"/>
    <w:rsid w:val="000E0979"/>
    <w:rsid w:val="000E1544"/>
    <w:rsid w:val="000E21F7"/>
    <w:rsid w:val="000E2598"/>
    <w:rsid w:val="000E4597"/>
    <w:rsid w:val="000F47C0"/>
    <w:rsid w:val="000F6083"/>
    <w:rsid w:val="000F6A0D"/>
    <w:rsid w:val="001004C1"/>
    <w:rsid w:val="00100C1C"/>
    <w:rsid w:val="00103E47"/>
    <w:rsid w:val="00105398"/>
    <w:rsid w:val="0010569A"/>
    <w:rsid w:val="00106114"/>
    <w:rsid w:val="001062D4"/>
    <w:rsid w:val="001065B1"/>
    <w:rsid w:val="00106B05"/>
    <w:rsid w:val="001074C5"/>
    <w:rsid w:val="001101B3"/>
    <w:rsid w:val="00113E2F"/>
    <w:rsid w:val="0011421F"/>
    <w:rsid w:val="001147DC"/>
    <w:rsid w:val="001155CE"/>
    <w:rsid w:val="00115850"/>
    <w:rsid w:val="00117118"/>
    <w:rsid w:val="001173FB"/>
    <w:rsid w:val="001200A3"/>
    <w:rsid w:val="00120F41"/>
    <w:rsid w:val="0012220B"/>
    <w:rsid w:val="00122322"/>
    <w:rsid w:val="001225D9"/>
    <w:rsid w:val="001235C7"/>
    <w:rsid w:val="0012403E"/>
    <w:rsid w:val="001240B4"/>
    <w:rsid w:val="00124370"/>
    <w:rsid w:val="00125AF9"/>
    <w:rsid w:val="001260D1"/>
    <w:rsid w:val="0013070C"/>
    <w:rsid w:val="00130786"/>
    <w:rsid w:val="0013244D"/>
    <w:rsid w:val="00135F2C"/>
    <w:rsid w:val="001410C0"/>
    <w:rsid w:val="0014207A"/>
    <w:rsid w:val="0014432B"/>
    <w:rsid w:val="001465B8"/>
    <w:rsid w:val="00147F1D"/>
    <w:rsid w:val="0015093E"/>
    <w:rsid w:val="0015139E"/>
    <w:rsid w:val="001516F4"/>
    <w:rsid w:val="0015262D"/>
    <w:rsid w:val="001541BE"/>
    <w:rsid w:val="001546BA"/>
    <w:rsid w:val="00155266"/>
    <w:rsid w:val="001561C8"/>
    <w:rsid w:val="001567E0"/>
    <w:rsid w:val="00157DA0"/>
    <w:rsid w:val="00160392"/>
    <w:rsid w:val="0016151C"/>
    <w:rsid w:val="00161E69"/>
    <w:rsid w:val="00164055"/>
    <w:rsid w:val="00164319"/>
    <w:rsid w:val="001657C2"/>
    <w:rsid w:val="00165EF9"/>
    <w:rsid w:val="00167A4D"/>
    <w:rsid w:val="00167E9E"/>
    <w:rsid w:val="00172947"/>
    <w:rsid w:val="00172F5C"/>
    <w:rsid w:val="001737DE"/>
    <w:rsid w:val="0017388E"/>
    <w:rsid w:val="00175175"/>
    <w:rsid w:val="00175BEF"/>
    <w:rsid w:val="001767AA"/>
    <w:rsid w:val="00176B3C"/>
    <w:rsid w:val="0018132B"/>
    <w:rsid w:val="001819AC"/>
    <w:rsid w:val="001823D6"/>
    <w:rsid w:val="00183C6E"/>
    <w:rsid w:val="00184A52"/>
    <w:rsid w:val="00185FA3"/>
    <w:rsid w:val="0018765E"/>
    <w:rsid w:val="001925D7"/>
    <w:rsid w:val="00193C74"/>
    <w:rsid w:val="00195CA5"/>
    <w:rsid w:val="00195EEB"/>
    <w:rsid w:val="00197D50"/>
    <w:rsid w:val="001A18B0"/>
    <w:rsid w:val="001A32C8"/>
    <w:rsid w:val="001A53E5"/>
    <w:rsid w:val="001A5429"/>
    <w:rsid w:val="001A6C7E"/>
    <w:rsid w:val="001A755F"/>
    <w:rsid w:val="001A7EB5"/>
    <w:rsid w:val="001A7F68"/>
    <w:rsid w:val="001A7FE1"/>
    <w:rsid w:val="001B0DAF"/>
    <w:rsid w:val="001B4598"/>
    <w:rsid w:val="001B552D"/>
    <w:rsid w:val="001B5A9C"/>
    <w:rsid w:val="001B79D5"/>
    <w:rsid w:val="001C3868"/>
    <w:rsid w:val="001C6BA9"/>
    <w:rsid w:val="001D1C22"/>
    <w:rsid w:val="001D240A"/>
    <w:rsid w:val="001D259A"/>
    <w:rsid w:val="001D45BA"/>
    <w:rsid w:val="001D46E1"/>
    <w:rsid w:val="001D4826"/>
    <w:rsid w:val="001D7734"/>
    <w:rsid w:val="001E0AD3"/>
    <w:rsid w:val="001E11F1"/>
    <w:rsid w:val="001E1A40"/>
    <w:rsid w:val="001E1E58"/>
    <w:rsid w:val="001E2DAE"/>
    <w:rsid w:val="001E35C8"/>
    <w:rsid w:val="001E496F"/>
    <w:rsid w:val="001E5C6B"/>
    <w:rsid w:val="001E6B97"/>
    <w:rsid w:val="001F02E5"/>
    <w:rsid w:val="001F0B62"/>
    <w:rsid w:val="001F1F6B"/>
    <w:rsid w:val="001F4F0E"/>
    <w:rsid w:val="001F5095"/>
    <w:rsid w:val="00200A00"/>
    <w:rsid w:val="00202986"/>
    <w:rsid w:val="00204094"/>
    <w:rsid w:val="0020533D"/>
    <w:rsid w:val="00206719"/>
    <w:rsid w:val="00207499"/>
    <w:rsid w:val="0020767C"/>
    <w:rsid w:val="00207A17"/>
    <w:rsid w:val="002109E9"/>
    <w:rsid w:val="00212C3A"/>
    <w:rsid w:val="002156BB"/>
    <w:rsid w:val="002200ED"/>
    <w:rsid w:val="00221DCE"/>
    <w:rsid w:val="00222020"/>
    <w:rsid w:val="002225C9"/>
    <w:rsid w:val="00223478"/>
    <w:rsid w:val="00223548"/>
    <w:rsid w:val="00225061"/>
    <w:rsid w:val="00226A53"/>
    <w:rsid w:val="002306F1"/>
    <w:rsid w:val="002309E7"/>
    <w:rsid w:val="002313A4"/>
    <w:rsid w:val="002338E3"/>
    <w:rsid w:val="0023707D"/>
    <w:rsid w:val="00237A71"/>
    <w:rsid w:val="00240312"/>
    <w:rsid w:val="00241D50"/>
    <w:rsid w:val="00245F9B"/>
    <w:rsid w:val="002468F9"/>
    <w:rsid w:val="0024776B"/>
    <w:rsid w:val="00247B17"/>
    <w:rsid w:val="00250C0B"/>
    <w:rsid w:val="00251A85"/>
    <w:rsid w:val="00252265"/>
    <w:rsid w:val="002524AB"/>
    <w:rsid w:val="00252E4A"/>
    <w:rsid w:val="0025477D"/>
    <w:rsid w:val="00254CB5"/>
    <w:rsid w:val="00256485"/>
    <w:rsid w:val="002618F9"/>
    <w:rsid w:val="00262E8E"/>
    <w:rsid w:val="00262FF4"/>
    <w:rsid w:val="00263616"/>
    <w:rsid w:val="002642A8"/>
    <w:rsid w:val="00265C5F"/>
    <w:rsid w:val="00267DF0"/>
    <w:rsid w:val="002709C4"/>
    <w:rsid w:val="00270B6D"/>
    <w:rsid w:val="00274F09"/>
    <w:rsid w:val="00277EA8"/>
    <w:rsid w:val="00281332"/>
    <w:rsid w:val="00281DD4"/>
    <w:rsid w:val="0028203C"/>
    <w:rsid w:val="002828DB"/>
    <w:rsid w:val="00282EE3"/>
    <w:rsid w:val="0028388C"/>
    <w:rsid w:val="002844FC"/>
    <w:rsid w:val="00291E50"/>
    <w:rsid w:val="00291FE3"/>
    <w:rsid w:val="00293DD7"/>
    <w:rsid w:val="00295031"/>
    <w:rsid w:val="002955AB"/>
    <w:rsid w:val="0029631A"/>
    <w:rsid w:val="00296865"/>
    <w:rsid w:val="00297227"/>
    <w:rsid w:val="002A137B"/>
    <w:rsid w:val="002A13B3"/>
    <w:rsid w:val="002A1CDF"/>
    <w:rsid w:val="002A22C8"/>
    <w:rsid w:val="002A2599"/>
    <w:rsid w:val="002A3A3E"/>
    <w:rsid w:val="002A6C3F"/>
    <w:rsid w:val="002A7557"/>
    <w:rsid w:val="002A75BC"/>
    <w:rsid w:val="002A7B1B"/>
    <w:rsid w:val="002B0C25"/>
    <w:rsid w:val="002B3628"/>
    <w:rsid w:val="002B5CC1"/>
    <w:rsid w:val="002B628A"/>
    <w:rsid w:val="002B636C"/>
    <w:rsid w:val="002C3B76"/>
    <w:rsid w:val="002C4195"/>
    <w:rsid w:val="002C495E"/>
    <w:rsid w:val="002C755B"/>
    <w:rsid w:val="002D4793"/>
    <w:rsid w:val="002D730E"/>
    <w:rsid w:val="002E1D8E"/>
    <w:rsid w:val="002E5758"/>
    <w:rsid w:val="002E5986"/>
    <w:rsid w:val="002E68A4"/>
    <w:rsid w:val="002E6F6A"/>
    <w:rsid w:val="002E7B80"/>
    <w:rsid w:val="002F2535"/>
    <w:rsid w:val="002F58E0"/>
    <w:rsid w:val="002F64FD"/>
    <w:rsid w:val="002F6607"/>
    <w:rsid w:val="002F6EB0"/>
    <w:rsid w:val="0030327C"/>
    <w:rsid w:val="0030795B"/>
    <w:rsid w:val="0031130D"/>
    <w:rsid w:val="003122F1"/>
    <w:rsid w:val="00312C0C"/>
    <w:rsid w:val="00314A6F"/>
    <w:rsid w:val="0031635B"/>
    <w:rsid w:val="003165FC"/>
    <w:rsid w:val="003166CF"/>
    <w:rsid w:val="00317BB4"/>
    <w:rsid w:val="003202D5"/>
    <w:rsid w:val="00321D5F"/>
    <w:rsid w:val="0032341A"/>
    <w:rsid w:val="00331C9F"/>
    <w:rsid w:val="0033257B"/>
    <w:rsid w:val="00332743"/>
    <w:rsid w:val="00334394"/>
    <w:rsid w:val="003351F2"/>
    <w:rsid w:val="00336445"/>
    <w:rsid w:val="00340549"/>
    <w:rsid w:val="00341DF7"/>
    <w:rsid w:val="00342B20"/>
    <w:rsid w:val="00343CDC"/>
    <w:rsid w:val="003443B9"/>
    <w:rsid w:val="003456E5"/>
    <w:rsid w:val="00347AF5"/>
    <w:rsid w:val="0035136D"/>
    <w:rsid w:val="00351CF9"/>
    <w:rsid w:val="003528BD"/>
    <w:rsid w:val="0035320B"/>
    <w:rsid w:val="00356131"/>
    <w:rsid w:val="00357717"/>
    <w:rsid w:val="00357CAF"/>
    <w:rsid w:val="00360F98"/>
    <w:rsid w:val="003623B4"/>
    <w:rsid w:val="00362478"/>
    <w:rsid w:val="00362BC0"/>
    <w:rsid w:val="003639D2"/>
    <w:rsid w:val="00363C00"/>
    <w:rsid w:val="0036403A"/>
    <w:rsid w:val="003651DA"/>
    <w:rsid w:val="00365D94"/>
    <w:rsid w:val="00365F1B"/>
    <w:rsid w:val="003666B7"/>
    <w:rsid w:val="00367F22"/>
    <w:rsid w:val="003707E0"/>
    <w:rsid w:val="00371E95"/>
    <w:rsid w:val="003725FD"/>
    <w:rsid w:val="003729FA"/>
    <w:rsid w:val="003743FF"/>
    <w:rsid w:val="00374421"/>
    <w:rsid w:val="003758A6"/>
    <w:rsid w:val="00381475"/>
    <w:rsid w:val="0038258F"/>
    <w:rsid w:val="00383654"/>
    <w:rsid w:val="00384BDB"/>
    <w:rsid w:val="00393A6C"/>
    <w:rsid w:val="0039670E"/>
    <w:rsid w:val="00396BA9"/>
    <w:rsid w:val="003A08FF"/>
    <w:rsid w:val="003A0A45"/>
    <w:rsid w:val="003A0DC6"/>
    <w:rsid w:val="003A1203"/>
    <w:rsid w:val="003A23D8"/>
    <w:rsid w:val="003A2C61"/>
    <w:rsid w:val="003A5B96"/>
    <w:rsid w:val="003A66B4"/>
    <w:rsid w:val="003B0F34"/>
    <w:rsid w:val="003B1367"/>
    <w:rsid w:val="003B25B0"/>
    <w:rsid w:val="003B4357"/>
    <w:rsid w:val="003B5758"/>
    <w:rsid w:val="003C01B2"/>
    <w:rsid w:val="003C06A9"/>
    <w:rsid w:val="003C3BE3"/>
    <w:rsid w:val="003C3F8E"/>
    <w:rsid w:val="003C63BB"/>
    <w:rsid w:val="003C6F8A"/>
    <w:rsid w:val="003D2AB2"/>
    <w:rsid w:val="003D3744"/>
    <w:rsid w:val="003D3860"/>
    <w:rsid w:val="003D394A"/>
    <w:rsid w:val="003D4775"/>
    <w:rsid w:val="003D4C29"/>
    <w:rsid w:val="003D51FA"/>
    <w:rsid w:val="003D59A7"/>
    <w:rsid w:val="003D6425"/>
    <w:rsid w:val="003D647B"/>
    <w:rsid w:val="003D6AFD"/>
    <w:rsid w:val="003D6DA7"/>
    <w:rsid w:val="003E2DC1"/>
    <w:rsid w:val="003E2FA6"/>
    <w:rsid w:val="003E3F97"/>
    <w:rsid w:val="003E47A0"/>
    <w:rsid w:val="003E7074"/>
    <w:rsid w:val="003E7799"/>
    <w:rsid w:val="003E78A7"/>
    <w:rsid w:val="003F0714"/>
    <w:rsid w:val="003F13B0"/>
    <w:rsid w:val="003F2AEC"/>
    <w:rsid w:val="003F4187"/>
    <w:rsid w:val="003F5F4A"/>
    <w:rsid w:val="003F5FAB"/>
    <w:rsid w:val="003F67D0"/>
    <w:rsid w:val="003F6D3E"/>
    <w:rsid w:val="00400ECE"/>
    <w:rsid w:val="00401E0F"/>
    <w:rsid w:val="0040273C"/>
    <w:rsid w:val="00403423"/>
    <w:rsid w:val="00404995"/>
    <w:rsid w:val="00405A65"/>
    <w:rsid w:val="00406EF7"/>
    <w:rsid w:val="004107C9"/>
    <w:rsid w:val="00412E65"/>
    <w:rsid w:val="004135FD"/>
    <w:rsid w:val="00413F0C"/>
    <w:rsid w:val="004159E7"/>
    <w:rsid w:val="00416C60"/>
    <w:rsid w:val="00416FB5"/>
    <w:rsid w:val="0041774E"/>
    <w:rsid w:val="00420C21"/>
    <w:rsid w:val="004210B9"/>
    <w:rsid w:val="004212F4"/>
    <w:rsid w:val="00423232"/>
    <w:rsid w:val="00423AB5"/>
    <w:rsid w:val="004241B8"/>
    <w:rsid w:val="00425584"/>
    <w:rsid w:val="004262DD"/>
    <w:rsid w:val="0042646F"/>
    <w:rsid w:val="00430FAB"/>
    <w:rsid w:val="00431CF1"/>
    <w:rsid w:val="00434C17"/>
    <w:rsid w:val="00435096"/>
    <w:rsid w:val="004361E1"/>
    <w:rsid w:val="00436FCA"/>
    <w:rsid w:val="00440A06"/>
    <w:rsid w:val="0044103A"/>
    <w:rsid w:val="004411FB"/>
    <w:rsid w:val="00442A8A"/>
    <w:rsid w:val="00443212"/>
    <w:rsid w:val="00443317"/>
    <w:rsid w:val="00443F74"/>
    <w:rsid w:val="00444F26"/>
    <w:rsid w:val="00446D1D"/>
    <w:rsid w:val="00447521"/>
    <w:rsid w:val="004524A7"/>
    <w:rsid w:val="00452C50"/>
    <w:rsid w:val="00453409"/>
    <w:rsid w:val="00454E02"/>
    <w:rsid w:val="004633E6"/>
    <w:rsid w:val="004652F4"/>
    <w:rsid w:val="00467C47"/>
    <w:rsid w:val="0047352C"/>
    <w:rsid w:val="00474CAF"/>
    <w:rsid w:val="00476024"/>
    <w:rsid w:val="00477430"/>
    <w:rsid w:val="00484CA4"/>
    <w:rsid w:val="00485E6F"/>
    <w:rsid w:val="004862CE"/>
    <w:rsid w:val="00486A4E"/>
    <w:rsid w:val="00486F4C"/>
    <w:rsid w:val="00487428"/>
    <w:rsid w:val="0049134E"/>
    <w:rsid w:val="00492599"/>
    <w:rsid w:val="00492AA8"/>
    <w:rsid w:val="00493441"/>
    <w:rsid w:val="00493EC0"/>
    <w:rsid w:val="004949B4"/>
    <w:rsid w:val="00495909"/>
    <w:rsid w:val="004A1BE8"/>
    <w:rsid w:val="004A2649"/>
    <w:rsid w:val="004A3C4C"/>
    <w:rsid w:val="004A616D"/>
    <w:rsid w:val="004A6864"/>
    <w:rsid w:val="004B0198"/>
    <w:rsid w:val="004B2A8B"/>
    <w:rsid w:val="004B359C"/>
    <w:rsid w:val="004B5251"/>
    <w:rsid w:val="004B58DB"/>
    <w:rsid w:val="004B6BA8"/>
    <w:rsid w:val="004B7CA2"/>
    <w:rsid w:val="004C0453"/>
    <w:rsid w:val="004C0B3A"/>
    <w:rsid w:val="004C105C"/>
    <w:rsid w:val="004C432D"/>
    <w:rsid w:val="004C55DA"/>
    <w:rsid w:val="004C7104"/>
    <w:rsid w:val="004C7B3E"/>
    <w:rsid w:val="004D1118"/>
    <w:rsid w:val="004D5B7A"/>
    <w:rsid w:val="004D6E48"/>
    <w:rsid w:val="004D76D0"/>
    <w:rsid w:val="004D7C5E"/>
    <w:rsid w:val="004D7D29"/>
    <w:rsid w:val="004E001E"/>
    <w:rsid w:val="004E1BB6"/>
    <w:rsid w:val="004E20D3"/>
    <w:rsid w:val="004E3136"/>
    <w:rsid w:val="004E360D"/>
    <w:rsid w:val="004E45E5"/>
    <w:rsid w:val="004E47C1"/>
    <w:rsid w:val="004E4F26"/>
    <w:rsid w:val="004F1E0B"/>
    <w:rsid w:val="004F408B"/>
    <w:rsid w:val="004F60E4"/>
    <w:rsid w:val="004F624A"/>
    <w:rsid w:val="004F6574"/>
    <w:rsid w:val="005013FF"/>
    <w:rsid w:val="00502F89"/>
    <w:rsid w:val="00504915"/>
    <w:rsid w:val="00506182"/>
    <w:rsid w:val="0050697E"/>
    <w:rsid w:val="005069E5"/>
    <w:rsid w:val="00511271"/>
    <w:rsid w:val="00512181"/>
    <w:rsid w:val="00512655"/>
    <w:rsid w:val="0051280D"/>
    <w:rsid w:val="00513832"/>
    <w:rsid w:val="00513A27"/>
    <w:rsid w:val="00513B9E"/>
    <w:rsid w:val="005142AB"/>
    <w:rsid w:val="005143AC"/>
    <w:rsid w:val="0052115B"/>
    <w:rsid w:val="00523668"/>
    <w:rsid w:val="0052432E"/>
    <w:rsid w:val="00524E8D"/>
    <w:rsid w:val="00524F65"/>
    <w:rsid w:val="0052668A"/>
    <w:rsid w:val="00526A37"/>
    <w:rsid w:val="00526C37"/>
    <w:rsid w:val="00530491"/>
    <w:rsid w:val="00530607"/>
    <w:rsid w:val="00533047"/>
    <w:rsid w:val="0053511D"/>
    <w:rsid w:val="00535FE0"/>
    <w:rsid w:val="00536EED"/>
    <w:rsid w:val="00537994"/>
    <w:rsid w:val="00540997"/>
    <w:rsid w:val="005416A1"/>
    <w:rsid w:val="005417EC"/>
    <w:rsid w:val="00542D49"/>
    <w:rsid w:val="005432BE"/>
    <w:rsid w:val="00543D2F"/>
    <w:rsid w:val="00543F30"/>
    <w:rsid w:val="005460A1"/>
    <w:rsid w:val="0054652A"/>
    <w:rsid w:val="00547DAF"/>
    <w:rsid w:val="005537F5"/>
    <w:rsid w:val="00554F1E"/>
    <w:rsid w:val="0055728C"/>
    <w:rsid w:val="00557BEA"/>
    <w:rsid w:val="00561BFA"/>
    <w:rsid w:val="005643DE"/>
    <w:rsid w:val="0056503A"/>
    <w:rsid w:val="005651B2"/>
    <w:rsid w:val="00565414"/>
    <w:rsid w:val="00566EBE"/>
    <w:rsid w:val="0056752A"/>
    <w:rsid w:val="00567626"/>
    <w:rsid w:val="0057083A"/>
    <w:rsid w:val="005710A4"/>
    <w:rsid w:val="0057484C"/>
    <w:rsid w:val="005772ED"/>
    <w:rsid w:val="00577B45"/>
    <w:rsid w:val="00584D03"/>
    <w:rsid w:val="005854DB"/>
    <w:rsid w:val="0058566A"/>
    <w:rsid w:val="0058574D"/>
    <w:rsid w:val="00585CFC"/>
    <w:rsid w:val="005866D5"/>
    <w:rsid w:val="00586FA3"/>
    <w:rsid w:val="00587B0E"/>
    <w:rsid w:val="005901D5"/>
    <w:rsid w:val="0059075B"/>
    <w:rsid w:val="005911F2"/>
    <w:rsid w:val="005919AF"/>
    <w:rsid w:val="0059209E"/>
    <w:rsid w:val="0059262B"/>
    <w:rsid w:val="005A20E2"/>
    <w:rsid w:val="005A29E4"/>
    <w:rsid w:val="005A2B13"/>
    <w:rsid w:val="005A6537"/>
    <w:rsid w:val="005B20E0"/>
    <w:rsid w:val="005B286D"/>
    <w:rsid w:val="005B5B66"/>
    <w:rsid w:val="005B6A1A"/>
    <w:rsid w:val="005B6BFB"/>
    <w:rsid w:val="005B7105"/>
    <w:rsid w:val="005B7CC0"/>
    <w:rsid w:val="005C3862"/>
    <w:rsid w:val="005C454F"/>
    <w:rsid w:val="005C5B1F"/>
    <w:rsid w:val="005C5EC3"/>
    <w:rsid w:val="005C6544"/>
    <w:rsid w:val="005C6B49"/>
    <w:rsid w:val="005C7E0C"/>
    <w:rsid w:val="005C7FF0"/>
    <w:rsid w:val="005D0ECB"/>
    <w:rsid w:val="005D2146"/>
    <w:rsid w:val="005D253B"/>
    <w:rsid w:val="005D2931"/>
    <w:rsid w:val="005D42C2"/>
    <w:rsid w:val="005D5239"/>
    <w:rsid w:val="005D7EF7"/>
    <w:rsid w:val="005E1702"/>
    <w:rsid w:val="005E27E6"/>
    <w:rsid w:val="005E288D"/>
    <w:rsid w:val="005E29C0"/>
    <w:rsid w:val="005E2C76"/>
    <w:rsid w:val="005E2CD6"/>
    <w:rsid w:val="005E2E31"/>
    <w:rsid w:val="005E2F1C"/>
    <w:rsid w:val="005E469F"/>
    <w:rsid w:val="005E605E"/>
    <w:rsid w:val="005E7F1D"/>
    <w:rsid w:val="005F06C2"/>
    <w:rsid w:val="005F0D23"/>
    <w:rsid w:val="005F0E83"/>
    <w:rsid w:val="005F2EC9"/>
    <w:rsid w:val="005F47EC"/>
    <w:rsid w:val="005F5071"/>
    <w:rsid w:val="005F6388"/>
    <w:rsid w:val="005F70AE"/>
    <w:rsid w:val="0060192D"/>
    <w:rsid w:val="006025E0"/>
    <w:rsid w:val="0060368C"/>
    <w:rsid w:val="0060374D"/>
    <w:rsid w:val="006046E5"/>
    <w:rsid w:val="00605899"/>
    <w:rsid w:val="00605DFA"/>
    <w:rsid w:val="00606467"/>
    <w:rsid w:val="00606A2D"/>
    <w:rsid w:val="00607BA0"/>
    <w:rsid w:val="00610FD7"/>
    <w:rsid w:val="00612008"/>
    <w:rsid w:val="0061299C"/>
    <w:rsid w:val="006130CF"/>
    <w:rsid w:val="00614355"/>
    <w:rsid w:val="00616125"/>
    <w:rsid w:val="00617716"/>
    <w:rsid w:val="00621EFE"/>
    <w:rsid w:val="00622675"/>
    <w:rsid w:val="00623757"/>
    <w:rsid w:val="00624A58"/>
    <w:rsid w:val="006265E6"/>
    <w:rsid w:val="0062720C"/>
    <w:rsid w:val="006307DA"/>
    <w:rsid w:val="006308E4"/>
    <w:rsid w:val="00631CC1"/>
    <w:rsid w:val="006329E1"/>
    <w:rsid w:val="006333E8"/>
    <w:rsid w:val="00633E73"/>
    <w:rsid w:val="006342A3"/>
    <w:rsid w:val="00634638"/>
    <w:rsid w:val="006355BC"/>
    <w:rsid w:val="006365B5"/>
    <w:rsid w:val="0063692E"/>
    <w:rsid w:val="006372EA"/>
    <w:rsid w:val="006428D5"/>
    <w:rsid w:val="00643A6E"/>
    <w:rsid w:val="0064488E"/>
    <w:rsid w:val="00645B2F"/>
    <w:rsid w:val="00645D5C"/>
    <w:rsid w:val="00646D8F"/>
    <w:rsid w:val="00650488"/>
    <w:rsid w:val="00651528"/>
    <w:rsid w:val="006532AA"/>
    <w:rsid w:val="00653714"/>
    <w:rsid w:val="00655308"/>
    <w:rsid w:val="006564C0"/>
    <w:rsid w:val="00656B32"/>
    <w:rsid w:val="006579C4"/>
    <w:rsid w:val="00660098"/>
    <w:rsid w:val="00660573"/>
    <w:rsid w:val="00660831"/>
    <w:rsid w:val="00664315"/>
    <w:rsid w:val="00664450"/>
    <w:rsid w:val="00664CD9"/>
    <w:rsid w:val="00665033"/>
    <w:rsid w:val="006652DE"/>
    <w:rsid w:val="006708C8"/>
    <w:rsid w:val="00672D8B"/>
    <w:rsid w:val="00673FC0"/>
    <w:rsid w:val="00674535"/>
    <w:rsid w:val="00675273"/>
    <w:rsid w:val="00675638"/>
    <w:rsid w:val="00675E58"/>
    <w:rsid w:val="00676236"/>
    <w:rsid w:val="006764AA"/>
    <w:rsid w:val="00676560"/>
    <w:rsid w:val="00680E6B"/>
    <w:rsid w:val="00680F78"/>
    <w:rsid w:val="006856BF"/>
    <w:rsid w:val="00685B4E"/>
    <w:rsid w:val="0069125B"/>
    <w:rsid w:val="006912B9"/>
    <w:rsid w:val="006936EB"/>
    <w:rsid w:val="00693B47"/>
    <w:rsid w:val="00697743"/>
    <w:rsid w:val="006A2748"/>
    <w:rsid w:val="006A2DB2"/>
    <w:rsid w:val="006A30D6"/>
    <w:rsid w:val="006A3411"/>
    <w:rsid w:val="006A42BB"/>
    <w:rsid w:val="006A4AAD"/>
    <w:rsid w:val="006A6783"/>
    <w:rsid w:val="006A7435"/>
    <w:rsid w:val="006B048A"/>
    <w:rsid w:val="006B1778"/>
    <w:rsid w:val="006B2383"/>
    <w:rsid w:val="006B3BF1"/>
    <w:rsid w:val="006B6382"/>
    <w:rsid w:val="006C1E56"/>
    <w:rsid w:val="006C1F01"/>
    <w:rsid w:val="006C4A50"/>
    <w:rsid w:val="006C4D5C"/>
    <w:rsid w:val="006D0144"/>
    <w:rsid w:val="006D0617"/>
    <w:rsid w:val="006D4B59"/>
    <w:rsid w:val="006D6C68"/>
    <w:rsid w:val="006E331C"/>
    <w:rsid w:val="006E3F6D"/>
    <w:rsid w:val="006E3FC8"/>
    <w:rsid w:val="006E58F1"/>
    <w:rsid w:val="006E5AE4"/>
    <w:rsid w:val="006E79D7"/>
    <w:rsid w:val="006F1352"/>
    <w:rsid w:val="006F38DB"/>
    <w:rsid w:val="0070239B"/>
    <w:rsid w:val="007026E7"/>
    <w:rsid w:val="00702A50"/>
    <w:rsid w:val="00704EDC"/>
    <w:rsid w:val="00705A95"/>
    <w:rsid w:val="007064E1"/>
    <w:rsid w:val="007106E4"/>
    <w:rsid w:val="007110A3"/>
    <w:rsid w:val="007129A7"/>
    <w:rsid w:val="007139D4"/>
    <w:rsid w:val="00713C24"/>
    <w:rsid w:val="007157EF"/>
    <w:rsid w:val="0071592A"/>
    <w:rsid w:val="00715E1A"/>
    <w:rsid w:val="007209F7"/>
    <w:rsid w:val="007220F5"/>
    <w:rsid w:val="00722E05"/>
    <w:rsid w:val="00723398"/>
    <w:rsid w:val="00723F1B"/>
    <w:rsid w:val="0073083A"/>
    <w:rsid w:val="007363CE"/>
    <w:rsid w:val="0073670F"/>
    <w:rsid w:val="00736996"/>
    <w:rsid w:val="00737B84"/>
    <w:rsid w:val="00737EB8"/>
    <w:rsid w:val="00737FA6"/>
    <w:rsid w:val="00740FCE"/>
    <w:rsid w:val="00743AC3"/>
    <w:rsid w:val="00745585"/>
    <w:rsid w:val="007469E8"/>
    <w:rsid w:val="007502CE"/>
    <w:rsid w:val="00753E67"/>
    <w:rsid w:val="00754A06"/>
    <w:rsid w:val="007579F1"/>
    <w:rsid w:val="00761548"/>
    <w:rsid w:val="0076171A"/>
    <w:rsid w:val="00762446"/>
    <w:rsid w:val="00762BA0"/>
    <w:rsid w:val="007631EF"/>
    <w:rsid w:val="007636F9"/>
    <w:rsid w:val="00764E99"/>
    <w:rsid w:val="007700AA"/>
    <w:rsid w:val="00771238"/>
    <w:rsid w:val="00771690"/>
    <w:rsid w:val="00773CB8"/>
    <w:rsid w:val="007744E3"/>
    <w:rsid w:val="00774A48"/>
    <w:rsid w:val="00775480"/>
    <w:rsid w:val="00775E22"/>
    <w:rsid w:val="00775F2D"/>
    <w:rsid w:val="00776B32"/>
    <w:rsid w:val="00777236"/>
    <w:rsid w:val="0078010D"/>
    <w:rsid w:val="00780175"/>
    <w:rsid w:val="007829FE"/>
    <w:rsid w:val="007833F8"/>
    <w:rsid w:val="007834E0"/>
    <w:rsid w:val="00784AB5"/>
    <w:rsid w:val="007877AC"/>
    <w:rsid w:val="007906B9"/>
    <w:rsid w:val="0079083A"/>
    <w:rsid w:val="007918BC"/>
    <w:rsid w:val="00793959"/>
    <w:rsid w:val="00794019"/>
    <w:rsid w:val="007946DE"/>
    <w:rsid w:val="00797144"/>
    <w:rsid w:val="007977E6"/>
    <w:rsid w:val="007A3C35"/>
    <w:rsid w:val="007A49F0"/>
    <w:rsid w:val="007A4DD5"/>
    <w:rsid w:val="007A79C6"/>
    <w:rsid w:val="007B17C4"/>
    <w:rsid w:val="007B1F5A"/>
    <w:rsid w:val="007B258F"/>
    <w:rsid w:val="007B2FE2"/>
    <w:rsid w:val="007B3AB6"/>
    <w:rsid w:val="007B5AFF"/>
    <w:rsid w:val="007B5DAD"/>
    <w:rsid w:val="007B62F7"/>
    <w:rsid w:val="007B7179"/>
    <w:rsid w:val="007C0D98"/>
    <w:rsid w:val="007C136F"/>
    <w:rsid w:val="007C1396"/>
    <w:rsid w:val="007C1FA1"/>
    <w:rsid w:val="007C200D"/>
    <w:rsid w:val="007C301D"/>
    <w:rsid w:val="007C36CD"/>
    <w:rsid w:val="007C54DC"/>
    <w:rsid w:val="007C5AF4"/>
    <w:rsid w:val="007C5CB2"/>
    <w:rsid w:val="007C6057"/>
    <w:rsid w:val="007C77A8"/>
    <w:rsid w:val="007D40E3"/>
    <w:rsid w:val="007D410C"/>
    <w:rsid w:val="007D4C6C"/>
    <w:rsid w:val="007D521D"/>
    <w:rsid w:val="007D5767"/>
    <w:rsid w:val="007D5B4E"/>
    <w:rsid w:val="007D5E83"/>
    <w:rsid w:val="007D6856"/>
    <w:rsid w:val="007D7A02"/>
    <w:rsid w:val="007E0F91"/>
    <w:rsid w:val="007E2A30"/>
    <w:rsid w:val="007E349D"/>
    <w:rsid w:val="007E4BD5"/>
    <w:rsid w:val="007E536E"/>
    <w:rsid w:val="007E5615"/>
    <w:rsid w:val="007E56A1"/>
    <w:rsid w:val="007F0FD5"/>
    <w:rsid w:val="007F27A9"/>
    <w:rsid w:val="007F4886"/>
    <w:rsid w:val="007F6FE3"/>
    <w:rsid w:val="007F793B"/>
    <w:rsid w:val="00802EB0"/>
    <w:rsid w:val="008046E0"/>
    <w:rsid w:val="00805224"/>
    <w:rsid w:val="008065E3"/>
    <w:rsid w:val="00807637"/>
    <w:rsid w:val="00810001"/>
    <w:rsid w:val="00810953"/>
    <w:rsid w:val="008115D7"/>
    <w:rsid w:val="00812A6A"/>
    <w:rsid w:val="00813EC8"/>
    <w:rsid w:val="008145CB"/>
    <w:rsid w:val="00816D62"/>
    <w:rsid w:val="00817F8C"/>
    <w:rsid w:val="0082045F"/>
    <w:rsid w:val="008215AF"/>
    <w:rsid w:val="00821DB7"/>
    <w:rsid w:val="00822A3B"/>
    <w:rsid w:val="008233EF"/>
    <w:rsid w:val="0082491D"/>
    <w:rsid w:val="00824FC5"/>
    <w:rsid w:val="00827860"/>
    <w:rsid w:val="0083062E"/>
    <w:rsid w:val="00830BE9"/>
    <w:rsid w:val="008314B2"/>
    <w:rsid w:val="00831840"/>
    <w:rsid w:val="00831BB9"/>
    <w:rsid w:val="008325F9"/>
    <w:rsid w:val="008333A8"/>
    <w:rsid w:val="0083428B"/>
    <w:rsid w:val="00835ED4"/>
    <w:rsid w:val="00842A7B"/>
    <w:rsid w:val="008442E1"/>
    <w:rsid w:val="008456BF"/>
    <w:rsid w:val="008460EE"/>
    <w:rsid w:val="00847E33"/>
    <w:rsid w:val="00850804"/>
    <w:rsid w:val="008534C6"/>
    <w:rsid w:val="0085362C"/>
    <w:rsid w:val="00855189"/>
    <w:rsid w:val="00861D24"/>
    <w:rsid w:val="00864CC2"/>
    <w:rsid w:val="00866F15"/>
    <w:rsid w:val="00870725"/>
    <w:rsid w:val="00871D2D"/>
    <w:rsid w:val="00871D4B"/>
    <w:rsid w:val="008745F2"/>
    <w:rsid w:val="00876739"/>
    <w:rsid w:val="00876F99"/>
    <w:rsid w:val="00877932"/>
    <w:rsid w:val="00881145"/>
    <w:rsid w:val="008820B3"/>
    <w:rsid w:val="008826B3"/>
    <w:rsid w:val="00883CC7"/>
    <w:rsid w:val="00885E09"/>
    <w:rsid w:val="00886169"/>
    <w:rsid w:val="00886689"/>
    <w:rsid w:val="008867E0"/>
    <w:rsid w:val="0088696A"/>
    <w:rsid w:val="00890440"/>
    <w:rsid w:val="0089096D"/>
    <w:rsid w:val="00891BE9"/>
    <w:rsid w:val="008933BA"/>
    <w:rsid w:val="00893685"/>
    <w:rsid w:val="0089410F"/>
    <w:rsid w:val="00894B79"/>
    <w:rsid w:val="008951E1"/>
    <w:rsid w:val="008965F6"/>
    <w:rsid w:val="008A05CC"/>
    <w:rsid w:val="008A14F3"/>
    <w:rsid w:val="008A2B5E"/>
    <w:rsid w:val="008A6FA0"/>
    <w:rsid w:val="008B00B4"/>
    <w:rsid w:val="008B3CAB"/>
    <w:rsid w:val="008C197D"/>
    <w:rsid w:val="008C1BDC"/>
    <w:rsid w:val="008C43F8"/>
    <w:rsid w:val="008C4BEE"/>
    <w:rsid w:val="008C642A"/>
    <w:rsid w:val="008C6E1B"/>
    <w:rsid w:val="008D14FB"/>
    <w:rsid w:val="008D3386"/>
    <w:rsid w:val="008D79FA"/>
    <w:rsid w:val="008D7F2B"/>
    <w:rsid w:val="008E0A80"/>
    <w:rsid w:val="008E20DD"/>
    <w:rsid w:val="008E2407"/>
    <w:rsid w:val="008E3242"/>
    <w:rsid w:val="008E3CF4"/>
    <w:rsid w:val="008F24BB"/>
    <w:rsid w:val="008F29A5"/>
    <w:rsid w:val="008F55B7"/>
    <w:rsid w:val="008F63AF"/>
    <w:rsid w:val="008F704C"/>
    <w:rsid w:val="00900BA4"/>
    <w:rsid w:val="00900C58"/>
    <w:rsid w:val="00901BBE"/>
    <w:rsid w:val="00901D90"/>
    <w:rsid w:val="0090206C"/>
    <w:rsid w:val="00902998"/>
    <w:rsid w:val="00903578"/>
    <w:rsid w:val="00903E46"/>
    <w:rsid w:val="00906D3A"/>
    <w:rsid w:val="009123FA"/>
    <w:rsid w:val="00912609"/>
    <w:rsid w:val="00912C1B"/>
    <w:rsid w:val="009134D8"/>
    <w:rsid w:val="009140A8"/>
    <w:rsid w:val="009167C1"/>
    <w:rsid w:val="00920CDD"/>
    <w:rsid w:val="0092125E"/>
    <w:rsid w:val="00922B4A"/>
    <w:rsid w:val="00923B17"/>
    <w:rsid w:val="00924319"/>
    <w:rsid w:val="00924876"/>
    <w:rsid w:val="0092523C"/>
    <w:rsid w:val="00925B8D"/>
    <w:rsid w:val="00925E85"/>
    <w:rsid w:val="0092695A"/>
    <w:rsid w:val="009269FA"/>
    <w:rsid w:val="00931170"/>
    <w:rsid w:val="009321F0"/>
    <w:rsid w:val="009355C2"/>
    <w:rsid w:val="0093561A"/>
    <w:rsid w:val="009362BB"/>
    <w:rsid w:val="00936781"/>
    <w:rsid w:val="00937D09"/>
    <w:rsid w:val="00940116"/>
    <w:rsid w:val="00940474"/>
    <w:rsid w:val="00941A72"/>
    <w:rsid w:val="0094572B"/>
    <w:rsid w:val="00945EF7"/>
    <w:rsid w:val="00946827"/>
    <w:rsid w:val="009468A7"/>
    <w:rsid w:val="00946F8F"/>
    <w:rsid w:val="009525E6"/>
    <w:rsid w:val="00952A7A"/>
    <w:rsid w:val="009537D3"/>
    <w:rsid w:val="00953996"/>
    <w:rsid w:val="00953A3B"/>
    <w:rsid w:val="00953C90"/>
    <w:rsid w:val="00956318"/>
    <w:rsid w:val="009565E6"/>
    <w:rsid w:val="009570E1"/>
    <w:rsid w:val="00960BD9"/>
    <w:rsid w:val="009618E2"/>
    <w:rsid w:val="00962360"/>
    <w:rsid w:val="009638CC"/>
    <w:rsid w:val="00964C73"/>
    <w:rsid w:val="00967AD3"/>
    <w:rsid w:val="00971064"/>
    <w:rsid w:val="00971A9E"/>
    <w:rsid w:val="00971FBA"/>
    <w:rsid w:val="00972236"/>
    <w:rsid w:val="00972974"/>
    <w:rsid w:val="009736A0"/>
    <w:rsid w:val="009749AE"/>
    <w:rsid w:val="00974BF8"/>
    <w:rsid w:val="009752DB"/>
    <w:rsid w:val="0097592F"/>
    <w:rsid w:val="009760A6"/>
    <w:rsid w:val="00976997"/>
    <w:rsid w:val="00976EC3"/>
    <w:rsid w:val="009773B2"/>
    <w:rsid w:val="00981B62"/>
    <w:rsid w:val="009840FB"/>
    <w:rsid w:val="009849A3"/>
    <w:rsid w:val="00985752"/>
    <w:rsid w:val="0098638F"/>
    <w:rsid w:val="0098726E"/>
    <w:rsid w:val="009904D6"/>
    <w:rsid w:val="00993228"/>
    <w:rsid w:val="0099467D"/>
    <w:rsid w:val="00995D12"/>
    <w:rsid w:val="00997BDD"/>
    <w:rsid w:val="009A0B3B"/>
    <w:rsid w:val="009A1C2B"/>
    <w:rsid w:val="009A224A"/>
    <w:rsid w:val="009A3B33"/>
    <w:rsid w:val="009A3EF4"/>
    <w:rsid w:val="009A45A0"/>
    <w:rsid w:val="009A4E5C"/>
    <w:rsid w:val="009A5DEC"/>
    <w:rsid w:val="009A60E2"/>
    <w:rsid w:val="009A6FA7"/>
    <w:rsid w:val="009A7BCC"/>
    <w:rsid w:val="009B10D7"/>
    <w:rsid w:val="009B35B5"/>
    <w:rsid w:val="009B3A56"/>
    <w:rsid w:val="009B4773"/>
    <w:rsid w:val="009B49CB"/>
    <w:rsid w:val="009C0E7E"/>
    <w:rsid w:val="009C2DC9"/>
    <w:rsid w:val="009C33DD"/>
    <w:rsid w:val="009C4AA9"/>
    <w:rsid w:val="009D2556"/>
    <w:rsid w:val="009D5B51"/>
    <w:rsid w:val="009D5BFA"/>
    <w:rsid w:val="009D7B45"/>
    <w:rsid w:val="009E0808"/>
    <w:rsid w:val="009E2D1F"/>
    <w:rsid w:val="009E32F5"/>
    <w:rsid w:val="009E6031"/>
    <w:rsid w:val="009F0CA1"/>
    <w:rsid w:val="009F22F1"/>
    <w:rsid w:val="009F290B"/>
    <w:rsid w:val="009F32E9"/>
    <w:rsid w:val="009F36CD"/>
    <w:rsid w:val="009F3AA9"/>
    <w:rsid w:val="009F3F0C"/>
    <w:rsid w:val="009F6B9D"/>
    <w:rsid w:val="00A00C7C"/>
    <w:rsid w:val="00A02837"/>
    <w:rsid w:val="00A0329E"/>
    <w:rsid w:val="00A045C8"/>
    <w:rsid w:val="00A04654"/>
    <w:rsid w:val="00A04A4B"/>
    <w:rsid w:val="00A07181"/>
    <w:rsid w:val="00A10434"/>
    <w:rsid w:val="00A11AF1"/>
    <w:rsid w:val="00A142A0"/>
    <w:rsid w:val="00A14C1A"/>
    <w:rsid w:val="00A15C8D"/>
    <w:rsid w:val="00A15D28"/>
    <w:rsid w:val="00A15FEC"/>
    <w:rsid w:val="00A17604"/>
    <w:rsid w:val="00A22F6B"/>
    <w:rsid w:val="00A25DBC"/>
    <w:rsid w:val="00A273D8"/>
    <w:rsid w:val="00A27443"/>
    <w:rsid w:val="00A278A1"/>
    <w:rsid w:val="00A33E2C"/>
    <w:rsid w:val="00A3462B"/>
    <w:rsid w:val="00A370FF"/>
    <w:rsid w:val="00A371D8"/>
    <w:rsid w:val="00A372AC"/>
    <w:rsid w:val="00A404C7"/>
    <w:rsid w:val="00A41D7C"/>
    <w:rsid w:val="00A5062F"/>
    <w:rsid w:val="00A53EB8"/>
    <w:rsid w:val="00A5440D"/>
    <w:rsid w:val="00A54EEA"/>
    <w:rsid w:val="00A61944"/>
    <w:rsid w:val="00A630FD"/>
    <w:rsid w:val="00A64EA1"/>
    <w:rsid w:val="00A65652"/>
    <w:rsid w:val="00A67285"/>
    <w:rsid w:val="00A70B69"/>
    <w:rsid w:val="00A710D8"/>
    <w:rsid w:val="00A730BD"/>
    <w:rsid w:val="00A74908"/>
    <w:rsid w:val="00A809ED"/>
    <w:rsid w:val="00A81C13"/>
    <w:rsid w:val="00A835EB"/>
    <w:rsid w:val="00A84B7F"/>
    <w:rsid w:val="00A86101"/>
    <w:rsid w:val="00A90859"/>
    <w:rsid w:val="00A90FB3"/>
    <w:rsid w:val="00A91213"/>
    <w:rsid w:val="00A923D1"/>
    <w:rsid w:val="00A92772"/>
    <w:rsid w:val="00A92856"/>
    <w:rsid w:val="00A93DD1"/>
    <w:rsid w:val="00A95796"/>
    <w:rsid w:val="00A960DC"/>
    <w:rsid w:val="00AA129E"/>
    <w:rsid w:val="00AA1585"/>
    <w:rsid w:val="00AA29B1"/>
    <w:rsid w:val="00AA387F"/>
    <w:rsid w:val="00AA486C"/>
    <w:rsid w:val="00AA5400"/>
    <w:rsid w:val="00AA5596"/>
    <w:rsid w:val="00AA66D7"/>
    <w:rsid w:val="00AA720E"/>
    <w:rsid w:val="00AA7345"/>
    <w:rsid w:val="00AA75C5"/>
    <w:rsid w:val="00AA7CB1"/>
    <w:rsid w:val="00AB0372"/>
    <w:rsid w:val="00AB1001"/>
    <w:rsid w:val="00AB459A"/>
    <w:rsid w:val="00AB48B9"/>
    <w:rsid w:val="00AB55D1"/>
    <w:rsid w:val="00AB6742"/>
    <w:rsid w:val="00AB6E6D"/>
    <w:rsid w:val="00AC0533"/>
    <w:rsid w:val="00AC3653"/>
    <w:rsid w:val="00AC4027"/>
    <w:rsid w:val="00AC5D59"/>
    <w:rsid w:val="00AD09B3"/>
    <w:rsid w:val="00AD0D3B"/>
    <w:rsid w:val="00AD1BC5"/>
    <w:rsid w:val="00AD2328"/>
    <w:rsid w:val="00AD2BBF"/>
    <w:rsid w:val="00AD3E74"/>
    <w:rsid w:val="00AD41E9"/>
    <w:rsid w:val="00AD4FC6"/>
    <w:rsid w:val="00AD5B0F"/>
    <w:rsid w:val="00AD7767"/>
    <w:rsid w:val="00AE0241"/>
    <w:rsid w:val="00AE05A3"/>
    <w:rsid w:val="00AE147F"/>
    <w:rsid w:val="00AE1DEA"/>
    <w:rsid w:val="00AE21B9"/>
    <w:rsid w:val="00AE3320"/>
    <w:rsid w:val="00AE4434"/>
    <w:rsid w:val="00AE5008"/>
    <w:rsid w:val="00AE5492"/>
    <w:rsid w:val="00AE67B7"/>
    <w:rsid w:val="00AE6DD1"/>
    <w:rsid w:val="00AF0CD3"/>
    <w:rsid w:val="00AF0EA6"/>
    <w:rsid w:val="00AF0FB5"/>
    <w:rsid w:val="00AF254C"/>
    <w:rsid w:val="00AF3ABD"/>
    <w:rsid w:val="00AF5AB8"/>
    <w:rsid w:val="00AF60C4"/>
    <w:rsid w:val="00AF67E6"/>
    <w:rsid w:val="00AF77A3"/>
    <w:rsid w:val="00B001EA"/>
    <w:rsid w:val="00B0055B"/>
    <w:rsid w:val="00B007D5"/>
    <w:rsid w:val="00B0161E"/>
    <w:rsid w:val="00B02775"/>
    <w:rsid w:val="00B02C12"/>
    <w:rsid w:val="00B0324B"/>
    <w:rsid w:val="00B057BB"/>
    <w:rsid w:val="00B070C8"/>
    <w:rsid w:val="00B11FB3"/>
    <w:rsid w:val="00B12BE7"/>
    <w:rsid w:val="00B12D81"/>
    <w:rsid w:val="00B140CA"/>
    <w:rsid w:val="00B14782"/>
    <w:rsid w:val="00B17BCE"/>
    <w:rsid w:val="00B20E49"/>
    <w:rsid w:val="00B216A5"/>
    <w:rsid w:val="00B21CCF"/>
    <w:rsid w:val="00B225FD"/>
    <w:rsid w:val="00B23EA0"/>
    <w:rsid w:val="00B24E23"/>
    <w:rsid w:val="00B26302"/>
    <w:rsid w:val="00B36436"/>
    <w:rsid w:val="00B37B3B"/>
    <w:rsid w:val="00B41779"/>
    <w:rsid w:val="00B442F3"/>
    <w:rsid w:val="00B44C47"/>
    <w:rsid w:val="00B47F69"/>
    <w:rsid w:val="00B504F8"/>
    <w:rsid w:val="00B50E62"/>
    <w:rsid w:val="00B51A24"/>
    <w:rsid w:val="00B53042"/>
    <w:rsid w:val="00B5495A"/>
    <w:rsid w:val="00B54D0C"/>
    <w:rsid w:val="00B562AE"/>
    <w:rsid w:val="00B57756"/>
    <w:rsid w:val="00B57DA0"/>
    <w:rsid w:val="00B57F4F"/>
    <w:rsid w:val="00B621EF"/>
    <w:rsid w:val="00B62F27"/>
    <w:rsid w:val="00B64B55"/>
    <w:rsid w:val="00B64BD9"/>
    <w:rsid w:val="00B65B24"/>
    <w:rsid w:val="00B71A4D"/>
    <w:rsid w:val="00B72B85"/>
    <w:rsid w:val="00B7579B"/>
    <w:rsid w:val="00B7590D"/>
    <w:rsid w:val="00B75A88"/>
    <w:rsid w:val="00B7636D"/>
    <w:rsid w:val="00B76850"/>
    <w:rsid w:val="00B7744E"/>
    <w:rsid w:val="00B80BC1"/>
    <w:rsid w:val="00B80CF1"/>
    <w:rsid w:val="00B813D2"/>
    <w:rsid w:val="00B81C68"/>
    <w:rsid w:val="00B81D57"/>
    <w:rsid w:val="00B8245F"/>
    <w:rsid w:val="00B8326F"/>
    <w:rsid w:val="00B87C34"/>
    <w:rsid w:val="00B91DD6"/>
    <w:rsid w:val="00B91DDB"/>
    <w:rsid w:val="00B93813"/>
    <w:rsid w:val="00B93EF4"/>
    <w:rsid w:val="00B94436"/>
    <w:rsid w:val="00B94EFA"/>
    <w:rsid w:val="00B9600B"/>
    <w:rsid w:val="00B96278"/>
    <w:rsid w:val="00B96D41"/>
    <w:rsid w:val="00B96D72"/>
    <w:rsid w:val="00BA0645"/>
    <w:rsid w:val="00BA083C"/>
    <w:rsid w:val="00BA2A38"/>
    <w:rsid w:val="00BA31C4"/>
    <w:rsid w:val="00BA3CB5"/>
    <w:rsid w:val="00BA4B98"/>
    <w:rsid w:val="00BA5D04"/>
    <w:rsid w:val="00BA715A"/>
    <w:rsid w:val="00BB02E6"/>
    <w:rsid w:val="00BB1A33"/>
    <w:rsid w:val="00BB1B3F"/>
    <w:rsid w:val="00BB46E3"/>
    <w:rsid w:val="00BB5618"/>
    <w:rsid w:val="00BB6991"/>
    <w:rsid w:val="00BB6F9E"/>
    <w:rsid w:val="00BC06A7"/>
    <w:rsid w:val="00BC4434"/>
    <w:rsid w:val="00BC4DED"/>
    <w:rsid w:val="00BC7757"/>
    <w:rsid w:val="00BD0C60"/>
    <w:rsid w:val="00BD1033"/>
    <w:rsid w:val="00BD2DA0"/>
    <w:rsid w:val="00BD40BA"/>
    <w:rsid w:val="00BD4E72"/>
    <w:rsid w:val="00BD5200"/>
    <w:rsid w:val="00BD5F70"/>
    <w:rsid w:val="00BD709A"/>
    <w:rsid w:val="00BD7AB3"/>
    <w:rsid w:val="00BE0573"/>
    <w:rsid w:val="00BE393B"/>
    <w:rsid w:val="00BE4BEB"/>
    <w:rsid w:val="00BE6A41"/>
    <w:rsid w:val="00BE7313"/>
    <w:rsid w:val="00BE7DBC"/>
    <w:rsid w:val="00BF0301"/>
    <w:rsid w:val="00BF2E34"/>
    <w:rsid w:val="00BF5540"/>
    <w:rsid w:val="00BF6223"/>
    <w:rsid w:val="00BF7354"/>
    <w:rsid w:val="00C00379"/>
    <w:rsid w:val="00C0205B"/>
    <w:rsid w:val="00C03486"/>
    <w:rsid w:val="00C03C17"/>
    <w:rsid w:val="00C0481C"/>
    <w:rsid w:val="00C10335"/>
    <w:rsid w:val="00C10F5E"/>
    <w:rsid w:val="00C1331E"/>
    <w:rsid w:val="00C139D3"/>
    <w:rsid w:val="00C13BC8"/>
    <w:rsid w:val="00C14029"/>
    <w:rsid w:val="00C167E7"/>
    <w:rsid w:val="00C17BCF"/>
    <w:rsid w:val="00C26793"/>
    <w:rsid w:val="00C27784"/>
    <w:rsid w:val="00C301C6"/>
    <w:rsid w:val="00C30AE3"/>
    <w:rsid w:val="00C3246A"/>
    <w:rsid w:val="00C330E6"/>
    <w:rsid w:val="00C3397D"/>
    <w:rsid w:val="00C33E1D"/>
    <w:rsid w:val="00C3493F"/>
    <w:rsid w:val="00C34CB6"/>
    <w:rsid w:val="00C357E5"/>
    <w:rsid w:val="00C35A8A"/>
    <w:rsid w:val="00C4018E"/>
    <w:rsid w:val="00C40810"/>
    <w:rsid w:val="00C40AD0"/>
    <w:rsid w:val="00C41B23"/>
    <w:rsid w:val="00C427A8"/>
    <w:rsid w:val="00C4490B"/>
    <w:rsid w:val="00C47367"/>
    <w:rsid w:val="00C47663"/>
    <w:rsid w:val="00C51341"/>
    <w:rsid w:val="00C54005"/>
    <w:rsid w:val="00C6027D"/>
    <w:rsid w:val="00C60ACF"/>
    <w:rsid w:val="00C618AF"/>
    <w:rsid w:val="00C62251"/>
    <w:rsid w:val="00C62DB6"/>
    <w:rsid w:val="00C62DEA"/>
    <w:rsid w:val="00C63825"/>
    <w:rsid w:val="00C65564"/>
    <w:rsid w:val="00C67B4C"/>
    <w:rsid w:val="00C73CE2"/>
    <w:rsid w:val="00C74DB9"/>
    <w:rsid w:val="00C758BF"/>
    <w:rsid w:val="00C75EF0"/>
    <w:rsid w:val="00C76F05"/>
    <w:rsid w:val="00C777F6"/>
    <w:rsid w:val="00C80C52"/>
    <w:rsid w:val="00C81213"/>
    <w:rsid w:val="00C817E3"/>
    <w:rsid w:val="00C81B8F"/>
    <w:rsid w:val="00C82A6C"/>
    <w:rsid w:val="00C8378E"/>
    <w:rsid w:val="00C85023"/>
    <w:rsid w:val="00C85188"/>
    <w:rsid w:val="00C85AFA"/>
    <w:rsid w:val="00C9003F"/>
    <w:rsid w:val="00C90AEE"/>
    <w:rsid w:val="00C91032"/>
    <w:rsid w:val="00C918AE"/>
    <w:rsid w:val="00C92EF3"/>
    <w:rsid w:val="00C93739"/>
    <w:rsid w:val="00C94D36"/>
    <w:rsid w:val="00C9518F"/>
    <w:rsid w:val="00C95C97"/>
    <w:rsid w:val="00CA19C3"/>
    <w:rsid w:val="00CA2387"/>
    <w:rsid w:val="00CA2BE2"/>
    <w:rsid w:val="00CA3C6F"/>
    <w:rsid w:val="00CA436A"/>
    <w:rsid w:val="00CA48C6"/>
    <w:rsid w:val="00CA4B0D"/>
    <w:rsid w:val="00CA61D8"/>
    <w:rsid w:val="00CA6AF0"/>
    <w:rsid w:val="00CB27A2"/>
    <w:rsid w:val="00CB3843"/>
    <w:rsid w:val="00CB45E8"/>
    <w:rsid w:val="00CB793D"/>
    <w:rsid w:val="00CC0A97"/>
    <w:rsid w:val="00CC16C2"/>
    <w:rsid w:val="00CC1EDE"/>
    <w:rsid w:val="00CC41A4"/>
    <w:rsid w:val="00CC6EDF"/>
    <w:rsid w:val="00CC7D7B"/>
    <w:rsid w:val="00CD1D98"/>
    <w:rsid w:val="00CD3282"/>
    <w:rsid w:val="00CD3997"/>
    <w:rsid w:val="00CD401D"/>
    <w:rsid w:val="00CD57B2"/>
    <w:rsid w:val="00CD5C0B"/>
    <w:rsid w:val="00CD6E06"/>
    <w:rsid w:val="00CE216E"/>
    <w:rsid w:val="00CE52FF"/>
    <w:rsid w:val="00CE674C"/>
    <w:rsid w:val="00CE73D6"/>
    <w:rsid w:val="00CF1267"/>
    <w:rsid w:val="00CF1451"/>
    <w:rsid w:val="00CF1A60"/>
    <w:rsid w:val="00CF7320"/>
    <w:rsid w:val="00CF7A17"/>
    <w:rsid w:val="00CF7EEF"/>
    <w:rsid w:val="00D005EB"/>
    <w:rsid w:val="00D0388C"/>
    <w:rsid w:val="00D0420B"/>
    <w:rsid w:val="00D04985"/>
    <w:rsid w:val="00D06E89"/>
    <w:rsid w:val="00D0706F"/>
    <w:rsid w:val="00D07810"/>
    <w:rsid w:val="00D10DE7"/>
    <w:rsid w:val="00D12634"/>
    <w:rsid w:val="00D13136"/>
    <w:rsid w:val="00D13200"/>
    <w:rsid w:val="00D21292"/>
    <w:rsid w:val="00D21E1B"/>
    <w:rsid w:val="00D2272C"/>
    <w:rsid w:val="00D234AE"/>
    <w:rsid w:val="00D24C8E"/>
    <w:rsid w:val="00D26769"/>
    <w:rsid w:val="00D26A78"/>
    <w:rsid w:val="00D27AF8"/>
    <w:rsid w:val="00D27F9E"/>
    <w:rsid w:val="00D30BFB"/>
    <w:rsid w:val="00D327E1"/>
    <w:rsid w:val="00D34383"/>
    <w:rsid w:val="00D3524F"/>
    <w:rsid w:val="00D35B12"/>
    <w:rsid w:val="00D36786"/>
    <w:rsid w:val="00D3786B"/>
    <w:rsid w:val="00D37DE8"/>
    <w:rsid w:val="00D4119E"/>
    <w:rsid w:val="00D50403"/>
    <w:rsid w:val="00D509E7"/>
    <w:rsid w:val="00D5640F"/>
    <w:rsid w:val="00D623AF"/>
    <w:rsid w:val="00D6543F"/>
    <w:rsid w:val="00D6610C"/>
    <w:rsid w:val="00D72538"/>
    <w:rsid w:val="00D742B8"/>
    <w:rsid w:val="00D74E0C"/>
    <w:rsid w:val="00D761B0"/>
    <w:rsid w:val="00D76441"/>
    <w:rsid w:val="00D76A33"/>
    <w:rsid w:val="00D76F3A"/>
    <w:rsid w:val="00D8068C"/>
    <w:rsid w:val="00D8086C"/>
    <w:rsid w:val="00D80ADF"/>
    <w:rsid w:val="00D81E07"/>
    <w:rsid w:val="00D82A83"/>
    <w:rsid w:val="00D8331E"/>
    <w:rsid w:val="00D849E6"/>
    <w:rsid w:val="00D85730"/>
    <w:rsid w:val="00D865A9"/>
    <w:rsid w:val="00D875CC"/>
    <w:rsid w:val="00D907F4"/>
    <w:rsid w:val="00D91435"/>
    <w:rsid w:val="00D9171D"/>
    <w:rsid w:val="00D94660"/>
    <w:rsid w:val="00D94688"/>
    <w:rsid w:val="00D95803"/>
    <w:rsid w:val="00D969D6"/>
    <w:rsid w:val="00DA042F"/>
    <w:rsid w:val="00DA2D18"/>
    <w:rsid w:val="00DA3D7D"/>
    <w:rsid w:val="00DA7FD5"/>
    <w:rsid w:val="00DB09C1"/>
    <w:rsid w:val="00DB154E"/>
    <w:rsid w:val="00DB1D0B"/>
    <w:rsid w:val="00DB5A2E"/>
    <w:rsid w:val="00DB6427"/>
    <w:rsid w:val="00DC0528"/>
    <w:rsid w:val="00DC1104"/>
    <w:rsid w:val="00DC2203"/>
    <w:rsid w:val="00DC383E"/>
    <w:rsid w:val="00DC615A"/>
    <w:rsid w:val="00DC695D"/>
    <w:rsid w:val="00DC6E63"/>
    <w:rsid w:val="00DC7466"/>
    <w:rsid w:val="00DC7E1C"/>
    <w:rsid w:val="00DD545D"/>
    <w:rsid w:val="00DE2D47"/>
    <w:rsid w:val="00DE35A0"/>
    <w:rsid w:val="00DE3697"/>
    <w:rsid w:val="00DE499E"/>
    <w:rsid w:val="00DE50F3"/>
    <w:rsid w:val="00DE65A2"/>
    <w:rsid w:val="00DE74B1"/>
    <w:rsid w:val="00DE7A7D"/>
    <w:rsid w:val="00DE7EAE"/>
    <w:rsid w:val="00DF1071"/>
    <w:rsid w:val="00DF114D"/>
    <w:rsid w:val="00DF1826"/>
    <w:rsid w:val="00DF2DCC"/>
    <w:rsid w:val="00DF3871"/>
    <w:rsid w:val="00DF4803"/>
    <w:rsid w:val="00DF5BF2"/>
    <w:rsid w:val="00DF72CB"/>
    <w:rsid w:val="00DF7E25"/>
    <w:rsid w:val="00E0007A"/>
    <w:rsid w:val="00E01D0E"/>
    <w:rsid w:val="00E0374A"/>
    <w:rsid w:val="00E03C11"/>
    <w:rsid w:val="00E04356"/>
    <w:rsid w:val="00E04D3B"/>
    <w:rsid w:val="00E053B4"/>
    <w:rsid w:val="00E10E6A"/>
    <w:rsid w:val="00E122FF"/>
    <w:rsid w:val="00E12677"/>
    <w:rsid w:val="00E148FA"/>
    <w:rsid w:val="00E15C92"/>
    <w:rsid w:val="00E16215"/>
    <w:rsid w:val="00E20959"/>
    <w:rsid w:val="00E220F6"/>
    <w:rsid w:val="00E307EE"/>
    <w:rsid w:val="00E31650"/>
    <w:rsid w:val="00E31EE3"/>
    <w:rsid w:val="00E3412D"/>
    <w:rsid w:val="00E34E92"/>
    <w:rsid w:val="00E34ED6"/>
    <w:rsid w:val="00E35169"/>
    <w:rsid w:val="00E352EE"/>
    <w:rsid w:val="00E3772F"/>
    <w:rsid w:val="00E442C4"/>
    <w:rsid w:val="00E44E56"/>
    <w:rsid w:val="00E46510"/>
    <w:rsid w:val="00E47F0F"/>
    <w:rsid w:val="00E50E1F"/>
    <w:rsid w:val="00E53724"/>
    <w:rsid w:val="00E552C8"/>
    <w:rsid w:val="00E574FC"/>
    <w:rsid w:val="00E603E6"/>
    <w:rsid w:val="00E63444"/>
    <w:rsid w:val="00E6419F"/>
    <w:rsid w:val="00E738D9"/>
    <w:rsid w:val="00E75006"/>
    <w:rsid w:val="00E76BB5"/>
    <w:rsid w:val="00E81E42"/>
    <w:rsid w:val="00E82298"/>
    <w:rsid w:val="00E8279D"/>
    <w:rsid w:val="00E84350"/>
    <w:rsid w:val="00E85863"/>
    <w:rsid w:val="00E904F7"/>
    <w:rsid w:val="00E90967"/>
    <w:rsid w:val="00E909F0"/>
    <w:rsid w:val="00E91AE4"/>
    <w:rsid w:val="00E9258A"/>
    <w:rsid w:val="00E972C9"/>
    <w:rsid w:val="00EA057C"/>
    <w:rsid w:val="00EA33F1"/>
    <w:rsid w:val="00EA431D"/>
    <w:rsid w:val="00EA4ADD"/>
    <w:rsid w:val="00EA58AF"/>
    <w:rsid w:val="00EA6C63"/>
    <w:rsid w:val="00EB17B0"/>
    <w:rsid w:val="00EB5AC1"/>
    <w:rsid w:val="00EB709F"/>
    <w:rsid w:val="00EC04B3"/>
    <w:rsid w:val="00EC0A64"/>
    <w:rsid w:val="00EC1008"/>
    <w:rsid w:val="00EC4452"/>
    <w:rsid w:val="00EC482E"/>
    <w:rsid w:val="00EC4BCD"/>
    <w:rsid w:val="00ED2DAD"/>
    <w:rsid w:val="00ED3EBB"/>
    <w:rsid w:val="00ED4370"/>
    <w:rsid w:val="00ED7DF7"/>
    <w:rsid w:val="00ED7FDF"/>
    <w:rsid w:val="00EE05D4"/>
    <w:rsid w:val="00EE12E4"/>
    <w:rsid w:val="00EE216D"/>
    <w:rsid w:val="00EE35A3"/>
    <w:rsid w:val="00EE517C"/>
    <w:rsid w:val="00EE6BCF"/>
    <w:rsid w:val="00EF04D8"/>
    <w:rsid w:val="00EF064A"/>
    <w:rsid w:val="00EF0F29"/>
    <w:rsid w:val="00EF22D8"/>
    <w:rsid w:val="00EF2A97"/>
    <w:rsid w:val="00EF659C"/>
    <w:rsid w:val="00EF6807"/>
    <w:rsid w:val="00EF69A1"/>
    <w:rsid w:val="00EF75DB"/>
    <w:rsid w:val="00F02502"/>
    <w:rsid w:val="00F02861"/>
    <w:rsid w:val="00F04169"/>
    <w:rsid w:val="00F04930"/>
    <w:rsid w:val="00F068FE"/>
    <w:rsid w:val="00F07AC5"/>
    <w:rsid w:val="00F124C1"/>
    <w:rsid w:val="00F217D3"/>
    <w:rsid w:val="00F26710"/>
    <w:rsid w:val="00F26D6A"/>
    <w:rsid w:val="00F278AC"/>
    <w:rsid w:val="00F302D5"/>
    <w:rsid w:val="00F31348"/>
    <w:rsid w:val="00F33F5E"/>
    <w:rsid w:val="00F35657"/>
    <w:rsid w:val="00F36038"/>
    <w:rsid w:val="00F36658"/>
    <w:rsid w:val="00F4210B"/>
    <w:rsid w:val="00F423A7"/>
    <w:rsid w:val="00F42674"/>
    <w:rsid w:val="00F433D3"/>
    <w:rsid w:val="00F454C5"/>
    <w:rsid w:val="00F46C89"/>
    <w:rsid w:val="00F46EB5"/>
    <w:rsid w:val="00F47258"/>
    <w:rsid w:val="00F47481"/>
    <w:rsid w:val="00F52631"/>
    <w:rsid w:val="00F52814"/>
    <w:rsid w:val="00F55A12"/>
    <w:rsid w:val="00F5612F"/>
    <w:rsid w:val="00F56B3C"/>
    <w:rsid w:val="00F56F04"/>
    <w:rsid w:val="00F57677"/>
    <w:rsid w:val="00F57DAE"/>
    <w:rsid w:val="00F60840"/>
    <w:rsid w:val="00F61ABA"/>
    <w:rsid w:val="00F628FC"/>
    <w:rsid w:val="00F64368"/>
    <w:rsid w:val="00F653B6"/>
    <w:rsid w:val="00F67A46"/>
    <w:rsid w:val="00F70492"/>
    <w:rsid w:val="00F71BC2"/>
    <w:rsid w:val="00F75B86"/>
    <w:rsid w:val="00F77933"/>
    <w:rsid w:val="00F80CA7"/>
    <w:rsid w:val="00F814C2"/>
    <w:rsid w:val="00F837EF"/>
    <w:rsid w:val="00F8411A"/>
    <w:rsid w:val="00F841B0"/>
    <w:rsid w:val="00F856EB"/>
    <w:rsid w:val="00F87248"/>
    <w:rsid w:val="00F87C60"/>
    <w:rsid w:val="00F91DB0"/>
    <w:rsid w:val="00F91EC9"/>
    <w:rsid w:val="00F92053"/>
    <w:rsid w:val="00F921E1"/>
    <w:rsid w:val="00F93BD7"/>
    <w:rsid w:val="00F9749E"/>
    <w:rsid w:val="00FA00CC"/>
    <w:rsid w:val="00FA0964"/>
    <w:rsid w:val="00FA1AD6"/>
    <w:rsid w:val="00FA3DC8"/>
    <w:rsid w:val="00FA45AA"/>
    <w:rsid w:val="00FA4D07"/>
    <w:rsid w:val="00FA538A"/>
    <w:rsid w:val="00FA5F1E"/>
    <w:rsid w:val="00FA640B"/>
    <w:rsid w:val="00FA6515"/>
    <w:rsid w:val="00FB1673"/>
    <w:rsid w:val="00FB1B9F"/>
    <w:rsid w:val="00FB315C"/>
    <w:rsid w:val="00FB3940"/>
    <w:rsid w:val="00FB4897"/>
    <w:rsid w:val="00FB504B"/>
    <w:rsid w:val="00FB60DA"/>
    <w:rsid w:val="00FC1405"/>
    <w:rsid w:val="00FC411C"/>
    <w:rsid w:val="00FC4F54"/>
    <w:rsid w:val="00FC6021"/>
    <w:rsid w:val="00FD3787"/>
    <w:rsid w:val="00FD6432"/>
    <w:rsid w:val="00FD6FF8"/>
    <w:rsid w:val="00FE058B"/>
    <w:rsid w:val="00FE0E4C"/>
    <w:rsid w:val="00FE29C0"/>
    <w:rsid w:val="00FE75EE"/>
    <w:rsid w:val="00FF0913"/>
    <w:rsid w:val="00FF260E"/>
    <w:rsid w:val="00FF2D01"/>
    <w:rsid w:val="00FF404D"/>
    <w:rsid w:val="00FF48C8"/>
    <w:rsid w:val="00FF5A59"/>
    <w:rsid w:val="00FF7D8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924EC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semiHidden/>
    <w:qFormat/>
    <w:rsid w:val="00BA31C4"/>
    <w:rPr>
      <w:b/>
      <w:bCs/>
    </w:rPr>
  </w:style>
  <w:style w:type="character" w:customStyle="1" w:styleId="Vet">
    <w:name w:val="Vet"/>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fiek">
    <w:name w:val="Grafiek"/>
    <w:aliases w:val="kop 1"/>
    <w:basedOn w:val="Normal"/>
    <w:semiHidden/>
    <w:qFormat/>
    <w:rsid w:val="008965F6"/>
    <w:pPr>
      <w:spacing w:after="60" w:line="240" w:lineRule="auto"/>
    </w:pPr>
    <w:rPr>
      <w:b/>
      <w:color w:val="054854" w:themeColor="accent3"/>
    </w:rPr>
  </w:style>
  <w:style w:type="paragraph" w:customStyle="1" w:styleId="Grafiek0">
    <w:name w:val="Grafiek"/>
    <w:aliases w:val="kop 2"/>
    <w:basedOn w:val="Normal"/>
    <w:semiHidden/>
    <w:qFormat/>
    <w:rsid w:val="00664450"/>
    <w:pPr>
      <w:spacing w:after="60" w:line="240" w:lineRule="auto"/>
    </w:pPr>
    <w:rPr>
      <w:b/>
      <w:color w:val="F99927" w:themeColor="accent5"/>
    </w:rPr>
  </w:style>
  <w:style w:type="paragraph" w:customStyle="1" w:styleId="Grafiek1">
    <w:name w:val="Grafiek"/>
    <w:aliases w:val="kop 3"/>
    <w:basedOn w:val="Normal"/>
    <w:semiHidden/>
    <w:qFormat/>
    <w:rsid w:val="00664450"/>
    <w:pPr>
      <w:spacing w:after="60" w:line="240" w:lineRule="auto"/>
    </w:pPr>
    <w:rPr>
      <w:b/>
      <w:color w:val="EC7216" w:themeColor="accent6"/>
    </w:rPr>
  </w:style>
  <w:style w:type="paragraph" w:customStyle="1" w:styleId="Grafiek2">
    <w:name w:val="Grafiek"/>
    <w:aliases w:val="kop 4"/>
    <w:basedOn w:val="Normal"/>
    <w:semiHidden/>
    <w:qFormat/>
    <w:rsid w:val="008965F6"/>
    <w:pPr>
      <w:spacing w:after="60" w:line="240" w:lineRule="auto"/>
    </w:pPr>
    <w:rPr>
      <w:b/>
      <w:color w:val="107082" w:themeColor="accent2"/>
    </w:rPr>
  </w:style>
  <w:style w:type="paragraph" w:customStyle="1" w:styleId="Grafiekopsommingsteken">
    <w:name w:val="Grafiek opsommingsteken"/>
    <w:basedOn w:val="Normal"/>
    <w:semiHidden/>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Normal"/>
    <w:semiHidden/>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Normal"/>
    <w:semiHidden/>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Normal"/>
    <w:semiHidden/>
    <w:qFormat/>
    <w:rsid w:val="008965F6"/>
    <w:pPr>
      <w:numPr>
        <w:numId w:val="31"/>
      </w:numPr>
      <w:spacing w:before="0" w:after="0" w:line="240" w:lineRule="auto"/>
      <w:ind w:left="284" w:hanging="284"/>
    </w:pPr>
    <w:rPr>
      <w:sz w:val="20"/>
    </w:rPr>
  </w:style>
  <w:style w:type="paragraph" w:customStyle="1" w:styleId="Tabeltekstgroot">
    <w:name w:val="Tabeltekst groot"/>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pPr>
  </w:style>
  <w:style w:type="paragraph" w:customStyle="1" w:styleId="Selectievakje">
    <w:name w:val="Selectievakje"/>
    <w:basedOn w:val="Normal"/>
    <w:qFormat/>
    <w:rsid w:val="00A67285"/>
    <w:pPr>
      <w:spacing w:before="0" w:after="0"/>
    </w:pPr>
  </w:style>
  <w:style w:type="paragraph" w:customStyle="1" w:styleId="Koptekst1">
    <w:name w:val="Koptekst 1"/>
    <w:basedOn w:val="Normal"/>
    <w:next w:val="Normal"/>
    <w:link w:val="Tekensvoorkoptekst1"/>
    <w:uiPriority w:val="99"/>
    <w:qFormat/>
    <w:rsid w:val="003639D2"/>
    <w:pPr>
      <w:spacing w:before="0" w:after="0" w:line="240" w:lineRule="auto"/>
    </w:pPr>
    <w:rPr>
      <w:rFonts w:asciiTheme="majorHAnsi" w:hAnsiTheme="majorHAnsi"/>
      <w:b/>
      <w:caps/>
      <w:color w:val="107082" w:themeColor="accent2"/>
      <w:sz w:val="28"/>
    </w:rPr>
  </w:style>
  <w:style w:type="character" w:customStyle="1" w:styleId="Tekensvoorkoptekst1">
    <w:name w:val="Tekens voor koptekst 1"/>
    <w:basedOn w:val="DefaultParagraphFont"/>
    <w:link w:val="Koptekst1"/>
    <w:uiPriority w:val="99"/>
    <w:rsid w:val="00A371D8"/>
    <w:rPr>
      <w:rFonts w:asciiTheme="majorHAnsi" w:hAnsiTheme="majorHAnsi"/>
      <w:b/>
      <w:caps/>
      <w:color w:val="107082" w:themeColor="accent2"/>
      <w:sz w:val="28"/>
    </w:rPr>
  </w:style>
  <w:style w:type="paragraph" w:styleId="FootnoteText">
    <w:name w:val="footnote text"/>
    <w:basedOn w:val="Normal"/>
    <w:link w:val="FootnoteTextChar"/>
    <w:uiPriority w:val="99"/>
    <w:semiHidden/>
    <w:unhideWhenUsed/>
    <w:rsid w:val="009565E6"/>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565E6"/>
    <w:rPr>
      <w:color w:val="595959" w:themeColor="text1" w:themeTint="A6"/>
      <w:sz w:val="20"/>
      <w:szCs w:val="20"/>
    </w:rPr>
  </w:style>
  <w:style w:type="character" w:styleId="FootnoteReference">
    <w:name w:val="footnote reference"/>
    <w:basedOn w:val="DefaultParagraphFont"/>
    <w:uiPriority w:val="99"/>
    <w:semiHidden/>
    <w:unhideWhenUsed/>
    <w:rsid w:val="009565E6"/>
    <w:rPr>
      <w:vertAlign w:val="superscript"/>
    </w:rPr>
  </w:style>
  <w:style w:type="character" w:styleId="UnresolvedMention">
    <w:name w:val="Unresolved Mention"/>
    <w:basedOn w:val="DefaultParagraphFont"/>
    <w:uiPriority w:val="99"/>
    <w:semiHidden/>
    <w:unhideWhenUsed/>
    <w:rsid w:val="00A923D1"/>
    <w:rPr>
      <w:color w:val="605E5C"/>
      <w:shd w:val="clear" w:color="auto" w:fill="E1DFDD"/>
    </w:rPr>
  </w:style>
  <w:style w:type="character" w:styleId="FollowedHyperlink">
    <w:name w:val="FollowedHyperlink"/>
    <w:basedOn w:val="DefaultParagraphFont"/>
    <w:uiPriority w:val="99"/>
    <w:semiHidden/>
    <w:unhideWhenUsed/>
    <w:rsid w:val="00A923D1"/>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95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embed/_-DShT1GLyY?feature=oembe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ik\AppData\Roaming\Microsoft\Templates\Opstart%20checklist%20voor%20een%20klein%20bedrijf.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1762F0F22E415BB58A2A06BA8E6B96"/>
        <w:category>
          <w:name w:val="Algemeen"/>
          <w:gallery w:val="placeholder"/>
        </w:category>
        <w:types>
          <w:type w:val="bbPlcHdr"/>
        </w:types>
        <w:behaviors>
          <w:behavior w:val="content"/>
        </w:behaviors>
        <w:guid w:val="{D192BA2D-4C1F-4769-9A61-7333E75DC2CA}"/>
      </w:docPartPr>
      <w:docPartBody>
        <w:p w:rsidR="004B34CA" w:rsidRDefault="001F02EA">
          <w:pPr>
            <w:pStyle w:val="7F1762F0F22E415BB58A2A06BA8E6B96"/>
          </w:pPr>
          <w:r w:rsidRPr="00207A17">
            <w:rPr>
              <w:lang w:bidi="nl-NL"/>
            </w:rPr>
            <w:t>Laat de lokale of regionale pers weten dat u opent en wanneer dat is.</w:t>
          </w:r>
        </w:p>
      </w:docPartBody>
    </w:docPart>
    <w:docPart>
      <w:docPartPr>
        <w:name w:val="9324F63406134C82A38B796C4B4EEBE6"/>
        <w:category>
          <w:name w:val="Algemeen"/>
          <w:gallery w:val="placeholder"/>
        </w:category>
        <w:types>
          <w:type w:val="bbPlcHdr"/>
        </w:types>
        <w:behaviors>
          <w:behavior w:val="content"/>
        </w:behaviors>
        <w:guid w:val="{8D489DB1-A6A0-4504-8569-51F40F5A6BD6}"/>
      </w:docPartPr>
      <w:docPartBody>
        <w:p w:rsidR="00F66EFE" w:rsidRDefault="004B34CA" w:rsidP="004B34CA">
          <w:pPr>
            <w:pStyle w:val="9324F63406134C82A38B796C4B4EEBE6"/>
          </w:pPr>
          <w:r w:rsidRPr="003639D2">
            <w:rPr>
              <w:lang w:bidi="nl-NL"/>
            </w:rPr>
            <w:t>AGENTSCHAP OP KANTOOR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2EA"/>
    <w:rsid w:val="000C5E3C"/>
    <w:rsid w:val="00122868"/>
    <w:rsid w:val="001A69AB"/>
    <w:rsid w:val="001F02EA"/>
    <w:rsid w:val="002512B9"/>
    <w:rsid w:val="00284981"/>
    <w:rsid w:val="00364D06"/>
    <w:rsid w:val="00421886"/>
    <w:rsid w:val="004A25CD"/>
    <w:rsid w:val="004B34CA"/>
    <w:rsid w:val="00501E6E"/>
    <w:rsid w:val="007F150B"/>
    <w:rsid w:val="00830D3D"/>
    <w:rsid w:val="008B796D"/>
    <w:rsid w:val="008E7BF4"/>
    <w:rsid w:val="00947E6B"/>
    <w:rsid w:val="00977084"/>
    <w:rsid w:val="00A84F43"/>
    <w:rsid w:val="00B16B39"/>
    <w:rsid w:val="00EC3549"/>
    <w:rsid w:val="00EE67A1"/>
    <w:rsid w:val="00F6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1762F0F22E415BB58A2A06BA8E6B96">
    <w:name w:val="7F1762F0F22E415BB58A2A06BA8E6B96"/>
  </w:style>
  <w:style w:type="paragraph" w:customStyle="1" w:styleId="9324F63406134C82A38B796C4B4EEBE6">
    <w:name w:val="9324F63406134C82A38B796C4B4EEBE6"/>
    <w:rsid w:val="004B34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MS Gothic"/>
        <a:cs typeface=""/>
      </a:majorFont>
      <a:minorFont>
        <a:latin typeface="Arial "/>
        <a:ea typeface="MS Mincho"/>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AAAA23-DDB4-4085-BC3A-2F2A2D10E775}">
  <ds:schemaRefs>
    <ds:schemaRef ds:uri="http://schemas.openxmlformats.org/officeDocument/2006/bibliography"/>
  </ds:schemaRefs>
</ds:datastoreItem>
</file>

<file path=customXml/itemProps4.xml><?xml version="1.0" encoding="utf-8"?>
<ds:datastoreItem xmlns:ds="http://schemas.openxmlformats.org/officeDocument/2006/customXml" ds:itemID="{89E3B718-8B27-48AF-8E10-37ABDC429E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Opstart checklist voor een klein bedrijf.dotx</Template>
  <TotalTime>0</TotalTime>
  <Pages>35</Pages>
  <Words>6795</Words>
  <Characters>38732</Characters>
  <Application>Microsoft Office Word</Application>
  <DocSecurity>0</DocSecurity>
  <Lines>322</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Pokémon Diamond and Pearl: Void Routing Guide</vt:lpstr>
      <vt:lpstr>Pokémon Diamond and Pearl: The  Void Glitch</vt:lpstr>
    </vt:vector>
  </TitlesOfParts>
  <Company/>
  <LinksUpToDate>false</LinksUpToDate>
  <CharactersWithSpaces>45437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Pokémon Diamond and Pearl: Void Routing Guide</dc:title>
  <dc:subject/>
  <dc:creator/>
  <cp:keywords/>
  <dc:description/>
  <cp:lastModifiedBy/>
  <cp:revision>1</cp:revision>
  <dcterms:created xsi:type="dcterms:W3CDTF">2020-09-24T06:48:00Z</dcterms:created>
  <dcterms:modified xsi:type="dcterms:W3CDTF">2021-07-18T13:38:00Z</dcterms:modified>
  <cp:contentStatus>by Devreese Jorik  / RETIRE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